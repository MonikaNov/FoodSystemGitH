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B6207" w14:textId="6A9F83C5" w:rsidR="00B1109A" w:rsidRPr="00D66198" w:rsidRDefault="00B1109A" w:rsidP="00975CC9">
      <w:pPr>
        <w:spacing w:line="360" w:lineRule="auto"/>
        <w:jc w:val="center"/>
        <w:rPr>
          <w:rFonts w:ascii="Garamond" w:hAnsi="Garamond" w:cs="Times New Roman"/>
          <w:b/>
          <w:sz w:val="28"/>
          <w:szCs w:val="28"/>
        </w:rPr>
      </w:pPr>
      <w:r w:rsidRPr="00D66198">
        <w:rPr>
          <w:rFonts w:ascii="Garamond" w:hAnsi="Garamond" w:cs="Times New Roman"/>
          <w:b/>
          <w:sz w:val="28"/>
          <w:szCs w:val="28"/>
        </w:rPr>
        <w:t>An approach to improving early warning systems: Using spatially and temporally rich data to predict food insecurity crises in Malawi</w:t>
      </w:r>
    </w:p>
    <w:p w14:paraId="2C961F07" w14:textId="77777777" w:rsidR="00B1109A" w:rsidRPr="00C7253D" w:rsidRDefault="00B1109A" w:rsidP="00975CC9">
      <w:pPr>
        <w:spacing w:line="360" w:lineRule="auto"/>
        <w:jc w:val="center"/>
        <w:rPr>
          <w:rFonts w:ascii="Garamond" w:hAnsi="Garamond" w:cs="Times New Roman"/>
          <w:sz w:val="22"/>
          <w:szCs w:val="22"/>
        </w:rPr>
      </w:pPr>
    </w:p>
    <w:p w14:paraId="583EF70C" w14:textId="4B0E8A7D" w:rsidR="00B1109A" w:rsidRPr="00D66198" w:rsidRDefault="009333AB" w:rsidP="00975CC9">
      <w:pPr>
        <w:spacing w:line="360" w:lineRule="auto"/>
        <w:jc w:val="center"/>
        <w:outlineLvl w:val="0"/>
        <w:rPr>
          <w:rFonts w:ascii="Garamond" w:hAnsi="Garamond" w:cs="Times New Roman"/>
          <w:i/>
        </w:rPr>
      </w:pPr>
      <w:r w:rsidRPr="00D66198">
        <w:rPr>
          <w:rFonts w:ascii="Garamond" w:hAnsi="Garamond" w:cs="Times New Roman"/>
          <w:i/>
        </w:rPr>
        <w:t>S</w:t>
      </w:r>
      <w:r w:rsidR="00B1109A" w:rsidRPr="00D66198">
        <w:rPr>
          <w:rFonts w:ascii="Garamond" w:hAnsi="Garamond" w:cs="Times New Roman"/>
          <w:i/>
        </w:rPr>
        <w:t>ubmission to the Agricultural and Applied Economics Association Annual Meeting</w:t>
      </w:r>
    </w:p>
    <w:p w14:paraId="6586D29A" w14:textId="79E84087" w:rsidR="00C20D99" w:rsidRPr="00D66198" w:rsidRDefault="00875B28" w:rsidP="00975CC9">
      <w:pPr>
        <w:spacing w:line="360" w:lineRule="auto"/>
        <w:jc w:val="center"/>
        <w:outlineLvl w:val="0"/>
        <w:rPr>
          <w:rFonts w:ascii="Garamond" w:hAnsi="Garamond" w:cs="Times New Roman"/>
          <w:i/>
        </w:rPr>
      </w:pPr>
      <w:r w:rsidRPr="00D66198">
        <w:rPr>
          <w:rFonts w:ascii="Garamond" w:hAnsi="Garamond" w:cs="Times New Roman"/>
          <w:i/>
        </w:rPr>
        <w:t>June</w:t>
      </w:r>
      <w:r w:rsidR="00E71610" w:rsidRPr="00D66198">
        <w:rPr>
          <w:rFonts w:ascii="Garamond" w:hAnsi="Garamond" w:cs="Times New Roman"/>
          <w:i/>
        </w:rPr>
        <w:t xml:space="preserve"> </w:t>
      </w:r>
      <w:r w:rsidR="00C20D99" w:rsidRPr="00D66198">
        <w:rPr>
          <w:rFonts w:ascii="Garamond" w:hAnsi="Garamond" w:cs="Times New Roman"/>
          <w:i/>
        </w:rPr>
        <w:t>2017 draft – please do not cite without permission</w:t>
      </w:r>
    </w:p>
    <w:p w14:paraId="1B3DCEA8" w14:textId="77777777" w:rsidR="00EE723F" w:rsidRPr="00D66198" w:rsidRDefault="00EE723F" w:rsidP="00975CC9">
      <w:pPr>
        <w:spacing w:line="360" w:lineRule="auto"/>
        <w:jc w:val="center"/>
        <w:outlineLvl w:val="0"/>
        <w:rPr>
          <w:rFonts w:ascii="Garamond" w:hAnsi="Garamond" w:cs="Times New Roman"/>
          <w:i/>
        </w:rPr>
      </w:pPr>
    </w:p>
    <w:p w14:paraId="2D2DB0D0" w14:textId="4CE4F4BA" w:rsidR="00EE723F" w:rsidRPr="00D66198" w:rsidRDefault="00EE723F" w:rsidP="00975CC9">
      <w:pPr>
        <w:spacing w:line="360" w:lineRule="auto"/>
        <w:jc w:val="center"/>
        <w:outlineLvl w:val="0"/>
        <w:rPr>
          <w:rFonts w:ascii="Garamond" w:hAnsi="Garamond" w:cs="Times New Roman"/>
        </w:rPr>
      </w:pPr>
      <w:r w:rsidRPr="00D66198">
        <w:rPr>
          <w:rFonts w:ascii="Garamond" w:hAnsi="Garamond" w:cs="Times New Roman"/>
        </w:rPr>
        <w:t>Erin Lentz, Hope Michelson, and Kathy Baylis</w:t>
      </w:r>
    </w:p>
    <w:p w14:paraId="569C6532" w14:textId="77777777" w:rsidR="00E44AF9" w:rsidRPr="00D66198" w:rsidRDefault="00E44AF9" w:rsidP="00975CC9">
      <w:pPr>
        <w:pStyle w:val="IMMANAmaintext"/>
        <w:spacing w:after="0"/>
        <w:rPr>
          <w:rFonts w:ascii="Garamond" w:hAnsi="Garamond"/>
          <w:b/>
          <w:i/>
          <w:sz w:val="24"/>
          <w:szCs w:val="24"/>
        </w:rPr>
      </w:pPr>
    </w:p>
    <w:p w14:paraId="6E8B9034" w14:textId="77777777" w:rsidR="00DF4C82" w:rsidRPr="00D66198" w:rsidRDefault="00DF4C82" w:rsidP="00975CC9">
      <w:pPr>
        <w:pStyle w:val="IMMANAmaintext"/>
        <w:spacing w:after="0"/>
        <w:outlineLvl w:val="0"/>
        <w:rPr>
          <w:rFonts w:ascii="Garamond" w:hAnsi="Garamond"/>
          <w:b/>
          <w:sz w:val="24"/>
          <w:szCs w:val="24"/>
        </w:rPr>
      </w:pPr>
    </w:p>
    <w:p w14:paraId="4CC04911" w14:textId="17E6C055" w:rsidR="00FD2BC6" w:rsidRPr="00D66198" w:rsidRDefault="001C2F59" w:rsidP="00975CC9">
      <w:pPr>
        <w:pStyle w:val="IMMANAmaintext"/>
        <w:spacing w:after="0"/>
        <w:outlineLvl w:val="0"/>
        <w:rPr>
          <w:rFonts w:ascii="Garamond" w:hAnsi="Garamond"/>
          <w:b/>
          <w:sz w:val="24"/>
          <w:szCs w:val="24"/>
        </w:rPr>
      </w:pPr>
      <w:r w:rsidRPr="00D66198">
        <w:rPr>
          <w:rFonts w:ascii="Garamond" w:hAnsi="Garamond"/>
          <w:b/>
          <w:sz w:val="24"/>
          <w:szCs w:val="24"/>
        </w:rPr>
        <w:t>Abstract</w:t>
      </w:r>
    </w:p>
    <w:p w14:paraId="5CBF24A2" w14:textId="77777777" w:rsidR="001C2F59" w:rsidRPr="00D66198" w:rsidRDefault="001C2F59" w:rsidP="00975CC9">
      <w:pPr>
        <w:pStyle w:val="IMMANAmaintext"/>
        <w:spacing w:after="0"/>
        <w:rPr>
          <w:rFonts w:ascii="Garamond" w:hAnsi="Garamond"/>
          <w:b/>
          <w:sz w:val="24"/>
          <w:szCs w:val="24"/>
        </w:rPr>
      </w:pPr>
    </w:p>
    <w:p w14:paraId="2782BC97" w14:textId="1A222204" w:rsidR="00F23785" w:rsidRPr="00D66198" w:rsidRDefault="00975CC9" w:rsidP="00875B28">
      <w:pPr>
        <w:pStyle w:val="IMMANAmaintext"/>
        <w:spacing w:after="0" w:line="240" w:lineRule="auto"/>
        <w:rPr>
          <w:rFonts w:ascii="Garamond" w:hAnsi="Garamond"/>
          <w:sz w:val="24"/>
          <w:szCs w:val="24"/>
        </w:rPr>
      </w:pPr>
      <w:r w:rsidRPr="00D66198">
        <w:rPr>
          <w:rFonts w:ascii="Garamond" w:hAnsi="Garamond"/>
          <w:sz w:val="24"/>
          <w:szCs w:val="24"/>
        </w:rPr>
        <w:t xml:space="preserve">Though </w:t>
      </w:r>
      <w:r w:rsidR="00F23785" w:rsidRPr="00D66198">
        <w:rPr>
          <w:rFonts w:ascii="Garamond" w:hAnsi="Garamond"/>
          <w:sz w:val="24"/>
          <w:szCs w:val="24"/>
        </w:rPr>
        <w:t xml:space="preserve">causes of famine </w:t>
      </w:r>
      <w:r w:rsidRPr="00D66198">
        <w:rPr>
          <w:rFonts w:ascii="Garamond" w:hAnsi="Garamond"/>
          <w:sz w:val="24"/>
          <w:szCs w:val="24"/>
        </w:rPr>
        <w:t>can be</w:t>
      </w:r>
      <w:r w:rsidR="00F23785" w:rsidRPr="00D66198">
        <w:rPr>
          <w:rFonts w:ascii="Garamond" w:hAnsi="Garamond"/>
          <w:sz w:val="24"/>
          <w:szCs w:val="24"/>
        </w:rPr>
        <w:t xml:space="preserve"> complex and include institutional failure and conflict, policymakers and practitioners often lack information </w:t>
      </w:r>
      <w:r w:rsidR="005C5210" w:rsidRPr="00D66198">
        <w:rPr>
          <w:rFonts w:ascii="Garamond" w:hAnsi="Garamond"/>
          <w:sz w:val="24"/>
          <w:szCs w:val="24"/>
        </w:rPr>
        <w:t xml:space="preserve">necessary </w:t>
      </w:r>
      <w:r w:rsidR="00F23785" w:rsidRPr="00D66198">
        <w:rPr>
          <w:rFonts w:ascii="Garamond" w:hAnsi="Garamond"/>
          <w:sz w:val="24"/>
          <w:szCs w:val="24"/>
        </w:rPr>
        <w:t>to identify food insecure population</w:t>
      </w:r>
      <w:r w:rsidR="002F7294" w:rsidRPr="00D66198">
        <w:rPr>
          <w:rFonts w:ascii="Garamond" w:hAnsi="Garamond"/>
          <w:sz w:val="24"/>
          <w:szCs w:val="24"/>
        </w:rPr>
        <w:t xml:space="preserve">s and regions, sites </w:t>
      </w:r>
      <w:r w:rsidR="00652F61" w:rsidRPr="00D66198">
        <w:rPr>
          <w:rFonts w:ascii="Garamond" w:hAnsi="Garamond"/>
          <w:sz w:val="24"/>
          <w:szCs w:val="24"/>
        </w:rPr>
        <w:t xml:space="preserve">especially vulnerable </w:t>
      </w:r>
      <w:r w:rsidR="002F7294" w:rsidRPr="00D66198">
        <w:rPr>
          <w:rFonts w:ascii="Garamond" w:hAnsi="Garamond"/>
          <w:sz w:val="24"/>
          <w:szCs w:val="24"/>
        </w:rPr>
        <w:t>to crises related to crop failure, climate, and civil unrest</w:t>
      </w:r>
      <w:r w:rsidR="00F23785" w:rsidRPr="00D66198">
        <w:rPr>
          <w:rFonts w:ascii="Garamond" w:hAnsi="Garamond"/>
          <w:sz w:val="24"/>
          <w:szCs w:val="24"/>
        </w:rPr>
        <w:t xml:space="preserve">. </w:t>
      </w:r>
      <w:r w:rsidR="00F23785" w:rsidRPr="00D66198">
        <w:rPr>
          <w:rFonts w:ascii="Garamond" w:eastAsiaTheme="majorEastAsia" w:hAnsi="Garamond" w:cstheme="majorBidi"/>
          <w:bCs/>
          <w:color w:val="000000" w:themeColor="text1"/>
          <w:sz w:val="24"/>
          <w:szCs w:val="24"/>
        </w:rPr>
        <w:t>As a result, humanitarian responses</w:t>
      </w:r>
      <w:r w:rsidR="00BE269C" w:rsidRPr="00D66198">
        <w:rPr>
          <w:rFonts w:ascii="Garamond" w:eastAsiaTheme="majorEastAsia" w:hAnsi="Garamond" w:cstheme="majorBidi"/>
          <w:bCs/>
          <w:color w:val="000000" w:themeColor="text1"/>
          <w:sz w:val="24"/>
          <w:szCs w:val="24"/>
        </w:rPr>
        <w:t xml:space="preserve"> can be perilously slow and unsure</w:t>
      </w:r>
      <w:r w:rsidR="00F23785" w:rsidRPr="00D66198">
        <w:rPr>
          <w:rFonts w:ascii="Garamond" w:eastAsiaTheme="majorEastAsia" w:hAnsi="Garamond" w:cstheme="majorBidi"/>
          <w:bCs/>
          <w:color w:val="000000" w:themeColor="text1"/>
          <w:sz w:val="24"/>
          <w:szCs w:val="24"/>
        </w:rPr>
        <w:t>.</w:t>
      </w:r>
      <w:r w:rsidR="00F23785" w:rsidRPr="00D66198">
        <w:rPr>
          <w:rFonts w:ascii="Garamond" w:hAnsi="Garamond"/>
          <w:b/>
          <w:sz w:val="24"/>
          <w:szCs w:val="24"/>
        </w:rPr>
        <w:t xml:space="preserve"> </w:t>
      </w:r>
      <w:r w:rsidR="00F23785" w:rsidRPr="00D66198">
        <w:rPr>
          <w:rFonts w:ascii="Garamond" w:hAnsi="Garamond"/>
          <w:sz w:val="24"/>
          <w:szCs w:val="24"/>
        </w:rPr>
        <w:t xml:space="preserve">Our paper </w:t>
      </w:r>
      <w:r w:rsidR="006E65FE" w:rsidRPr="00D66198">
        <w:rPr>
          <w:rFonts w:ascii="Garamond" w:hAnsi="Garamond"/>
          <w:sz w:val="24"/>
          <w:szCs w:val="24"/>
        </w:rPr>
        <w:t>aims to enhance</w:t>
      </w:r>
      <w:r w:rsidR="00F23785" w:rsidRPr="00D66198">
        <w:rPr>
          <w:rFonts w:ascii="Garamond" w:hAnsi="Garamond"/>
          <w:sz w:val="24"/>
          <w:szCs w:val="24"/>
        </w:rPr>
        <w:t xml:space="preserve"> early</w:t>
      </w:r>
      <w:r w:rsidR="00BE269C" w:rsidRPr="00D66198">
        <w:rPr>
          <w:rFonts w:ascii="Garamond" w:hAnsi="Garamond"/>
          <w:sz w:val="24"/>
          <w:szCs w:val="24"/>
        </w:rPr>
        <w:t>-</w:t>
      </w:r>
      <w:r w:rsidR="00F23785" w:rsidRPr="00D66198">
        <w:rPr>
          <w:rFonts w:ascii="Garamond" w:hAnsi="Garamond"/>
          <w:sz w:val="24"/>
          <w:szCs w:val="24"/>
        </w:rPr>
        <w:t xml:space="preserve">warning </w:t>
      </w:r>
      <w:r w:rsidR="00BE269C" w:rsidRPr="00D66198">
        <w:rPr>
          <w:rFonts w:ascii="Garamond" w:hAnsi="Garamond"/>
          <w:sz w:val="24"/>
          <w:szCs w:val="24"/>
        </w:rPr>
        <w:t xml:space="preserve">systems </w:t>
      </w:r>
      <w:r w:rsidR="00F23785" w:rsidRPr="00D66198">
        <w:rPr>
          <w:rFonts w:ascii="Garamond" w:hAnsi="Garamond"/>
          <w:sz w:val="24"/>
          <w:szCs w:val="24"/>
        </w:rPr>
        <w:t xml:space="preserve">for food insecurity crises. </w:t>
      </w:r>
      <w:r w:rsidR="00BE269C" w:rsidRPr="00D66198">
        <w:rPr>
          <w:rFonts w:ascii="Garamond" w:hAnsi="Garamond"/>
          <w:sz w:val="24"/>
          <w:szCs w:val="24"/>
        </w:rPr>
        <w:t>T</w:t>
      </w:r>
      <w:r w:rsidR="00F23785" w:rsidRPr="00D66198">
        <w:rPr>
          <w:rFonts w:ascii="Garamond" w:hAnsi="Garamond"/>
          <w:sz w:val="24"/>
          <w:szCs w:val="24"/>
        </w:rPr>
        <w:t xml:space="preserve">he </w:t>
      </w:r>
      <w:r w:rsidR="00BE269C" w:rsidRPr="00D66198">
        <w:rPr>
          <w:rFonts w:ascii="Garamond" w:hAnsi="Garamond"/>
          <w:sz w:val="24"/>
          <w:szCs w:val="24"/>
        </w:rPr>
        <w:t>p</w:t>
      </w:r>
      <w:r w:rsidR="00F23785" w:rsidRPr="00D66198">
        <w:rPr>
          <w:rFonts w:ascii="Garamond" w:hAnsi="Garamond"/>
          <w:sz w:val="24"/>
          <w:szCs w:val="24"/>
        </w:rPr>
        <w:t xml:space="preserve">ast decade has seen a dramatic increase in the </w:t>
      </w:r>
      <w:r w:rsidR="00BE269C" w:rsidRPr="00D66198">
        <w:rPr>
          <w:rFonts w:ascii="Garamond" w:hAnsi="Garamond"/>
          <w:sz w:val="24"/>
          <w:szCs w:val="24"/>
        </w:rPr>
        <w:t>availability,</w:t>
      </w:r>
      <w:r w:rsidR="00F23785" w:rsidRPr="00D66198">
        <w:rPr>
          <w:rFonts w:ascii="Garamond" w:hAnsi="Garamond"/>
          <w:sz w:val="24"/>
          <w:szCs w:val="24"/>
        </w:rPr>
        <w:t xml:space="preserve"> quantity</w:t>
      </w:r>
      <w:r w:rsidR="00BE269C" w:rsidRPr="00D66198">
        <w:rPr>
          <w:rFonts w:ascii="Garamond" w:hAnsi="Garamond"/>
          <w:sz w:val="24"/>
          <w:szCs w:val="24"/>
        </w:rPr>
        <w:t>,</w:t>
      </w:r>
      <w:r w:rsidR="00F23785" w:rsidRPr="00D66198">
        <w:rPr>
          <w:rFonts w:ascii="Garamond" w:hAnsi="Garamond"/>
          <w:sz w:val="24"/>
          <w:szCs w:val="24"/>
        </w:rPr>
        <w:t xml:space="preserve"> and quality of data related to food security, </w:t>
      </w:r>
      <w:r w:rsidR="00BE269C" w:rsidRPr="00D66198">
        <w:rPr>
          <w:rFonts w:ascii="Garamond" w:hAnsi="Garamond"/>
          <w:sz w:val="24"/>
          <w:szCs w:val="24"/>
        </w:rPr>
        <w:t>weather conditions</w:t>
      </w:r>
      <w:r w:rsidR="00F23785" w:rsidRPr="00D66198">
        <w:rPr>
          <w:rFonts w:ascii="Garamond" w:hAnsi="Garamond"/>
          <w:sz w:val="24"/>
          <w:szCs w:val="24"/>
        </w:rPr>
        <w:t xml:space="preserve">, and </w:t>
      </w:r>
      <w:r w:rsidR="00BE269C" w:rsidRPr="00D66198">
        <w:rPr>
          <w:rFonts w:ascii="Garamond" w:hAnsi="Garamond"/>
          <w:sz w:val="24"/>
          <w:szCs w:val="24"/>
        </w:rPr>
        <w:t xml:space="preserve">market </w:t>
      </w:r>
      <w:r w:rsidR="00F23785" w:rsidRPr="00D66198">
        <w:rPr>
          <w:rFonts w:ascii="Garamond" w:hAnsi="Garamond"/>
          <w:sz w:val="24"/>
          <w:szCs w:val="24"/>
        </w:rPr>
        <w:t>prices</w:t>
      </w:r>
      <w:r w:rsidR="00BE269C" w:rsidRPr="00D66198">
        <w:rPr>
          <w:rFonts w:ascii="Garamond" w:hAnsi="Garamond"/>
          <w:sz w:val="24"/>
          <w:szCs w:val="24"/>
        </w:rPr>
        <w:t>; t</w:t>
      </w:r>
      <w:r w:rsidR="00F23785" w:rsidRPr="00D66198">
        <w:rPr>
          <w:rFonts w:ascii="Garamond" w:hAnsi="Garamond"/>
          <w:sz w:val="24"/>
          <w:szCs w:val="24"/>
        </w:rPr>
        <w:t xml:space="preserve">he full potential of </w:t>
      </w:r>
      <w:r w:rsidR="00BE269C" w:rsidRPr="00D66198">
        <w:rPr>
          <w:rFonts w:ascii="Garamond" w:hAnsi="Garamond"/>
          <w:sz w:val="24"/>
          <w:szCs w:val="24"/>
        </w:rPr>
        <w:t>such</w:t>
      </w:r>
      <w:r w:rsidR="00F23785" w:rsidRPr="00D66198">
        <w:rPr>
          <w:rFonts w:ascii="Garamond" w:hAnsi="Garamond"/>
          <w:sz w:val="24"/>
          <w:szCs w:val="24"/>
        </w:rPr>
        <w:t xml:space="preserve"> data has not yet been </w:t>
      </w:r>
      <w:r w:rsidR="00BE269C" w:rsidRPr="00D66198">
        <w:rPr>
          <w:rFonts w:ascii="Garamond" w:hAnsi="Garamond"/>
          <w:sz w:val="24"/>
          <w:szCs w:val="24"/>
        </w:rPr>
        <w:t xml:space="preserve">recognized and </w:t>
      </w:r>
      <w:r w:rsidR="00F23785" w:rsidRPr="00D66198">
        <w:rPr>
          <w:rFonts w:ascii="Garamond" w:hAnsi="Garamond"/>
          <w:sz w:val="24"/>
          <w:szCs w:val="24"/>
        </w:rPr>
        <w:t xml:space="preserve">exploited, </w:t>
      </w:r>
      <w:r w:rsidR="00BE269C" w:rsidRPr="00D66198">
        <w:rPr>
          <w:rFonts w:ascii="Garamond" w:hAnsi="Garamond"/>
          <w:sz w:val="24"/>
          <w:szCs w:val="24"/>
        </w:rPr>
        <w:t xml:space="preserve">however, </w:t>
      </w:r>
      <w:r w:rsidR="00F23785" w:rsidRPr="00D66198">
        <w:rPr>
          <w:rFonts w:ascii="Garamond" w:hAnsi="Garamond"/>
          <w:sz w:val="24"/>
          <w:szCs w:val="24"/>
        </w:rPr>
        <w:t>and they are often evaluated</w:t>
      </w:r>
      <w:r w:rsidR="0043154B" w:rsidRPr="00D66198">
        <w:rPr>
          <w:rFonts w:ascii="Garamond" w:hAnsi="Garamond"/>
          <w:sz w:val="24"/>
          <w:szCs w:val="24"/>
        </w:rPr>
        <w:t xml:space="preserve"> i</w:t>
      </w:r>
      <w:r w:rsidR="00F23785" w:rsidRPr="00D66198">
        <w:rPr>
          <w:rFonts w:ascii="Garamond" w:hAnsi="Garamond"/>
          <w:sz w:val="24"/>
          <w:szCs w:val="24"/>
        </w:rPr>
        <w:t xml:space="preserve">n isolation. </w:t>
      </w:r>
      <w:r w:rsidR="00BE269C" w:rsidRPr="00D66198">
        <w:rPr>
          <w:rFonts w:ascii="Garamond" w:hAnsi="Garamond"/>
          <w:sz w:val="24"/>
          <w:szCs w:val="24"/>
        </w:rPr>
        <w:t xml:space="preserve"> Connecting </w:t>
      </w:r>
      <w:r w:rsidR="00F23785" w:rsidRPr="00D66198">
        <w:rPr>
          <w:rFonts w:ascii="Garamond" w:hAnsi="Garamond"/>
          <w:sz w:val="24"/>
          <w:szCs w:val="24"/>
        </w:rPr>
        <w:t>disparate datasets and us</w:t>
      </w:r>
      <w:r w:rsidR="00BE269C" w:rsidRPr="00D66198">
        <w:rPr>
          <w:rFonts w:ascii="Garamond" w:hAnsi="Garamond"/>
          <w:sz w:val="24"/>
          <w:szCs w:val="24"/>
        </w:rPr>
        <w:t>ing</w:t>
      </w:r>
      <w:r w:rsidR="00F23785" w:rsidRPr="00D66198">
        <w:rPr>
          <w:rFonts w:ascii="Garamond" w:hAnsi="Garamond"/>
          <w:sz w:val="24"/>
          <w:szCs w:val="24"/>
        </w:rPr>
        <w:t xml:space="preserve"> variation over space and time</w:t>
      </w:r>
      <w:r w:rsidR="00BE269C" w:rsidRPr="00D66198">
        <w:rPr>
          <w:rFonts w:ascii="Garamond" w:hAnsi="Garamond"/>
          <w:sz w:val="24"/>
          <w:szCs w:val="24"/>
        </w:rPr>
        <w:t>, we construct</w:t>
      </w:r>
      <w:r w:rsidR="00F23785" w:rsidRPr="00D66198">
        <w:rPr>
          <w:rFonts w:ascii="Garamond" w:hAnsi="Garamond"/>
          <w:sz w:val="24"/>
          <w:szCs w:val="24"/>
        </w:rPr>
        <w:t xml:space="preserve"> an evidence-based approach to estimating food security outcomes. We utilize price and precipitation</w:t>
      </w:r>
      <w:r w:rsidR="004D32B4" w:rsidRPr="00D66198">
        <w:rPr>
          <w:rFonts w:ascii="Garamond" w:hAnsi="Garamond"/>
          <w:sz w:val="24"/>
          <w:szCs w:val="24"/>
        </w:rPr>
        <w:t xml:space="preserve"> data collected in near real-time</w:t>
      </w:r>
      <w:r w:rsidR="00F23785" w:rsidRPr="00D66198">
        <w:rPr>
          <w:rFonts w:ascii="Garamond" w:hAnsi="Garamond"/>
          <w:sz w:val="24"/>
          <w:szCs w:val="24"/>
        </w:rPr>
        <w:t xml:space="preserve"> to predict sub-national food insecurity, as assessed by the Integrated Food Security Phase Classification (IPC).</w:t>
      </w:r>
      <w:r w:rsidR="00F23785" w:rsidRPr="00D66198">
        <w:rPr>
          <w:rFonts w:ascii="Garamond" w:hAnsi="Garamond"/>
          <w:b/>
          <w:sz w:val="24"/>
          <w:szCs w:val="24"/>
        </w:rPr>
        <w:t xml:space="preserve"> </w:t>
      </w:r>
      <w:r w:rsidR="00F23785" w:rsidRPr="00D66198">
        <w:rPr>
          <w:rFonts w:ascii="Garamond" w:hAnsi="Garamond"/>
          <w:sz w:val="24"/>
          <w:szCs w:val="24"/>
        </w:rPr>
        <w:t xml:space="preserve">By overlaying mapped measures by season and analysing changes over time, our model has the potential to predict future sub-national food insecurity at relevant spatial and temporal scales. </w:t>
      </w:r>
      <w:r w:rsidR="00D94674" w:rsidRPr="00D66198">
        <w:rPr>
          <w:rFonts w:ascii="Garamond" w:hAnsi="Garamond"/>
          <w:sz w:val="24"/>
          <w:szCs w:val="24"/>
        </w:rPr>
        <w:t xml:space="preserve">We find that contemporaneous price and measures of the prior year’s precipitation consistently predict the IPC in Malawi. </w:t>
      </w:r>
      <w:r w:rsidR="00F23785" w:rsidRPr="00D66198">
        <w:rPr>
          <w:rFonts w:ascii="Garamond" w:hAnsi="Garamond"/>
          <w:sz w:val="24"/>
          <w:szCs w:val="24"/>
        </w:rPr>
        <w:t xml:space="preserve">We then compare IPC food security evaluations to household measures of food insecurity </w:t>
      </w:r>
      <w:r w:rsidR="00D94674" w:rsidRPr="00D66198">
        <w:rPr>
          <w:rFonts w:ascii="Garamond" w:hAnsi="Garamond"/>
          <w:sz w:val="24"/>
          <w:szCs w:val="24"/>
        </w:rPr>
        <w:t xml:space="preserve">in Malawi </w:t>
      </w:r>
      <w:r w:rsidR="00F23785" w:rsidRPr="00D66198">
        <w:rPr>
          <w:rFonts w:ascii="Garamond" w:hAnsi="Garamond"/>
          <w:sz w:val="24"/>
          <w:szCs w:val="24"/>
        </w:rPr>
        <w:t>to ask whether our price and weather model improves the prediction of food security outcomes.</w:t>
      </w:r>
      <w:r w:rsidR="00D94674" w:rsidRPr="00D66198">
        <w:rPr>
          <w:rFonts w:ascii="Garamond" w:hAnsi="Garamond"/>
          <w:sz w:val="24"/>
          <w:szCs w:val="24"/>
        </w:rPr>
        <w:t xml:space="preserve"> We find that the IPC is strongly associated with </w:t>
      </w:r>
      <w:r w:rsidR="00875B28" w:rsidRPr="00D66198">
        <w:rPr>
          <w:rFonts w:ascii="Garamond" w:hAnsi="Garamond"/>
          <w:sz w:val="24"/>
          <w:szCs w:val="24"/>
        </w:rPr>
        <w:t xml:space="preserve">households’ </w:t>
      </w:r>
      <w:r w:rsidR="00D94674" w:rsidRPr="00D66198">
        <w:rPr>
          <w:rFonts w:ascii="Garamond" w:hAnsi="Garamond"/>
          <w:sz w:val="24"/>
          <w:szCs w:val="24"/>
        </w:rPr>
        <w:t>reduced Coping Strategies Index, a measure of food insecurity</w:t>
      </w:r>
      <w:r w:rsidR="00E97496" w:rsidRPr="00D66198">
        <w:rPr>
          <w:rFonts w:ascii="Garamond" w:hAnsi="Garamond"/>
          <w:sz w:val="24"/>
          <w:szCs w:val="24"/>
        </w:rPr>
        <w:t>, indicating that the IPC method</w:t>
      </w:r>
      <w:r w:rsidR="00D94674" w:rsidRPr="00D66198">
        <w:rPr>
          <w:rFonts w:ascii="Garamond" w:hAnsi="Garamond"/>
          <w:sz w:val="24"/>
          <w:szCs w:val="24"/>
        </w:rPr>
        <w:t xml:space="preserve"> does successfully capture food security. </w:t>
      </w:r>
      <w:r w:rsidR="00F23785" w:rsidRPr="00D66198">
        <w:rPr>
          <w:rFonts w:ascii="Garamond" w:hAnsi="Garamond"/>
          <w:sz w:val="24"/>
          <w:szCs w:val="24"/>
        </w:rPr>
        <w:t xml:space="preserve">This </w:t>
      </w:r>
      <w:r w:rsidR="00BE269C" w:rsidRPr="00D66198">
        <w:rPr>
          <w:rFonts w:ascii="Garamond" w:hAnsi="Garamond"/>
          <w:sz w:val="24"/>
          <w:szCs w:val="24"/>
        </w:rPr>
        <w:t xml:space="preserve">straightforward </w:t>
      </w:r>
      <w:r w:rsidR="00F23785" w:rsidRPr="00D66198">
        <w:rPr>
          <w:rFonts w:ascii="Garamond" w:hAnsi="Garamond"/>
          <w:sz w:val="24"/>
          <w:szCs w:val="24"/>
        </w:rPr>
        <w:t>model is a crucial step toward improving governments’ and NGOs’ abilities to target potential food crises at an early stage.</w:t>
      </w:r>
    </w:p>
    <w:p w14:paraId="4767D134" w14:textId="77777777" w:rsidR="00F23785" w:rsidRDefault="00F23785" w:rsidP="00975CC9">
      <w:pPr>
        <w:pStyle w:val="IMMANAmaintext"/>
        <w:spacing w:after="0"/>
        <w:rPr>
          <w:rFonts w:ascii="Garamond" w:hAnsi="Garamond"/>
        </w:rPr>
      </w:pPr>
    </w:p>
    <w:p w14:paraId="68400D80" w14:textId="77777777" w:rsidR="00CC24AF" w:rsidRDefault="00CC24AF" w:rsidP="00975CC9">
      <w:pPr>
        <w:pStyle w:val="IMMANAmaintext"/>
        <w:spacing w:after="0"/>
        <w:rPr>
          <w:rFonts w:ascii="Garamond" w:hAnsi="Garamond"/>
          <w:b/>
        </w:rPr>
      </w:pPr>
    </w:p>
    <w:p w14:paraId="79B0798C" w14:textId="77777777" w:rsidR="00095213" w:rsidRDefault="00095213" w:rsidP="00975CC9">
      <w:pPr>
        <w:pStyle w:val="IMMANAmaintext"/>
        <w:spacing w:after="0"/>
        <w:rPr>
          <w:rFonts w:ascii="Garamond" w:hAnsi="Garamond"/>
          <w:b/>
        </w:rPr>
      </w:pPr>
    </w:p>
    <w:p w14:paraId="02E76854" w14:textId="77777777" w:rsidR="00607761" w:rsidRPr="002F1C32" w:rsidRDefault="00607761" w:rsidP="00975CC9">
      <w:pPr>
        <w:pStyle w:val="ListParagraph"/>
        <w:numPr>
          <w:ilvl w:val="0"/>
          <w:numId w:val="12"/>
        </w:numPr>
        <w:spacing w:line="360" w:lineRule="auto"/>
        <w:rPr>
          <w:rFonts w:ascii="Garamond" w:eastAsia="Calibri" w:hAnsi="Garamond" w:cs="Times New Roman"/>
          <w:sz w:val="22"/>
          <w:szCs w:val="22"/>
          <w:lang w:val="en-GB"/>
        </w:rPr>
      </w:pPr>
      <w:r w:rsidRPr="002F1C32">
        <w:rPr>
          <w:rFonts w:ascii="Garamond" w:hAnsi="Garamond"/>
          <w:b/>
          <w:i/>
        </w:rPr>
        <w:br w:type="page"/>
      </w:r>
    </w:p>
    <w:p w14:paraId="30B622E6" w14:textId="7249A25F" w:rsidR="00166DEB" w:rsidRPr="00D66198" w:rsidRDefault="004A7D07" w:rsidP="00A813B0">
      <w:pPr>
        <w:pStyle w:val="IMMANAmaintext"/>
        <w:spacing w:after="0"/>
        <w:outlineLvl w:val="0"/>
        <w:rPr>
          <w:rFonts w:ascii="Garamond" w:hAnsi="Garamond"/>
          <w:b/>
          <w:sz w:val="24"/>
          <w:szCs w:val="24"/>
        </w:rPr>
      </w:pPr>
      <w:r w:rsidRPr="00D66198">
        <w:rPr>
          <w:rFonts w:ascii="Garamond" w:hAnsi="Garamond"/>
          <w:b/>
          <w:sz w:val="24"/>
          <w:szCs w:val="24"/>
        </w:rPr>
        <w:lastRenderedPageBreak/>
        <w:t>Introduction</w:t>
      </w:r>
    </w:p>
    <w:p w14:paraId="6D5A3C8D" w14:textId="0DE70A6E" w:rsidR="00345768" w:rsidRPr="00D66198" w:rsidRDefault="00C440A2" w:rsidP="00975CC9">
      <w:pPr>
        <w:pStyle w:val="IMMANAmaintext"/>
        <w:spacing w:after="0"/>
        <w:rPr>
          <w:rFonts w:ascii="Garamond" w:hAnsi="Garamond"/>
          <w:b/>
          <w:sz w:val="24"/>
          <w:szCs w:val="24"/>
        </w:rPr>
      </w:pPr>
      <w:r w:rsidRPr="00D66198">
        <w:rPr>
          <w:rFonts w:ascii="Garamond" w:hAnsi="Garamond"/>
          <w:sz w:val="24"/>
          <w:szCs w:val="24"/>
        </w:rPr>
        <w:t>In the spring of 2017, t</w:t>
      </w:r>
      <w:r w:rsidR="000E6DAE" w:rsidRPr="00D66198">
        <w:rPr>
          <w:rFonts w:ascii="Garamond" w:hAnsi="Garamond"/>
          <w:sz w:val="24"/>
          <w:szCs w:val="24"/>
        </w:rPr>
        <w:t>he</w:t>
      </w:r>
      <w:r w:rsidR="0037637E" w:rsidRPr="00D66198">
        <w:rPr>
          <w:rFonts w:ascii="Garamond" w:hAnsi="Garamond"/>
          <w:sz w:val="24"/>
          <w:szCs w:val="24"/>
        </w:rPr>
        <w:t xml:space="preserve"> world faced one of its</w:t>
      </w:r>
      <w:r w:rsidR="005F310D" w:rsidRPr="00D66198">
        <w:rPr>
          <w:rFonts w:ascii="Garamond" w:hAnsi="Garamond"/>
          <w:sz w:val="24"/>
          <w:szCs w:val="24"/>
        </w:rPr>
        <w:t xml:space="preserve"> worst humanitarian cris</w:t>
      </w:r>
      <w:r w:rsidRPr="00D66198">
        <w:rPr>
          <w:rFonts w:ascii="Garamond" w:hAnsi="Garamond"/>
          <w:sz w:val="24"/>
          <w:szCs w:val="24"/>
        </w:rPr>
        <w:t>e</w:t>
      </w:r>
      <w:r w:rsidR="005F310D" w:rsidRPr="00D66198">
        <w:rPr>
          <w:rFonts w:ascii="Garamond" w:hAnsi="Garamond"/>
          <w:sz w:val="24"/>
          <w:szCs w:val="24"/>
        </w:rPr>
        <w:t>s since World War</w:t>
      </w:r>
      <w:r w:rsidRPr="00D66198">
        <w:rPr>
          <w:rFonts w:ascii="Garamond" w:hAnsi="Garamond"/>
          <w:sz w:val="24"/>
          <w:szCs w:val="24"/>
        </w:rPr>
        <w:t xml:space="preserve"> II</w:t>
      </w:r>
      <w:r w:rsidR="006402DE" w:rsidRPr="00D66198">
        <w:rPr>
          <w:rFonts w:ascii="Garamond" w:hAnsi="Garamond"/>
          <w:sz w:val="24"/>
          <w:szCs w:val="24"/>
        </w:rPr>
        <w:t xml:space="preserve">, with famine or near-famine conditions in South Sudan, Somalia, northeast Nigeria and Yemen </w:t>
      </w:r>
      <w:r w:rsidR="004B7B09" w:rsidRPr="00D66198">
        <w:rPr>
          <w:rFonts w:ascii="Garamond" w:hAnsi="Garamond"/>
          <w:sz w:val="24"/>
          <w:szCs w:val="24"/>
        </w:rPr>
        <w:t>(Gettleman, 2017)</w:t>
      </w:r>
      <w:r w:rsidR="00196E9D" w:rsidRPr="00D66198">
        <w:rPr>
          <w:rFonts w:ascii="Garamond" w:hAnsi="Garamond"/>
          <w:sz w:val="24"/>
          <w:szCs w:val="24"/>
        </w:rPr>
        <w:t>. T</w:t>
      </w:r>
      <w:r w:rsidR="000E6DAE" w:rsidRPr="00D66198">
        <w:rPr>
          <w:rFonts w:ascii="Garamond" w:hAnsi="Garamond"/>
          <w:sz w:val="24"/>
          <w:szCs w:val="24"/>
        </w:rPr>
        <w:t>h</w:t>
      </w:r>
      <w:r w:rsidR="00196E9D" w:rsidRPr="00D66198">
        <w:rPr>
          <w:rFonts w:ascii="Garamond" w:hAnsi="Garamond"/>
          <w:sz w:val="24"/>
          <w:szCs w:val="24"/>
        </w:rPr>
        <w:t>ese events</w:t>
      </w:r>
      <w:r w:rsidR="004E5D2A" w:rsidRPr="00D66198">
        <w:rPr>
          <w:rFonts w:ascii="Garamond" w:hAnsi="Garamond"/>
          <w:sz w:val="24"/>
          <w:szCs w:val="24"/>
        </w:rPr>
        <w:t xml:space="preserve"> follow</w:t>
      </w:r>
      <w:r w:rsidR="005F310D" w:rsidRPr="00D66198">
        <w:rPr>
          <w:rFonts w:ascii="Garamond" w:hAnsi="Garamond"/>
          <w:sz w:val="24"/>
          <w:szCs w:val="24"/>
        </w:rPr>
        <w:t>ed</w:t>
      </w:r>
      <w:r w:rsidR="000E6DAE" w:rsidRPr="00D66198">
        <w:rPr>
          <w:rFonts w:ascii="Garamond" w:hAnsi="Garamond"/>
          <w:sz w:val="24"/>
          <w:szCs w:val="24"/>
        </w:rPr>
        <w:t xml:space="preserve"> on the heels of </w:t>
      </w:r>
      <w:r w:rsidR="005F310D" w:rsidRPr="00D66198">
        <w:rPr>
          <w:rFonts w:ascii="Garamond" w:hAnsi="Garamond"/>
          <w:sz w:val="24"/>
          <w:szCs w:val="24"/>
        </w:rPr>
        <w:t xml:space="preserve">Somalia’s </w:t>
      </w:r>
      <w:r w:rsidR="000E6DAE" w:rsidRPr="00D66198">
        <w:rPr>
          <w:rFonts w:ascii="Garamond" w:hAnsi="Garamond"/>
          <w:sz w:val="24"/>
          <w:szCs w:val="24"/>
        </w:rPr>
        <w:t xml:space="preserve">2011 famine, which </w:t>
      </w:r>
      <w:r w:rsidRPr="00D66198">
        <w:rPr>
          <w:rFonts w:ascii="Garamond" w:hAnsi="Garamond"/>
          <w:sz w:val="24"/>
          <w:szCs w:val="24"/>
        </w:rPr>
        <w:t xml:space="preserve">claimed </w:t>
      </w:r>
      <w:r w:rsidR="000E6DAE" w:rsidRPr="00D66198">
        <w:rPr>
          <w:rFonts w:ascii="Garamond" w:hAnsi="Garamond"/>
          <w:sz w:val="24"/>
          <w:szCs w:val="24"/>
        </w:rPr>
        <w:t xml:space="preserve">an estimated 258,000 </w:t>
      </w:r>
      <w:r w:rsidRPr="00D66198">
        <w:rPr>
          <w:rFonts w:ascii="Garamond" w:hAnsi="Garamond"/>
          <w:sz w:val="24"/>
          <w:szCs w:val="24"/>
        </w:rPr>
        <w:t xml:space="preserve">lives </w:t>
      </w:r>
      <w:r w:rsidR="000E6DAE" w:rsidRPr="00D66198">
        <w:rPr>
          <w:rFonts w:ascii="Garamond" w:hAnsi="Garamond"/>
          <w:sz w:val="24"/>
          <w:szCs w:val="24"/>
        </w:rPr>
        <w:t xml:space="preserve">(Maxwell et al. 2016). </w:t>
      </w:r>
      <w:r w:rsidR="002D456D" w:rsidRPr="00D66198">
        <w:rPr>
          <w:rFonts w:ascii="Garamond" w:hAnsi="Garamond"/>
          <w:sz w:val="24"/>
          <w:szCs w:val="24"/>
        </w:rPr>
        <w:t xml:space="preserve">Though in each case armed conflict and civil unrest played a major role, </w:t>
      </w:r>
      <w:r w:rsidR="005E37A5" w:rsidRPr="00D66198">
        <w:rPr>
          <w:rFonts w:ascii="Garamond" w:hAnsi="Garamond"/>
          <w:sz w:val="24"/>
          <w:szCs w:val="24"/>
        </w:rPr>
        <w:t xml:space="preserve">providers of emergency food aid </w:t>
      </w:r>
      <w:r w:rsidR="00CC25C4" w:rsidRPr="00D66198">
        <w:rPr>
          <w:rFonts w:ascii="Garamond" w:hAnsi="Garamond"/>
          <w:sz w:val="24"/>
          <w:szCs w:val="24"/>
        </w:rPr>
        <w:t xml:space="preserve">lacked vital information as to which populations in those regions would be most vulnerable to famine, locations where food security was in jeopardy before the violence and disorder broke out. </w:t>
      </w:r>
      <w:r w:rsidR="0039783A" w:rsidRPr="00D66198">
        <w:rPr>
          <w:rFonts w:ascii="Garamond" w:hAnsi="Garamond"/>
          <w:b/>
          <w:sz w:val="24"/>
          <w:szCs w:val="24"/>
        </w:rPr>
        <w:t xml:space="preserve"> </w:t>
      </w:r>
      <w:r w:rsidR="00227329" w:rsidRPr="00D66198">
        <w:rPr>
          <w:rFonts w:ascii="Garamond" w:hAnsi="Garamond"/>
          <w:sz w:val="24"/>
          <w:szCs w:val="24"/>
        </w:rPr>
        <w:t xml:space="preserve">Our paper </w:t>
      </w:r>
      <w:r w:rsidR="0001311D" w:rsidRPr="00D66198">
        <w:rPr>
          <w:rFonts w:ascii="Garamond" w:hAnsi="Garamond"/>
          <w:sz w:val="24"/>
          <w:szCs w:val="24"/>
        </w:rPr>
        <w:t xml:space="preserve">aims to </w:t>
      </w:r>
      <w:r w:rsidR="00844F80" w:rsidRPr="00D66198">
        <w:rPr>
          <w:rFonts w:ascii="Garamond" w:hAnsi="Garamond"/>
          <w:sz w:val="24"/>
          <w:szCs w:val="24"/>
        </w:rPr>
        <w:t>enhance the</w:t>
      </w:r>
      <w:r w:rsidR="00227329" w:rsidRPr="00D66198">
        <w:rPr>
          <w:rFonts w:ascii="Garamond" w:hAnsi="Garamond"/>
          <w:sz w:val="24"/>
          <w:szCs w:val="24"/>
        </w:rPr>
        <w:t xml:space="preserve"> early warning for food insecurity crises</w:t>
      </w:r>
      <w:r w:rsidR="00DC3B8C" w:rsidRPr="00D66198">
        <w:rPr>
          <w:rFonts w:ascii="Garamond" w:hAnsi="Garamond"/>
          <w:sz w:val="24"/>
          <w:szCs w:val="24"/>
        </w:rPr>
        <w:t>. By leveraging real-time</w:t>
      </w:r>
      <w:r w:rsidR="00863AF0" w:rsidRPr="00D66198">
        <w:rPr>
          <w:rFonts w:ascii="Garamond" w:hAnsi="Garamond"/>
          <w:sz w:val="24"/>
          <w:szCs w:val="24"/>
        </w:rPr>
        <w:t>, readily available</w:t>
      </w:r>
      <w:r w:rsidR="00227329" w:rsidRPr="00D66198">
        <w:rPr>
          <w:rFonts w:ascii="Garamond" w:hAnsi="Garamond"/>
          <w:sz w:val="24"/>
          <w:szCs w:val="24"/>
        </w:rPr>
        <w:t xml:space="preserve"> spatially and temporally</w:t>
      </w:r>
      <w:r w:rsidR="00FB4A08" w:rsidRPr="00D66198">
        <w:rPr>
          <w:rFonts w:ascii="Garamond" w:hAnsi="Garamond"/>
          <w:sz w:val="24"/>
          <w:szCs w:val="24"/>
        </w:rPr>
        <w:t xml:space="preserve"> granular</w:t>
      </w:r>
      <w:r w:rsidR="00227329" w:rsidRPr="00D66198">
        <w:rPr>
          <w:rFonts w:ascii="Garamond" w:hAnsi="Garamond"/>
          <w:sz w:val="24"/>
          <w:szCs w:val="24"/>
        </w:rPr>
        <w:t xml:space="preserve"> data</w:t>
      </w:r>
      <w:r w:rsidR="00DC3B8C" w:rsidRPr="00D66198">
        <w:rPr>
          <w:rFonts w:ascii="Garamond" w:hAnsi="Garamond"/>
          <w:sz w:val="24"/>
          <w:szCs w:val="24"/>
        </w:rPr>
        <w:t>, we develop a first-cut at a parsimonious, replicable early warning model for food security crises</w:t>
      </w:r>
      <w:r w:rsidR="00227329" w:rsidRPr="00D66198">
        <w:rPr>
          <w:rFonts w:ascii="Garamond" w:hAnsi="Garamond"/>
          <w:sz w:val="24"/>
          <w:szCs w:val="24"/>
        </w:rPr>
        <w:t>.</w:t>
      </w:r>
      <w:r w:rsidR="00E0087B" w:rsidRPr="00D66198">
        <w:rPr>
          <w:rFonts w:ascii="Garamond" w:hAnsi="Garamond"/>
          <w:sz w:val="24"/>
          <w:szCs w:val="24"/>
        </w:rPr>
        <w:t xml:space="preserve"> </w:t>
      </w:r>
      <w:r w:rsidR="00CC25C4" w:rsidRPr="00D66198">
        <w:rPr>
          <w:rFonts w:ascii="Garamond" w:hAnsi="Garamond"/>
          <w:sz w:val="24"/>
          <w:szCs w:val="24"/>
        </w:rPr>
        <w:t xml:space="preserve">When </w:t>
      </w:r>
      <w:r w:rsidR="00E0087B" w:rsidRPr="00D66198">
        <w:rPr>
          <w:rFonts w:ascii="Garamond" w:hAnsi="Garamond"/>
          <w:sz w:val="24"/>
          <w:szCs w:val="24"/>
        </w:rPr>
        <w:t>validated</w:t>
      </w:r>
      <w:r w:rsidR="00BC6BBC" w:rsidRPr="00D66198">
        <w:rPr>
          <w:rFonts w:ascii="Garamond" w:hAnsi="Garamond"/>
          <w:sz w:val="24"/>
          <w:szCs w:val="24"/>
        </w:rPr>
        <w:t xml:space="preserve"> </w:t>
      </w:r>
      <w:r w:rsidR="00CC25C4" w:rsidRPr="00D66198">
        <w:rPr>
          <w:rFonts w:ascii="Garamond" w:hAnsi="Garamond"/>
          <w:sz w:val="24"/>
          <w:szCs w:val="24"/>
        </w:rPr>
        <w:t xml:space="preserve">by study of similar situations </w:t>
      </w:r>
      <w:r w:rsidR="00BC6BBC" w:rsidRPr="00D66198">
        <w:rPr>
          <w:rFonts w:ascii="Garamond" w:hAnsi="Garamond"/>
          <w:sz w:val="24"/>
          <w:szCs w:val="24"/>
        </w:rPr>
        <w:t>in other countries</w:t>
      </w:r>
      <w:r w:rsidR="00CC25C4" w:rsidRPr="00D66198">
        <w:rPr>
          <w:rFonts w:ascii="Garamond" w:hAnsi="Garamond"/>
          <w:sz w:val="24"/>
          <w:szCs w:val="24"/>
        </w:rPr>
        <w:t xml:space="preserve"> and contexts</w:t>
      </w:r>
      <w:r w:rsidR="00E0087B" w:rsidRPr="00D66198">
        <w:rPr>
          <w:rFonts w:ascii="Garamond" w:hAnsi="Garamond"/>
          <w:sz w:val="24"/>
          <w:szCs w:val="24"/>
        </w:rPr>
        <w:t>, s</w:t>
      </w:r>
      <w:r w:rsidR="004A7D07" w:rsidRPr="00D66198">
        <w:rPr>
          <w:rFonts w:ascii="Garamond" w:hAnsi="Garamond"/>
          <w:sz w:val="24"/>
          <w:szCs w:val="24"/>
        </w:rPr>
        <w:t>uch a model could assist policymakers in identifying how to target resources</w:t>
      </w:r>
      <w:r w:rsidR="00CC25C4" w:rsidRPr="00D66198">
        <w:rPr>
          <w:rFonts w:ascii="Garamond" w:hAnsi="Garamond"/>
          <w:sz w:val="24"/>
          <w:szCs w:val="24"/>
        </w:rPr>
        <w:t xml:space="preserve"> more effectively</w:t>
      </w:r>
      <w:r w:rsidR="00FB4A08" w:rsidRPr="00D66198">
        <w:rPr>
          <w:rFonts w:ascii="Garamond" w:hAnsi="Garamond"/>
          <w:sz w:val="24"/>
          <w:szCs w:val="24"/>
        </w:rPr>
        <w:t xml:space="preserve"> in response to a food security crisis</w:t>
      </w:r>
      <w:r w:rsidR="004A7D07" w:rsidRPr="00D66198">
        <w:rPr>
          <w:rFonts w:ascii="Garamond" w:hAnsi="Garamond"/>
          <w:sz w:val="24"/>
          <w:szCs w:val="24"/>
        </w:rPr>
        <w:t xml:space="preserve">. </w:t>
      </w:r>
      <w:r w:rsidR="00CC25C4" w:rsidRPr="00D66198">
        <w:rPr>
          <w:rFonts w:ascii="Garamond" w:hAnsi="Garamond"/>
          <w:sz w:val="24"/>
          <w:szCs w:val="24"/>
        </w:rPr>
        <w:t xml:space="preserve"> Moreover, </w:t>
      </w:r>
      <w:r w:rsidR="004A7D07" w:rsidRPr="00D66198">
        <w:rPr>
          <w:rFonts w:ascii="Garamond" w:hAnsi="Garamond"/>
          <w:sz w:val="24"/>
          <w:szCs w:val="24"/>
        </w:rPr>
        <w:t>a model that can predict where problems are likely to occur could save resources if</w:t>
      </w:r>
      <w:r w:rsidR="00844F80" w:rsidRPr="00D66198">
        <w:rPr>
          <w:rFonts w:ascii="Garamond" w:hAnsi="Garamond"/>
          <w:sz w:val="24"/>
          <w:szCs w:val="24"/>
        </w:rPr>
        <w:t xml:space="preserve"> early</w:t>
      </w:r>
      <w:r w:rsidR="004A7D07" w:rsidRPr="00D66198">
        <w:rPr>
          <w:rFonts w:ascii="Garamond" w:hAnsi="Garamond"/>
          <w:sz w:val="24"/>
          <w:szCs w:val="24"/>
        </w:rPr>
        <w:t xml:space="preserve"> interven</w:t>
      </w:r>
      <w:r w:rsidR="00844F80" w:rsidRPr="00D66198">
        <w:rPr>
          <w:rFonts w:ascii="Garamond" w:hAnsi="Garamond"/>
          <w:sz w:val="24"/>
          <w:szCs w:val="24"/>
        </w:rPr>
        <w:t>tion</w:t>
      </w:r>
      <w:r w:rsidR="004A7D07" w:rsidRPr="00D66198">
        <w:rPr>
          <w:rFonts w:ascii="Garamond" w:hAnsi="Garamond"/>
          <w:sz w:val="24"/>
          <w:szCs w:val="24"/>
        </w:rPr>
        <w:t xml:space="preserve"> </w:t>
      </w:r>
      <w:r w:rsidR="00CC25C4" w:rsidRPr="00D66198">
        <w:rPr>
          <w:rFonts w:ascii="Garamond" w:hAnsi="Garamond"/>
          <w:sz w:val="24"/>
          <w:szCs w:val="24"/>
        </w:rPr>
        <w:t xml:space="preserve">can </w:t>
      </w:r>
      <w:r w:rsidR="00844F80" w:rsidRPr="00D66198">
        <w:rPr>
          <w:rFonts w:ascii="Garamond" w:hAnsi="Garamond"/>
          <w:sz w:val="24"/>
          <w:szCs w:val="24"/>
        </w:rPr>
        <w:t xml:space="preserve">lessen </w:t>
      </w:r>
      <w:r w:rsidR="004A7D07" w:rsidRPr="00D66198">
        <w:rPr>
          <w:rFonts w:ascii="Garamond" w:hAnsi="Garamond"/>
          <w:sz w:val="24"/>
          <w:szCs w:val="24"/>
        </w:rPr>
        <w:t xml:space="preserve">the </w:t>
      </w:r>
      <w:r w:rsidR="00844F80" w:rsidRPr="00D66198">
        <w:rPr>
          <w:rFonts w:ascii="Garamond" w:hAnsi="Garamond"/>
          <w:sz w:val="24"/>
          <w:szCs w:val="24"/>
        </w:rPr>
        <w:t xml:space="preserve">severity of </w:t>
      </w:r>
      <w:r w:rsidR="00CC25C4" w:rsidRPr="00D66198">
        <w:rPr>
          <w:rFonts w:ascii="Garamond" w:hAnsi="Garamond"/>
          <w:sz w:val="24"/>
          <w:szCs w:val="24"/>
        </w:rPr>
        <w:t>a given</w:t>
      </w:r>
      <w:r w:rsidR="00844F80" w:rsidRPr="00D66198">
        <w:rPr>
          <w:rFonts w:ascii="Garamond" w:hAnsi="Garamond"/>
          <w:sz w:val="24"/>
          <w:szCs w:val="24"/>
        </w:rPr>
        <w:t xml:space="preserve"> </w:t>
      </w:r>
      <w:r w:rsidR="001C2F59" w:rsidRPr="00D66198">
        <w:rPr>
          <w:rFonts w:ascii="Garamond" w:hAnsi="Garamond"/>
          <w:sz w:val="24"/>
          <w:szCs w:val="24"/>
        </w:rPr>
        <w:t>crisis. Finally, our</w:t>
      </w:r>
      <w:r w:rsidR="004A7D07" w:rsidRPr="00D66198">
        <w:rPr>
          <w:rFonts w:ascii="Garamond" w:hAnsi="Garamond"/>
          <w:sz w:val="24"/>
          <w:szCs w:val="24"/>
        </w:rPr>
        <w:t xml:space="preserve"> model could also help prioritize where and when to </w:t>
      </w:r>
      <w:r w:rsidR="00CC25C4" w:rsidRPr="00D66198">
        <w:rPr>
          <w:rFonts w:ascii="Garamond" w:hAnsi="Garamond"/>
          <w:sz w:val="24"/>
          <w:szCs w:val="24"/>
        </w:rPr>
        <w:t xml:space="preserve">deploy </w:t>
      </w:r>
      <w:r w:rsidR="004A7D07" w:rsidRPr="00D66198">
        <w:rPr>
          <w:rFonts w:ascii="Garamond" w:hAnsi="Garamond"/>
          <w:sz w:val="24"/>
          <w:szCs w:val="24"/>
        </w:rPr>
        <w:t>resources in the case of multiple simultaneous crises.</w:t>
      </w:r>
    </w:p>
    <w:p w14:paraId="7387D16F" w14:textId="77777777" w:rsidR="00A813B0" w:rsidRPr="00D66198" w:rsidRDefault="00A813B0" w:rsidP="00975CC9">
      <w:pPr>
        <w:pStyle w:val="IMMANAmaintext"/>
        <w:spacing w:after="0"/>
        <w:rPr>
          <w:rFonts w:ascii="Garamond" w:hAnsi="Garamond"/>
          <w:b/>
          <w:sz w:val="24"/>
          <w:szCs w:val="24"/>
        </w:rPr>
      </w:pPr>
    </w:p>
    <w:p w14:paraId="6CE1176C" w14:textId="1772DA8C" w:rsidR="00FB4A08" w:rsidRPr="00D66198" w:rsidRDefault="00227329" w:rsidP="00975CC9">
      <w:pPr>
        <w:pStyle w:val="IMMANAmaintext"/>
        <w:spacing w:after="0"/>
        <w:rPr>
          <w:rFonts w:ascii="Garamond" w:hAnsi="Garamond"/>
          <w:sz w:val="24"/>
          <w:szCs w:val="24"/>
        </w:rPr>
      </w:pPr>
      <w:r w:rsidRPr="00D66198">
        <w:rPr>
          <w:rFonts w:ascii="Garamond" w:hAnsi="Garamond"/>
          <w:sz w:val="24"/>
          <w:szCs w:val="24"/>
        </w:rPr>
        <w:t>T</w:t>
      </w:r>
      <w:r w:rsidR="00095213" w:rsidRPr="00D66198">
        <w:rPr>
          <w:rFonts w:ascii="Garamond" w:hAnsi="Garamond"/>
          <w:sz w:val="24"/>
          <w:szCs w:val="24"/>
        </w:rPr>
        <w:t xml:space="preserve">he last decade has seen a dramatic increase in the available quantity and quality of data related to food security, rainfall, and prices. </w:t>
      </w:r>
      <w:r w:rsidR="00DF2388" w:rsidRPr="00D66198">
        <w:rPr>
          <w:rFonts w:ascii="Garamond" w:hAnsi="Garamond"/>
          <w:sz w:val="24"/>
          <w:szCs w:val="24"/>
        </w:rPr>
        <w:t>T</w:t>
      </w:r>
      <w:r w:rsidR="00095213" w:rsidRPr="00D66198">
        <w:rPr>
          <w:rFonts w:ascii="Garamond" w:hAnsi="Garamond"/>
          <w:sz w:val="24"/>
          <w:szCs w:val="24"/>
        </w:rPr>
        <w:t xml:space="preserve">he full potential of these data has not </w:t>
      </w:r>
      <w:r w:rsidR="00DF2388" w:rsidRPr="00D66198">
        <w:rPr>
          <w:rFonts w:ascii="Garamond" w:hAnsi="Garamond"/>
          <w:sz w:val="24"/>
          <w:szCs w:val="24"/>
        </w:rPr>
        <w:t xml:space="preserve">yet </w:t>
      </w:r>
      <w:r w:rsidR="00095213" w:rsidRPr="00D66198">
        <w:rPr>
          <w:rFonts w:ascii="Garamond" w:hAnsi="Garamond"/>
          <w:sz w:val="24"/>
          <w:szCs w:val="24"/>
        </w:rPr>
        <w:t>been exploited</w:t>
      </w:r>
      <w:r w:rsidR="00FB4A08" w:rsidRPr="00D66198">
        <w:rPr>
          <w:rFonts w:ascii="Garamond" w:hAnsi="Garamond"/>
          <w:sz w:val="24"/>
          <w:szCs w:val="24"/>
        </w:rPr>
        <w:t>,</w:t>
      </w:r>
      <w:r w:rsidR="00DF2388" w:rsidRPr="00D66198">
        <w:rPr>
          <w:rFonts w:ascii="Garamond" w:hAnsi="Garamond"/>
          <w:sz w:val="24"/>
          <w:szCs w:val="24"/>
        </w:rPr>
        <w:t xml:space="preserve"> </w:t>
      </w:r>
      <w:r w:rsidR="008734BC" w:rsidRPr="00D66198">
        <w:rPr>
          <w:rFonts w:ascii="Garamond" w:hAnsi="Garamond"/>
          <w:sz w:val="24"/>
          <w:szCs w:val="24"/>
        </w:rPr>
        <w:t xml:space="preserve">however, </w:t>
      </w:r>
      <w:r w:rsidR="00095213" w:rsidRPr="00D66198">
        <w:rPr>
          <w:rFonts w:ascii="Garamond" w:hAnsi="Garamond"/>
          <w:sz w:val="24"/>
          <w:szCs w:val="24"/>
        </w:rPr>
        <w:t xml:space="preserve">and they are often </w:t>
      </w:r>
      <w:r w:rsidR="00FB4A08" w:rsidRPr="00D66198">
        <w:rPr>
          <w:rFonts w:ascii="Garamond" w:hAnsi="Garamond"/>
          <w:sz w:val="24"/>
          <w:szCs w:val="24"/>
        </w:rPr>
        <w:t xml:space="preserve">evaluated </w:t>
      </w:r>
      <w:r w:rsidR="00095213" w:rsidRPr="00D66198">
        <w:rPr>
          <w:rFonts w:ascii="Garamond" w:hAnsi="Garamond"/>
          <w:sz w:val="24"/>
          <w:szCs w:val="24"/>
        </w:rPr>
        <w:t>in isolation</w:t>
      </w:r>
      <w:r w:rsidR="002A0D4F" w:rsidRPr="00D66198">
        <w:rPr>
          <w:rFonts w:ascii="Garamond" w:hAnsi="Garamond"/>
          <w:sz w:val="24"/>
          <w:szCs w:val="24"/>
        </w:rPr>
        <w:t xml:space="preserve">, with few </w:t>
      </w:r>
      <w:r w:rsidR="00F70E70" w:rsidRPr="00D66198">
        <w:rPr>
          <w:rFonts w:ascii="Garamond" w:hAnsi="Garamond"/>
          <w:sz w:val="24"/>
          <w:szCs w:val="24"/>
        </w:rPr>
        <w:t>analyses</w:t>
      </w:r>
      <w:r w:rsidR="002A0D4F" w:rsidRPr="00D66198">
        <w:rPr>
          <w:rFonts w:ascii="Garamond" w:hAnsi="Garamond"/>
          <w:sz w:val="24"/>
          <w:szCs w:val="24"/>
        </w:rPr>
        <w:t xml:space="preserve"> linking disaggregated weather and price data</w:t>
      </w:r>
      <w:r w:rsidR="00095213" w:rsidRPr="00D66198">
        <w:rPr>
          <w:rFonts w:ascii="Garamond" w:hAnsi="Garamond"/>
          <w:sz w:val="24"/>
          <w:szCs w:val="24"/>
        </w:rPr>
        <w:t xml:space="preserve">. </w:t>
      </w:r>
      <w:r w:rsidR="008734BC" w:rsidRPr="00D66198">
        <w:rPr>
          <w:rFonts w:ascii="Garamond" w:hAnsi="Garamond"/>
          <w:sz w:val="24"/>
          <w:szCs w:val="24"/>
        </w:rPr>
        <w:t xml:space="preserve"> As a result, </w:t>
      </w:r>
      <w:r w:rsidR="00095213" w:rsidRPr="00D66198">
        <w:rPr>
          <w:rFonts w:ascii="Garamond" w:hAnsi="Garamond"/>
          <w:sz w:val="24"/>
          <w:szCs w:val="24"/>
        </w:rPr>
        <w:t xml:space="preserve"> we are unaware of any food security early warning and monitoring systems that incorporate them into a single predictive model.  </w:t>
      </w:r>
    </w:p>
    <w:p w14:paraId="0E020850" w14:textId="77777777" w:rsidR="00FB4A08" w:rsidRPr="00D66198" w:rsidRDefault="00FB4A08" w:rsidP="00975CC9">
      <w:pPr>
        <w:pStyle w:val="IMMANAmaintext"/>
        <w:spacing w:after="0"/>
        <w:rPr>
          <w:rFonts w:ascii="Garamond" w:hAnsi="Garamond"/>
          <w:sz w:val="24"/>
          <w:szCs w:val="24"/>
        </w:rPr>
      </w:pPr>
    </w:p>
    <w:p w14:paraId="154D4BFE" w14:textId="21A9C803" w:rsidR="00950C39" w:rsidRPr="00D66198" w:rsidRDefault="00095213" w:rsidP="00975CC9">
      <w:pPr>
        <w:pStyle w:val="IMMANAmaintext"/>
        <w:spacing w:after="0"/>
        <w:rPr>
          <w:rFonts w:ascii="Garamond" w:eastAsiaTheme="minorHAnsi" w:hAnsi="Garamond" w:cstheme="minorBidi"/>
          <w:sz w:val="24"/>
          <w:szCs w:val="24"/>
        </w:rPr>
      </w:pPr>
      <w:r w:rsidRPr="00D66198">
        <w:rPr>
          <w:rFonts w:ascii="Garamond" w:hAnsi="Garamond"/>
          <w:sz w:val="24"/>
          <w:szCs w:val="24"/>
        </w:rPr>
        <w:t xml:space="preserve">Further, </w:t>
      </w:r>
      <w:r w:rsidR="00290D79" w:rsidRPr="00D66198">
        <w:rPr>
          <w:rFonts w:ascii="Garamond" w:hAnsi="Garamond"/>
          <w:sz w:val="24"/>
          <w:szCs w:val="24"/>
        </w:rPr>
        <w:t xml:space="preserve">because </w:t>
      </w:r>
      <w:r w:rsidRPr="00D66198">
        <w:rPr>
          <w:rFonts w:ascii="Garamond" w:hAnsi="Garamond"/>
          <w:sz w:val="24"/>
          <w:szCs w:val="24"/>
        </w:rPr>
        <w:t>m</w:t>
      </w:r>
      <w:r w:rsidRPr="00D66198">
        <w:rPr>
          <w:rFonts w:ascii="Garamond" w:eastAsiaTheme="minorHAnsi" w:hAnsi="Garamond" w:cstheme="minorBidi"/>
          <w:sz w:val="24"/>
          <w:szCs w:val="24"/>
        </w:rPr>
        <w:t xml:space="preserve">ost food security measures are </w:t>
      </w:r>
      <w:r w:rsidR="00290D79" w:rsidRPr="00D66198">
        <w:rPr>
          <w:rFonts w:ascii="Garamond" w:eastAsiaTheme="minorHAnsi" w:hAnsi="Garamond" w:cstheme="minorBidi"/>
          <w:sz w:val="24"/>
          <w:szCs w:val="24"/>
        </w:rPr>
        <w:t xml:space="preserve">situated </w:t>
      </w:r>
      <w:r w:rsidRPr="00D66198">
        <w:rPr>
          <w:rFonts w:ascii="Garamond" w:eastAsiaTheme="minorHAnsi" w:hAnsi="Garamond" w:cstheme="minorBidi"/>
          <w:sz w:val="24"/>
          <w:szCs w:val="24"/>
        </w:rPr>
        <w:t>at either the national or the household level</w:t>
      </w:r>
      <w:r w:rsidR="00290D79" w:rsidRPr="00D66198">
        <w:rPr>
          <w:rFonts w:ascii="Garamond" w:eastAsiaTheme="minorHAnsi" w:hAnsi="Garamond" w:cstheme="minorBidi"/>
          <w:sz w:val="24"/>
          <w:szCs w:val="24"/>
        </w:rPr>
        <w:t xml:space="preserve">, we see </w:t>
      </w:r>
      <w:r w:rsidRPr="00D66198">
        <w:rPr>
          <w:rFonts w:ascii="Garamond" w:eastAsiaTheme="minorHAnsi" w:hAnsi="Garamond" w:cstheme="minorBidi"/>
          <w:sz w:val="24"/>
          <w:szCs w:val="24"/>
        </w:rPr>
        <w:t xml:space="preserve">a critical gap for programming and research at the </w:t>
      </w:r>
      <w:r w:rsidR="00C237C4" w:rsidRPr="00D66198">
        <w:rPr>
          <w:rFonts w:ascii="Garamond" w:eastAsiaTheme="minorHAnsi" w:hAnsi="Garamond" w:cstheme="minorBidi"/>
          <w:sz w:val="24"/>
          <w:szCs w:val="24"/>
        </w:rPr>
        <w:t xml:space="preserve">meso sub-national </w:t>
      </w:r>
      <w:r w:rsidR="00CF3955" w:rsidRPr="00D66198">
        <w:rPr>
          <w:rFonts w:ascii="Garamond" w:eastAsiaTheme="minorHAnsi" w:hAnsi="Garamond" w:cstheme="minorBidi"/>
          <w:sz w:val="24"/>
          <w:szCs w:val="24"/>
        </w:rPr>
        <w:t>level: regions</w:t>
      </w:r>
      <w:r w:rsidRPr="00D66198">
        <w:rPr>
          <w:rFonts w:ascii="Garamond" w:eastAsiaTheme="minorHAnsi" w:hAnsi="Garamond" w:cstheme="minorBidi"/>
          <w:sz w:val="24"/>
          <w:szCs w:val="24"/>
        </w:rPr>
        <w:t>, district</w:t>
      </w:r>
      <w:r w:rsidR="00CF3955" w:rsidRPr="00D66198">
        <w:rPr>
          <w:rFonts w:ascii="Garamond" w:eastAsiaTheme="minorHAnsi" w:hAnsi="Garamond" w:cstheme="minorBidi"/>
          <w:sz w:val="24"/>
          <w:szCs w:val="24"/>
        </w:rPr>
        <w:t>s</w:t>
      </w:r>
      <w:r w:rsidRPr="00D66198">
        <w:rPr>
          <w:rFonts w:ascii="Garamond" w:eastAsiaTheme="minorHAnsi" w:hAnsi="Garamond" w:cstheme="minorBidi"/>
          <w:sz w:val="24"/>
          <w:szCs w:val="24"/>
        </w:rPr>
        <w:t>, or sub-district</w:t>
      </w:r>
      <w:r w:rsidR="00CF3955" w:rsidRPr="00D66198">
        <w:rPr>
          <w:rFonts w:ascii="Garamond" w:eastAsiaTheme="minorHAnsi" w:hAnsi="Garamond" w:cstheme="minorBidi"/>
          <w:sz w:val="24"/>
          <w:szCs w:val="24"/>
        </w:rPr>
        <w:t>s</w:t>
      </w:r>
      <w:r w:rsidRPr="00D66198">
        <w:rPr>
          <w:rFonts w:ascii="Garamond" w:eastAsiaTheme="minorHAnsi" w:hAnsi="Garamond" w:cstheme="minorBidi"/>
          <w:sz w:val="24"/>
          <w:szCs w:val="24"/>
        </w:rPr>
        <w:t xml:space="preserve">.  </w:t>
      </w:r>
      <w:r w:rsidR="00704639" w:rsidRPr="00D66198">
        <w:rPr>
          <w:rFonts w:ascii="Garamond" w:eastAsiaTheme="minorHAnsi" w:hAnsi="Garamond" w:cstheme="minorBidi"/>
          <w:sz w:val="24"/>
          <w:szCs w:val="24"/>
        </w:rPr>
        <w:t>The s</w:t>
      </w:r>
      <w:r w:rsidRPr="00D66198">
        <w:rPr>
          <w:rFonts w:ascii="Garamond" w:eastAsiaTheme="minorHAnsi" w:hAnsi="Garamond" w:cstheme="minorBidi"/>
          <w:sz w:val="24"/>
          <w:szCs w:val="24"/>
        </w:rPr>
        <w:t xml:space="preserve">ub-national </w:t>
      </w:r>
      <w:r w:rsidR="00704639" w:rsidRPr="00D66198">
        <w:rPr>
          <w:rFonts w:ascii="Garamond" w:eastAsiaTheme="minorHAnsi" w:hAnsi="Garamond" w:cstheme="minorBidi"/>
          <w:sz w:val="24"/>
          <w:szCs w:val="24"/>
        </w:rPr>
        <w:t xml:space="preserve">level </w:t>
      </w:r>
      <w:r w:rsidR="00290D79" w:rsidRPr="00D66198">
        <w:rPr>
          <w:rFonts w:ascii="Garamond" w:eastAsiaTheme="minorHAnsi" w:hAnsi="Garamond" w:cstheme="minorBidi"/>
          <w:sz w:val="24"/>
          <w:szCs w:val="24"/>
        </w:rPr>
        <w:t xml:space="preserve">has special relevance </w:t>
      </w:r>
      <w:r w:rsidRPr="00D66198">
        <w:rPr>
          <w:rFonts w:ascii="Garamond" w:eastAsiaTheme="minorHAnsi" w:hAnsi="Garamond" w:cstheme="minorBidi"/>
          <w:sz w:val="24"/>
          <w:szCs w:val="24"/>
        </w:rPr>
        <w:t xml:space="preserve">to identifying and understanding food and nutrition insecurity. </w:t>
      </w:r>
      <w:r w:rsidRPr="00D66198">
        <w:rPr>
          <w:rFonts w:ascii="Garamond" w:hAnsi="Garamond"/>
          <w:sz w:val="24"/>
          <w:szCs w:val="24"/>
        </w:rPr>
        <w:t xml:space="preserve">Food </w:t>
      </w:r>
      <w:r w:rsidRPr="00D66198">
        <w:rPr>
          <w:rFonts w:ascii="Garamond" w:eastAsiaTheme="minorHAnsi" w:hAnsi="Garamond" w:cstheme="minorBidi"/>
          <w:sz w:val="24"/>
          <w:szCs w:val="24"/>
        </w:rPr>
        <w:t>insecurity can be highly localized, with some zones within a country experiencing acute – and regular – insecurity while others do not (Sen 1980; Lentz and Barrett 2013; see also Brown et al. 2014 for a review).</w:t>
      </w:r>
      <w:r w:rsidR="00F246BE" w:rsidRPr="00D66198">
        <w:rPr>
          <w:rFonts w:ascii="Garamond" w:eastAsiaTheme="minorHAnsi" w:hAnsi="Garamond" w:cstheme="minorBidi"/>
          <w:sz w:val="24"/>
          <w:szCs w:val="24"/>
        </w:rPr>
        <w:t xml:space="preserve"> </w:t>
      </w:r>
      <w:r w:rsidR="005A46CE" w:rsidRPr="00D66198">
        <w:rPr>
          <w:rFonts w:ascii="Garamond" w:eastAsiaTheme="minorHAnsi" w:hAnsi="Garamond" w:cstheme="minorBidi"/>
          <w:sz w:val="24"/>
          <w:szCs w:val="24"/>
        </w:rPr>
        <w:t xml:space="preserve">Further, </w:t>
      </w:r>
      <w:r w:rsidR="00704639" w:rsidRPr="00D66198">
        <w:rPr>
          <w:rFonts w:ascii="Garamond" w:eastAsiaTheme="minorHAnsi" w:hAnsi="Garamond" w:cstheme="minorBidi"/>
          <w:sz w:val="24"/>
          <w:szCs w:val="24"/>
        </w:rPr>
        <w:t xml:space="preserve">a region’s </w:t>
      </w:r>
      <w:r w:rsidR="005A46CE" w:rsidRPr="00D66198">
        <w:rPr>
          <w:rFonts w:ascii="Garamond" w:eastAsiaTheme="minorHAnsi" w:hAnsi="Garamond" w:cstheme="minorBidi"/>
          <w:sz w:val="24"/>
          <w:szCs w:val="24"/>
        </w:rPr>
        <w:t xml:space="preserve">food security status can change </w:t>
      </w:r>
      <w:r w:rsidR="00290D79" w:rsidRPr="00D66198">
        <w:rPr>
          <w:rFonts w:ascii="Garamond" w:eastAsiaTheme="minorHAnsi" w:hAnsi="Garamond" w:cstheme="minorBidi"/>
          <w:sz w:val="24"/>
          <w:szCs w:val="24"/>
        </w:rPr>
        <w:t xml:space="preserve">frequently </w:t>
      </w:r>
      <w:r w:rsidR="005A46CE" w:rsidRPr="00D66198">
        <w:rPr>
          <w:rFonts w:ascii="Garamond" w:eastAsiaTheme="minorHAnsi" w:hAnsi="Garamond" w:cstheme="minorBidi"/>
          <w:sz w:val="24"/>
          <w:szCs w:val="24"/>
        </w:rPr>
        <w:t xml:space="preserve">over the course of a </w:t>
      </w:r>
      <w:r w:rsidR="00290D79" w:rsidRPr="00D66198">
        <w:rPr>
          <w:rFonts w:ascii="Garamond" w:eastAsiaTheme="minorHAnsi" w:hAnsi="Garamond" w:cstheme="minorBidi"/>
          <w:sz w:val="24"/>
          <w:szCs w:val="24"/>
        </w:rPr>
        <w:t xml:space="preserve">single </w:t>
      </w:r>
      <w:r w:rsidR="005A46CE" w:rsidRPr="00D66198">
        <w:rPr>
          <w:rFonts w:ascii="Garamond" w:eastAsiaTheme="minorHAnsi" w:hAnsi="Garamond" w:cstheme="minorBidi"/>
          <w:sz w:val="24"/>
          <w:szCs w:val="24"/>
        </w:rPr>
        <w:t>year</w:t>
      </w:r>
      <w:r w:rsidR="00290D79" w:rsidRPr="00D66198">
        <w:rPr>
          <w:rFonts w:ascii="Garamond" w:eastAsiaTheme="minorHAnsi" w:hAnsi="Garamond" w:cstheme="minorBidi"/>
          <w:sz w:val="24"/>
          <w:szCs w:val="24"/>
        </w:rPr>
        <w:t>,</w:t>
      </w:r>
      <w:r w:rsidR="00704639" w:rsidRPr="00D66198">
        <w:rPr>
          <w:rFonts w:ascii="Garamond" w:eastAsiaTheme="minorHAnsi" w:hAnsi="Garamond" w:cstheme="minorBidi"/>
          <w:sz w:val="24"/>
          <w:szCs w:val="24"/>
        </w:rPr>
        <w:t xml:space="preserve"> and current methods </w:t>
      </w:r>
      <w:r w:rsidR="00290D79" w:rsidRPr="00D66198">
        <w:rPr>
          <w:rFonts w:ascii="Garamond" w:eastAsiaTheme="minorHAnsi" w:hAnsi="Garamond" w:cstheme="minorBidi"/>
          <w:sz w:val="24"/>
          <w:szCs w:val="24"/>
        </w:rPr>
        <w:t xml:space="preserve">cannot </w:t>
      </w:r>
      <w:r w:rsidR="00704639" w:rsidRPr="00D66198">
        <w:rPr>
          <w:rFonts w:ascii="Garamond" w:eastAsiaTheme="minorHAnsi" w:hAnsi="Garamond" w:cstheme="minorBidi"/>
          <w:sz w:val="24"/>
          <w:szCs w:val="24"/>
        </w:rPr>
        <w:t>adequat</w:t>
      </w:r>
      <w:r w:rsidR="00C81192" w:rsidRPr="00D66198">
        <w:rPr>
          <w:rFonts w:ascii="Garamond" w:eastAsiaTheme="minorHAnsi" w:hAnsi="Garamond" w:cstheme="minorBidi"/>
          <w:sz w:val="24"/>
          <w:szCs w:val="24"/>
        </w:rPr>
        <w:t>ely c</w:t>
      </w:r>
      <w:r w:rsidR="00290D79" w:rsidRPr="00D66198">
        <w:rPr>
          <w:rFonts w:ascii="Garamond" w:eastAsiaTheme="minorHAnsi" w:hAnsi="Garamond" w:cstheme="minorBidi"/>
          <w:sz w:val="24"/>
          <w:szCs w:val="24"/>
        </w:rPr>
        <w:t>ountenance</w:t>
      </w:r>
      <w:r w:rsidR="00C81192" w:rsidRPr="00D66198">
        <w:rPr>
          <w:rFonts w:ascii="Garamond" w:eastAsiaTheme="minorHAnsi" w:hAnsi="Garamond" w:cstheme="minorBidi"/>
          <w:sz w:val="24"/>
          <w:szCs w:val="24"/>
        </w:rPr>
        <w:t xml:space="preserve"> these </w:t>
      </w:r>
      <w:r w:rsidR="00875B28" w:rsidRPr="00D66198">
        <w:rPr>
          <w:rFonts w:ascii="Garamond" w:eastAsiaTheme="minorHAnsi" w:hAnsi="Garamond" w:cstheme="minorBidi"/>
          <w:sz w:val="24"/>
          <w:szCs w:val="24"/>
        </w:rPr>
        <w:t xml:space="preserve">intra-annual </w:t>
      </w:r>
      <w:r w:rsidR="00C81192" w:rsidRPr="00D66198">
        <w:rPr>
          <w:rFonts w:ascii="Garamond" w:eastAsiaTheme="minorHAnsi" w:hAnsi="Garamond" w:cstheme="minorBidi"/>
          <w:sz w:val="24"/>
          <w:szCs w:val="24"/>
        </w:rPr>
        <w:t>changes</w:t>
      </w:r>
      <w:r w:rsidR="005A46CE" w:rsidRPr="00D66198">
        <w:rPr>
          <w:rFonts w:ascii="Garamond" w:eastAsiaTheme="minorHAnsi" w:hAnsi="Garamond" w:cstheme="minorBidi"/>
          <w:sz w:val="24"/>
          <w:szCs w:val="24"/>
        </w:rPr>
        <w:t xml:space="preserve">. </w:t>
      </w:r>
      <w:r w:rsidR="0001311D" w:rsidRPr="00D66198">
        <w:rPr>
          <w:rFonts w:ascii="Garamond" w:eastAsiaTheme="minorHAnsi" w:hAnsi="Garamond" w:cstheme="minorBidi"/>
          <w:sz w:val="24"/>
          <w:szCs w:val="24"/>
        </w:rPr>
        <w:t>S</w:t>
      </w:r>
      <w:r w:rsidR="00F246BE" w:rsidRPr="00D66198">
        <w:rPr>
          <w:rFonts w:ascii="Garamond" w:eastAsiaTheme="minorHAnsi" w:hAnsi="Garamond" w:cstheme="minorBidi"/>
          <w:sz w:val="24"/>
          <w:szCs w:val="24"/>
        </w:rPr>
        <w:t>easonal hunger</w:t>
      </w:r>
      <w:r w:rsidR="005A46CE" w:rsidRPr="00D66198">
        <w:rPr>
          <w:rFonts w:ascii="Garamond" w:eastAsiaTheme="minorHAnsi" w:hAnsi="Garamond" w:cstheme="minorBidi"/>
          <w:sz w:val="24"/>
          <w:szCs w:val="24"/>
        </w:rPr>
        <w:t xml:space="preserve"> appears to be more common than annual surveys of food security would suggest (Devereux et al. 2008).</w:t>
      </w:r>
      <w:r w:rsidRPr="00D66198">
        <w:rPr>
          <w:rFonts w:ascii="Garamond" w:eastAsiaTheme="minorHAnsi" w:hAnsi="Garamond" w:cstheme="minorBidi"/>
          <w:sz w:val="24"/>
          <w:szCs w:val="24"/>
        </w:rPr>
        <w:t xml:space="preserve"> </w:t>
      </w:r>
      <w:r w:rsidR="00290D79" w:rsidRPr="00D66198">
        <w:rPr>
          <w:rFonts w:ascii="Garamond" w:eastAsiaTheme="minorHAnsi" w:hAnsi="Garamond" w:cstheme="minorBidi"/>
          <w:sz w:val="24"/>
          <w:szCs w:val="24"/>
        </w:rPr>
        <w:t xml:space="preserve"> </w:t>
      </w:r>
      <w:r w:rsidR="00983720" w:rsidRPr="00D66198">
        <w:rPr>
          <w:rFonts w:ascii="Garamond" w:eastAsiaTheme="minorHAnsi" w:hAnsi="Garamond" w:cstheme="minorBidi"/>
          <w:sz w:val="24"/>
          <w:szCs w:val="24"/>
        </w:rPr>
        <w:t xml:space="preserve">In Malawi, for example, </w:t>
      </w:r>
      <w:r w:rsidR="007F2F1F" w:rsidRPr="00D66198">
        <w:rPr>
          <w:rFonts w:ascii="Garamond" w:eastAsiaTheme="minorHAnsi" w:hAnsi="Garamond" w:cstheme="minorBidi"/>
          <w:sz w:val="24"/>
          <w:szCs w:val="24"/>
        </w:rPr>
        <w:t xml:space="preserve">Gelli et al. </w:t>
      </w:r>
      <w:r w:rsidR="007F2F1F" w:rsidRPr="00D66198">
        <w:rPr>
          <w:rFonts w:ascii="Garamond" w:eastAsiaTheme="minorHAnsi" w:hAnsi="Garamond" w:cstheme="minorBidi"/>
          <w:sz w:val="24"/>
          <w:szCs w:val="24"/>
        </w:rPr>
        <w:lastRenderedPageBreak/>
        <w:t xml:space="preserve">(2017) find that while food expenditures increase during the lean season relative to </w:t>
      </w:r>
      <w:r w:rsidR="003F1757" w:rsidRPr="00D66198">
        <w:rPr>
          <w:rFonts w:ascii="Garamond" w:eastAsiaTheme="minorHAnsi" w:hAnsi="Garamond" w:cstheme="minorBidi"/>
          <w:sz w:val="24"/>
          <w:szCs w:val="24"/>
        </w:rPr>
        <w:t xml:space="preserve">the </w:t>
      </w:r>
      <w:r w:rsidR="007F2F1F" w:rsidRPr="00D66198">
        <w:rPr>
          <w:rFonts w:ascii="Garamond" w:eastAsiaTheme="minorHAnsi" w:hAnsi="Garamond" w:cstheme="minorBidi"/>
          <w:sz w:val="24"/>
          <w:szCs w:val="24"/>
        </w:rPr>
        <w:t>post-harvest season</w:t>
      </w:r>
      <w:r w:rsidR="005A46CE" w:rsidRPr="00D66198">
        <w:rPr>
          <w:rFonts w:ascii="Garamond" w:eastAsiaTheme="minorHAnsi" w:hAnsi="Garamond" w:cstheme="minorBidi"/>
          <w:sz w:val="24"/>
          <w:szCs w:val="24"/>
        </w:rPr>
        <w:t>,</w:t>
      </w:r>
      <w:r w:rsidR="00781FFF" w:rsidRPr="00D66198">
        <w:rPr>
          <w:rFonts w:ascii="Garamond" w:eastAsiaTheme="minorHAnsi" w:hAnsi="Garamond" w:cstheme="minorBidi"/>
          <w:sz w:val="24"/>
          <w:szCs w:val="24"/>
        </w:rPr>
        <w:t xml:space="preserve"> reflecting </w:t>
      </w:r>
      <w:r w:rsidR="003F1757" w:rsidRPr="00D66198">
        <w:rPr>
          <w:rFonts w:ascii="Garamond" w:eastAsiaTheme="minorHAnsi" w:hAnsi="Garamond" w:cstheme="minorBidi"/>
          <w:sz w:val="24"/>
          <w:szCs w:val="24"/>
        </w:rPr>
        <w:t xml:space="preserve">the </w:t>
      </w:r>
      <w:r w:rsidR="00781FFF" w:rsidRPr="00D66198">
        <w:rPr>
          <w:rFonts w:ascii="Garamond" w:eastAsiaTheme="minorHAnsi" w:hAnsi="Garamond" w:cstheme="minorBidi"/>
          <w:sz w:val="24"/>
          <w:szCs w:val="24"/>
        </w:rPr>
        <w:t>higher</w:t>
      </w:r>
      <w:r w:rsidR="005A46CE" w:rsidRPr="00D66198">
        <w:rPr>
          <w:rFonts w:ascii="Garamond" w:eastAsiaTheme="minorHAnsi" w:hAnsi="Garamond" w:cstheme="minorBidi"/>
          <w:sz w:val="24"/>
          <w:szCs w:val="24"/>
        </w:rPr>
        <w:t xml:space="preserve"> cost of buying maize</w:t>
      </w:r>
      <w:r w:rsidR="007F2F1F" w:rsidRPr="00D66198">
        <w:rPr>
          <w:rFonts w:ascii="Garamond" w:eastAsiaTheme="minorHAnsi" w:hAnsi="Garamond" w:cstheme="minorBidi"/>
          <w:sz w:val="24"/>
          <w:szCs w:val="24"/>
        </w:rPr>
        <w:t>, food insecurity</w:t>
      </w:r>
      <w:r w:rsidR="00781FFF" w:rsidRPr="00D66198">
        <w:rPr>
          <w:rFonts w:ascii="Garamond" w:eastAsiaTheme="minorHAnsi" w:hAnsi="Garamond" w:cstheme="minorBidi"/>
          <w:sz w:val="24"/>
          <w:szCs w:val="24"/>
        </w:rPr>
        <w:t xml:space="preserve"> and nutritional status </w:t>
      </w:r>
      <w:r w:rsidR="00290D79" w:rsidRPr="00D66198">
        <w:rPr>
          <w:rFonts w:ascii="Garamond" w:eastAsiaTheme="minorHAnsi" w:hAnsi="Garamond" w:cstheme="minorBidi"/>
          <w:sz w:val="24"/>
          <w:szCs w:val="24"/>
        </w:rPr>
        <w:t xml:space="preserve">both </w:t>
      </w:r>
      <w:r w:rsidR="00781FFF" w:rsidRPr="00D66198">
        <w:rPr>
          <w:rFonts w:ascii="Garamond" w:eastAsiaTheme="minorHAnsi" w:hAnsi="Garamond" w:cstheme="minorBidi"/>
          <w:sz w:val="24"/>
          <w:szCs w:val="24"/>
        </w:rPr>
        <w:t>worsen</w:t>
      </w:r>
      <w:r w:rsidR="007F2F1F" w:rsidRPr="00D66198">
        <w:rPr>
          <w:rFonts w:ascii="Garamond" w:eastAsiaTheme="minorHAnsi" w:hAnsi="Garamond" w:cstheme="minorBidi"/>
          <w:sz w:val="24"/>
          <w:szCs w:val="24"/>
        </w:rPr>
        <w:t xml:space="preserve">, </w:t>
      </w:r>
      <w:r w:rsidR="00290D79" w:rsidRPr="00D66198">
        <w:rPr>
          <w:rFonts w:ascii="Garamond" w:eastAsiaTheme="minorHAnsi" w:hAnsi="Garamond" w:cstheme="minorBidi"/>
          <w:sz w:val="24"/>
          <w:szCs w:val="24"/>
        </w:rPr>
        <w:t xml:space="preserve">evidenced by </w:t>
      </w:r>
      <w:r w:rsidR="007F2F1F" w:rsidRPr="00D66198">
        <w:rPr>
          <w:rFonts w:ascii="Garamond" w:eastAsiaTheme="minorHAnsi" w:hAnsi="Garamond" w:cstheme="minorBidi"/>
          <w:sz w:val="24"/>
          <w:szCs w:val="24"/>
        </w:rPr>
        <w:t>a 26 percent decrease in dietary diversity scores for children</w:t>
      </w:r>
      <w:r w:rsidR="0001311D" w:rsidRPr="00D66198">
        <w:rPr>
          <w:rFonts w:ascii="Garamond" w:eastAsiaTheme="minorHAnsi" w:hAnsi="Garamond" w:cstheme="minorBidi"/>
          <w:sz w:val="24"/>
          <w:szCs w:val="24"/>
        </w:rPr>
        <w:t xml:space="preserve"> and a ten-</w:t>
      </w:r>
      <w:r w:rsidR="00463E58" w:rsidRPr="00D66198">
        <w:rPr>
          <w:rFonts w:ascii="Garamond" w:eastAsiaTheme="minorHAnsi" w:hAnsi="Garamond" w:cstheme="minorBidi"/>
          <w:sz w:val="24"/>
          <w:szCs w:val="24"/>
        </w:rPr>
        <w:t>point increase in the proportion of the population consuming less than 1800 kilocalories per day</w:t>
      </w:r>
      <w:r w:rsidR="007F2F1F" w:rsidRPr="00D66198">
        <w:rPr>
          <w:rFonts w:ascii="Garamond" w:eastAsiaTheme="minorHAnsi" w:hAnsi="Garamond" w:cstheme="minorBidi"/>
          <w:sz w:val="24"/>
          <w:szCs w:val="24"/>
        </w:rPr>
        <w:t>.</w:t>
      </w:r>
      <w:r w:rsidR="00724EFE" w:rsidRPr="00D66198">
        <w:rPr>
          <w:rFonts w:ascii="Garamond" w:eastAsiaTheme="minorHAnsi" w:hAnsi="Garamond" w:cstheme="minorBidi"/>
          <w:sz w:val="24"/>
          <w:szCs w:val="24"/>
        </w:rPr>
        <w:t xml:space="preserve">  Given that the range of available food products increases during the rainy season</w:t>
      </w:r>
      <w:r w:rsidR="00290D79" w:rsidRPr="00D66198">
        <w:rPr>
          <w:rFonts w:ascii="Garamond" w:eastAsiaTheme="minorHAnsi" w:hAnsi="Garamond" w:cstheme="minorBidi"/>
          <w:sz w:val="24"/>
          <w:szCs w:val="24"/>
        </w:rPr>
        <w:t xml:space="preserve"> when local food supplies grow short</w:t>
      </w:r>
      <w:r w:rsidR="00724EFE" w:rsidRPr="00D66198">
        <w:rPr>
          <w:rFonts w:ascii="Garamond" w:eastAsiaTheme="minorHAnsi" w:hAnsi="Garamond" w:cstheme="minorBidi"/>
          <w:sz w:val="24"/>
          <w:szCs w:val="24"/>
        </w:rPr>
        <w:t xml:space="preserve">, </w:t>
      </w:r>
      <w:r w:rsidR="0001311D" w:rsidRPr="00D66198">
        <w:rPr>
          <w:rFonts w:ascii="Garamond" w:eastAsiaTheme="minorHAnsi" w:hAnsi="Garamond" w:cstheme="minorBidi"/>
          <w:sz w:val="24"/>
          <w:szCs w:val="24"/>
        </w:rPr>
        <w:t>a</w:t>
      </w:r>
      <w:r w:rsidR="00724EFE" w:rsidRPr="00D66198">
        <w:rPr>
          <w:rFonts w:ascii="Garamond" w:eastAsiaTheme="minorHAnsi" w:hAnsi="Garamond" w:cstheme="minorBidi"/>
          <w:sz w:val="24"/>
          <w:szCs w:val="24"/>
        </w:rPr>
        <w:t xml:space="preserve"> decrease in dietary diversity may </w:t>
      </w:r>
      <w:r w:rsidR="00087629" w:rsidRPr="00D66198">
        <w:rPr>
          <w:rFonts w:ascii="Garamond" w:eastAsiaTheme="minorHAnsi" w:hAnsi="Garamond" w:cstheme="minorBidi"/>
          <w:sz w:val="24"/>
          <w:szCs w:val="24"/>
        </w:rPr>
        <w:t xml:space="preserve">signal a broader problem with regard to </w:t>
      </w:r>
      <w:r w:rsidR="00724EFE" w:rsidRPr="00D66198">
        <w:rPr>
          <w:rFonts w:ascii="Garamond" w:eastAsiaTheme="minorHAnsi" w:hAnsi="Garamond" w:cstheme="minorBidi"/>
          <w:sz w:val="24"/>
          <w:szCs w:val="24"/>
        </w:rPr>
        <w:t xml:space="preserve"> food insecurity.</w:t>
      </w:r>
    </w:p>
    <w:p w14:paraId="46EB76C8" w14:textId="77777777" w:rsidR="00950C39" w:rsidRPr="00D66198" w:rsidRDefault="00950C39" w:rsidP="00975CC9">
      <w:pPr>
        <w:pStyle w:val="IMMANAmaintext"/>
        <w:spacing w:after="0"/>
        <w:rPr>
          <w:rFonts w:ascii="Garamond" w:eastAsiaTheme="minorHAnsi" w:hAnsi="Garamond" w:cstheme="minorBidi"/>
          <w:sz w:val="24"/>
          <w:szCs w:val="24"/>
        </w:rPr>
      </w:pPr>
    </w:p>
    <w:p w14:paraId="4E25740E" w14:textId="74E4D0EC" w:rsidR="00772A5B" w:rsidRPr="00D66198" w:rsidRDefault="00772A5B" w:rsidP="00975CC9">
      <w:pPr>
        <w:pStyle w:val="IMMANAmaintext"/>
        <w:spacing w:after="0"/>
        <w:rPr>
          <w:rFonts w:ascii="Garamond" w:hAnsi="Garamond"/>
          <w:sz w:val="24"/>
          <w:szCs w:val="24"/>
        </w:rPr>
      </w:pPr>
      <w:r w:rsidRPr="00D66198">
        <w:rPr>
          <w:rFonts w:ascii="Garamond" w:hAnsi="Garamond"/>
          <w:sz w:val="24"/>
          <w:szCs w:val="24"/>
        </w:rPr>
        <w:t xml:space="preserve">Our work takes advantage of two underexploited resources: a wealth of data </w:t>
      </w:r>
      <w:r w:rsidR="00087629" w:rsidRPr="00D66198">
        <w:rPr>
          <w:rFonts w:ascii="Garamond" w:hAnsi="Garamond"/>
          <w:sz w:val="24"/>
          <w:szCs w:val="24"/>
        </w:rPr>
        <w:t xml:space="preserve">now </w:t>
      </w:r>
      <w:r w:rsidRPr="00D66198">
        <w:rPr>
          <w:rFonts w:ascii="Garamond" w:hAnsi="Garamond"/>
          <w:sz w:val="24"/>
          <w:szCs w:val="24"/>
        </w:rPr>
        <w:t>available for integration, analysis, and prediction and a relatively new set of</w:t>
      </w:r>
      <w:r w:rsidR="00C81192" w:rsidRPr="00D66198">
        <w:rPr>
          <w:rFonts w:ascii="Garamond" w:hAnsi="Garamond"/>
          <w:sz w:val="24"/>
          <w:szCs w:val="24"/>
        </w:rPr>
        <w:t xml:space="preserve"> sub-national</w:t>
      </w:r>
      <w:r w:rsidRPr="00D66198">
        <w:rPr>
          <w:rFonts w:ascii="Garamond" w:hAnsi="Garamond"/>
          <w:sz w:val="24"/>
          <w:szCs w:val="24"/>
        </w:rPr>
        <w:t xml:space="preserve"> </w:t>
      </w:r>
      <w:r w:rsidR="00C81192" w:rsidRPr="00D66198">
        <w:rPr>
          <w:rFonts w:ascii="Garamond" w:hAnsi="Garamond"/>
          <w:sz w:val="24"/>
          <w:szCs w:val="24"/>
        </w:rPr>
        <w:t xml:space="preserve">food security </w:t>
      </w:r>
      <w:r w:rsidR="00FE0634" w:rsidRPr="00D66198">
        <w:rPr>
          <w:rFonts w:ascii="Garamond" w:hAnsi="Garamond"/>
          <w:sz w:val="24"/>
          <w:szCs w:val="24"/>
        </w:rPr>
        <w:t>indicators</w:t>
      </w:r>
      <w:r w:rsidRPr="00D66198">
        <w:rPr>
          <w:rFonts w:ascii="Garamond" w:hAnsi="Garamond"/>
          <w:sz w:val="24"/>
          <w:szCs w:val="24"/>
        </w:rPr>
        <w:t xml:space="preserve">. </w:t>
      </w:r>
      <w:r w:rsidR="00095213" w:rsidRPr="00D66198">
        <w:rPr>
          <w:rFonts w:ascii="Garamond" w:hAnsi="Garamond"/>
          <w:sz w:val="24"/>
          <w:szCs w:val="24"/>
        </w:rPr>
        <w:t xml:space="preserve">We connect disparate datasets and use variation over space and time to build an evidence-based approach to estimating food security outcomes. </w:t>
      </w:r>
      <w:r w:rsidR="0039783A" w:rsidRPr="00D66198">
        <w:rPr>
          <w:rFonts w:ascii="Garamond" w:hAnsi="Garamond"/>
          <w:sz w:val="24"/>
          <w:szCs w:val="24"/>
        </w:rPr>
        <w:t xml:space="preserve">We </w:t>
      </w:r>
      <w:r w:rsidR="00FE0634" w:rsidRPr="00D66198">
        <w:rPr>
          <w:rFonts w:ascii="Garamond" w:hAnsi="Garamond"/>
          <w:sz w:val="24"/>
          <w:szCs w:val="24"/>
        </w:rPr>
        <w:t xml:space="preserve">first </w:t>
      </w:r>
      <w:r w:rsidR="0039783A" w:rsidRPr="00D66198">
        <w:rPr>
          <w:rFonts w:ascii="Garamond" w:hAnsi="Garamond"/>
          <w:sz w:val="24"/>
          <w:szCs w:val="24"/>
        </w:rPr>
        <w:t xml:space="preserve">utilize existing data collected in near-real time (e.g., price and </w:t>
      </w:r>
      <w:r w:rsidR="00006435" w:rsidRPr="00D66198">
        <w:rPr>
          <w:rFonts w:ascii="Garamond" w:hAnsi="Garamond"/>
          <w:sz w:val="24"/>
          <w:szCs w:val="24"/>
        </w:rPr>
        <w:t>precipitation</w:t>
      </w:r>
      <w:r w:rsidR="0039783A" w:rsidRPr="00D66198">
        <w:rPr>
          <w:rFonts w:ascii="Garamond" w:hAnsi="Garamond"/>
          <w:sz w:val="24"/>
          <w:szCs w:val="24"/>
        </w:rPr>
        <w:t xml:space="preserve"> data) to predict sub-national food insecurity, as </w:t>
      </w:r>
      <w:r w:rsidR="00EB3989" w:rsidRPr="00D66198">
        <w:rPr>
          <w:rFonts w:ascii="Garamond" w:hAnsi="Garamond"/>
          <w:sz w:val="24"/>
          <w:szCs w:val="24"/>
        </w:rPr>
        <w:t xml:space="preserve">assessed </w:t>
      </w:r>
      <w:r w:rsidR="0039783A" w:rsidRPr="00D66198">
        <w:rPr>
          <w:rFonts w:ascii="Garamond" w:hAnsi="Garamond"/>
          <w:sz w:val="24"/>
          <w:szCs w:val="24"/>
        </w:rPr>
        <w:t xml:space="preserve">by </w:t>
      </w:r>
      <w:r w:rsidR="00C81192" w:rsidRPr="00D66198">
        <w:rPr>
          <w:rFonts w:ascii="Garamond" w:hAnsi="Garamond"/>
          <w:sz w:val="24"/>
          <w:szCs w:val="24"/>
        </w:rPr>
        <w:t xml:space="preserve">the </w:t>
      </w:r>
      <w:r w:rsidR="0039783A" w:rsidRPr="00D66198">
        <w:rPr>
          <w:rFonts w:ascii="Garamond" w:hAnsi="Garamond"/>
          <w:sz w:val="24"/>
          <w:szCs w:val="24"/>
        </w:rPr>
        <w:t>Integrated Food Security Phase Classification (IPC)</w:t>
      </w:r>
      <w:r w:rsidR="002F2E06" w:rsidRPr="00D66198">
        <w:rPr>
          <w:rFonts w:ascii="Garamond" w:hAnsi="Garamond"/>
          <w:sz w:val="24"/>
          <w:szCs w:val="24"/>
        </w:rPr>
        <w:t>.</w:t>
      </w:r>
      <w:r w:rsidR="0039783A" w:rsidRPr="00D66198">
        <w:rPr>
          <w:rFonts w:ascii="Garamond" w:hAnsi="Garamond"/>
          <w:b/>
          <w:sz w:val="24"/>
          <w:szCs w:val="24"/>
        </w:rPr>
        <w:t xml:space="preserve"> </w:t>
      </w:r>
      <w:r w:rsidR="003A1D0D" w:rsidRPr="00D66198">
        <w:rPr>
          <w:rFonts w:ascii="Garamond" w:hAnsi="Garamond"/>
          <w:sz w:val="24"/>
          <w:szCs w:val="24"/>
        </w:rPr>
        <w:t>The IPC</w:t>
      </w:r>
      <w:r w:rsidR="00815C23" w:rsidRPr="00D66198">
        <w:rPr>
          <w:rFonts w:ascii="Garamond" w:hAnsi="Garamond"/>
          <w:sz w:val="24"/>
          <w:szCs w:val="24"/>
        </w:rPr>
        <w:t xml:space="preserve"> is led by 12 ag</w:t>
      </w:r>
      <w:r w:rsidR="0031543C" w:rsidRPr="00D66198">
        <w:rPr>
          <w:rFonts w:ascii="Garamond" w:hAnsi="Garamond"/>
          <w:sz w:val="24"/>
          <w:szCs w:val="24"/>
        </w:rPr>
        <w:t>encies, including the United Na</w:t>
      </w:r>
      <w:r w:rsidR="00815C23" w:rsidRPr="00D66198">
        <w:rPr>
          <w:rFonts w:ascii="Garamond" w:hAnsi="Garamond"/>
          <w:sz w:val="24"/>
          <w:szCs w:val="24"/>
        </w:rPr>
        <w:t>t</w:t>
      </w:r>
      <w:r w:rsidR="0031543C" w:rsidRPr="00D66198">
        <w:rPr>
          <w:rFonts w:ascii="Garamond" w:hAnsi="Garamond"/>
          <w:sz w:val="24"/>
          <w:szCs w:val="24"/>
        </w:rPr>
        <w:t>i</w:t>
      </w:r>
      <w:r w:rsidR="00815C23" w:rsidRPr="00D66198">
        <w:rPr>
          <w:rFonts w:ascii="Garamond" w:hAnsi="Garamond"/>
          <w:sz w:val="24"/>
          <w:szCs w:val="24"/>
        </w:rPr>
        <w:t>ons Food and Agricu</w:t>
      </w:r>
      <w:r w:rsidR="005B6C75" w:rsidRPr="00D66198">
        <w:rPr>
          <w:rFonts w:ascii="Garamond" w:hAnsi="Garamond"/>
          <w:sz w:val="24"/>
          <w:szCs w:val="24"/>
        </w:rPr>
        <w:t>lture Organization, the United N</w:t>
      </w:r>
      <w:r w:rsidR="00815C23" w:rsidRPr="00D66198">
        <w:rPr>
          <w:rFonts w:ascii="Garamond" w:hAnsi="Garamond"/>
          <w:sz w:val="24"/>
          <w:szCs w:val="24"/>
        </w:rPr>
        <w:t>ations World Food Programme, and the US Agency for International Development’s</w:t>
      </w:r>
      <w:r w:rsidR="001F3BBB" w:rsidRPr="00D66198">
        <w:rPr>
          <w:rFonts w:ascii="Garamond" w:hAnsi="Garamond"/>
          <w:sz w:val="24"/>
          <w:szCs w:val="24"/>
        </w:rPr>
        <w:t xml:space="preserve"> (USAID’s)</w:t>
      </w:r>
      <w:r w:rsidR="00815C23" w:rsidRPr="00D66198">
        <w:rPr>
          <w:rFonts w:ascii="Garamond" w:hAnsi="Garamond"/>
          <w:sz w:val="24"/>
          <w:szCs w:val="24"/>
        </w:rPr>
        <w:t xml:space="preserve"> Famine Early Warning System Network (FEWS NET)</w:t>
      </w:r>
      <w:r w:rsidR="002B4670" w:rsidRPr="00D66198">
        <w:rPr>
          <w:rFonts w:ascii="Garamond" w:hAnsi="Garamond"/>
          <w:sz w:val="24"/>
          <w:szCs w:val="24"/>
        </w:rPr>
        <w:t>. The IPC</w:t>
      </w:r>
      <w:r w:rsidR="003A1D0D" w:rsidRPr="00D66198">
        <w:rPr>
          <w:rFonts w:ascii="Garamond" w:hAnsi="Garamond"/>
          <w:sz w:val="24"/>
          <w:szCs w:val="24"/>
        </w:rPr>
        <w:t xml:space="preserve"> is a </w:t>
      </w:r>
      <w:r w:rsidR="00C81192" w:rsidRPr="00D66198">
        <w:rPr>
          <w:rFonts w:ascii="Garamond" w:hAnsi="Garamond"/>
          <w:sz w:val="24"/>
          <w:szCs w:val="24"/>
        </w:rPr>
        <w:t>widely</w:t>
      </w:r>
      <w:r w:rsidR="00087629" w:rsidRPr="00D66198">
        <w:rPr>
          <w:rFonts w:ascii="Garamond" w:hAnsi="Garamond"/>
          <w:sz w:val="24"/>
          <w:szCs w:val="24"/>
        </w:rPr>
        <w:t>-</w:t>
      </w:r>
      <w:r w:rsidR="003A1D0D" w:rsidRPr="00D66198">
        <w:rPr>
          <w:rFonts w:ascii="Garamond" w:hAnsi="Garamond"/>
          <w:sz w:val="24"/>
          <w:szCs w:val="24"/>
        </w:rPr>
        <w:t xml:space="preserve">adopted </w:t>
      </w:r>
      <w:r w:rsidR="00087629" w:rsidRPr="00D66198">
        <w:rPr>
          <w:rFonts w:ascii="Garamond" w:hAnsi="Garamond"/>
          <w:sz w:val="24"/>
          <w:szCs w:val="24"/>
        </w:rPr>
        <w:t>array</w:t>
      </w:r>
      <w:r w:rsidR="003A1D0D" w:rsidRPr="00D66198">
        <w:rPr>
          <w:rFonts w:ascii="Garamond" w:hAnsi="Garamond"/>
          <w:sz w:val="24"/>
          <w:szCs w:val="24"/>
        </w:rPr>
        <w:t xml:space="preserve"> of tools and protocols to rank food insecurity within and across countries in a consistent manner</w:t>
      </w:r>
      <w:r w:rsidR="00455EC3" w:rsidRPr="00D66198">
        <w:rPr>
          <w:rFonts w:ascii="Garamond" w:hAnsi="Garamond"/>
          <w:sz w:val="24"/>
          <w:szCs w:val="24"/>
        </w:rPr>
        <w:t xml:space="preserve"> (IPC 2012)</w:t>
      </w:r>
      <w:r w:rsidR="003A1D0D" w:rsidRPr="00D66198">
        <w:rPr>
          <w:rFonts w:ascii="Garamond" w:hAnsi="Garamond"/>
          <w:sz w:val="24"/>
          <w:szCs w:val="24"/>
        </w:rPr>
        <w:t>.</w:t>
      </w:r>
      <w:r w:rsidRPr="00D66198">
        <w:rPr>
          <w:rFonts w:ascii="Garamond" w:hAnsi="Garamond"/>
          <w:sz w:val="24"/>
          <w:szCs w:val="24"/>
        </w:rPr>
        <w:t xml:space="preserve"> </w:t>
      </w:r>
      <w:r w:rsidR="0039783A" w:rsidRPr="00D66198">
        <w:rPr>
          <w:rFonts w:ascii="Garamond" w:hAnsi="Garamond"/>
          <w:sz w:val="24"/>
          <w:szCs w:val="24"/>
        </w:rPr>
        <w:t xml:space="preserve">By overlaying mapped measures by season and </w:t>
      </w:r>
      <w:r w:rsidR="00001A27" w:rsidRPr="00D66198">
        <w:rPr>
          <w:rFonts w:ascii="Garamond" w:hAnsi="Garamond"/>
          <w:sz w:val="24"/>
          <w:szCs w:val="24"/>
        </w:rPr>
        <w:t>analysing</w:t>
      </w:r>
      <w:r w:rsidR="0039783A" w:rsidRPr="00D66198">
        <w:rPr>
          <w:rFonts w:ascii="Garamond" w:hAnsi="Garamond"/>
          <w:sz w:val="24"/>
          <w:szCs w:val="24"/>
        </w:rPr>
        <w:t xml:space="preserve"> changes over time, our model has the potential to predict future sub-national food insecurity at relevant spatial and temporal scales.</w:t>
      </w:r>
      <w:r w:rsidR="00F44887" w:rsidRPr="00D66198">
        <w:rPr>
          <w:rFonts w:ascii="Garamond" w:hAnsi="Garamond"/>
          <w:sz w:val="24"/>
          <w:szCs w:val="24"/>
        </w:rPr>
        <w:t xml:space="preserve"> </w:t>
      </w:r>
      <w:r w:rsidR="00FE0634" w:rsidRPr="00D66198">
        <w:rPr>
          <w:rFonts w:ascii="Garamond" w:hAnsi="Garamond"/>
          <w:sz w:val="24"/>
          <w:szCs w:val="24"/>
        </w:rPr>
        <w:t xml:space="preserve">We then compare IPC food security evaluations to household measures of food insecurity to ask whether our simple price and weather model improves the prediction of food security outcomes. </w:t>
      </w:r>
      <w:r w:rsidR="0084382B" w:rsidRPr="00D66198">
        <w:rPr>
          <w:rFonts w:ascii="Garamond" w:hAnsi="Garamond"/>
          <w:sz w:val="24"/>
          <w:szCs w:val="24"/>
        </w:rPr>
        <w:t>This</w:t>
      </w:r>
      <w:r w:rsidRPr="00D66198">
        <w:rPr>
          <w:rFonts w:ascii="Garamond" w:hAnsi="Garamond"/>
          <w:sz w:val="24"/>
          <w:szCs w:val="24"/>
        </w:rPr>
        <w:t xml:space="preserve"> model is a crucial step toward improving government and NGO</w:t>
      </w:r>
      <w:r w:rsidR="00087629" w:rsidRPr="00D66198">
        <w:rPr>
          <w:rFonts w:ascii="Garamond" w:hAnsi="Garamond"/>
          <w:sz w:val="24"/>
          <w:szCs w:val="24"/>
        </w:rPr>
        <w:t xml:space="preserve"> capability </w:t>
      </w:r>
      <w:r w:rsidRPr="00D66198">
        <w:rPr>
          <w:rFonts w:ascii="Garamond" w:hAnsi="Garamond"/>
          <w:sz w:val="24"/>
          <w:szCs w:val="24"/>
        </w:rPr>
        <w:t xml:space="preserve">to </w:t>
      </w:r>
      <w:r w:rsidR="00087629" w:rsidRPr="00D66198">
        <w:rPr>
          <w:rFonts w:ascii="Garamond" w:hAnsi="Garamond"/>
          <w:sz w:val="24"/>
          <w:szCs w:val="24"/>
        </w:rPr>
        <w:t xml:space="preserve">recognize and </w:t>
      </w:r>
      <w:r w:rsidRPr="00D66198">
        <w:rPr>
          <w:rFonts w:ascii="Garamond" w:hAnsi="Garamond"/>
          <w:sz w:val="24"/>
          <w:szCs w:val="24"/>
        </w:rPr>
        <w:t>target potential food crises at an early stage.</w:t>
      </w:r>
    </w:p>
    <w:p w14:paraId="5097CA71" w14:textId="77777777" w:rsidR="00D20BF5" w:rsidRPr="00D66198" w:rsidRDefault="00D20BF5" w:rsidP="00975CC9">
      <w:pPr>
        <w:pStyle w:val="IMMANAmaintext"/>
        <w:spacing w:after="0"/>
        <w:rPr>
          <w:rFonts w:ascii="Garamond" w:hAnsi="Garamond"/>
          <w:sz w:val="24"/>
          <w:szCs w:val="24"/>
        </w:rPr>
      </w:pPr>
    </w:p>
    <w:p w14:paraId="1678A33A" w14:textId="382AFA82" w:rsidR="00772A5B" w:rsidRPr="00D66198" w:rsidRDefault="00D20BF5" w:rsidP="00975CC9">
      <w:pPr>
        <w:pStyle w:val="IMMANAmaintext"/>
        <w:spacing w:after="0"/>
        <w:rPr>
          <w:rFonts w:ascii="Garamond" w:hAnsi="Garamond"/>
          <w:sz w:val="24"/>
          <w:szCs w:val="24"/>
        </w:rPr>
      </w:pPr>
      <w:r w:rsidRPr="00D66198">
        <w:rPr>
          <w:rFonts w:ascii="Garamond" w:hAnsi="Garamond"/>
          <w:sz w:val="24"/>
          <w:szCs w:val="24"/>
        </w:rPr>
        <w:t>While the IPC has become the standard metric for early warning for food insecurity, its production a</w:t>
      </w:r>
      <w:r w:rsidR="004C58B6" w:rsidRPr="00D66198">
        <w:rPr>
          <w:rFonts w:ascii="Garamond" w:hAnsi="Garamond"/>
          <w:sz w:val="24"/>
          <w:szCs w:val="24"/>
        </w:rPr>
        <w:t>nd use are characterized by six</w:t>
      </w:r>
      <w:r w:rsidRPr="00D66198">
        <w:rPr>
          <w:rFonts w:ascii="Garamond" w:hAnsi="Garamond"/>
          <w:sz w:val="24"/>
          <w:szCs w:val="24"/>
        </w:rPr>
        <w:t xml:space="preserve"> important challenges. First, IPC assessment</w:t>
      </w:r>
      <w:r w:rsidR="00216608" w:rsidRPr="00D66198">
        <w:rPr>
          <w:rFonts w:ascii="Garamond" w:hAnsi="Garamond"/>
          <w:sz w:val="24"/>
          <w:szCs w:val="24"/>
        </w:rPr>
        <w:t>s</w:t>
      </w:r>
      <w:r w:rsidRPr="00D66198">
        <w:rPr>
          <w:rFonts w:ascii="Garamond" w:hAnsi="Garamond"/>
          <w:sz w:val="24"/>
          <w:szCs w:val="24"/>
        </w:rPr>
        <w:t xml:space="preserve"> </w:t>
      </w:r>
      <w:r w:rsidR="00216608" w:rsidRPr="00D66198">
        <w:rPr>
          <w:rFonts w:ascii="Garamond" w:hAnsi="Garamond"/>
          <w:sz w:val="24"/>
          <w:szCs w:val="24"/>
        </w:rPr>
        <w:t>are</w:t>
      </w:r>
      <w:r w:rsidRPr="00D66198">
        <w:rPr>
          <w:rFonts w:ascii="Garamond" w:hAnsi="Garamond"/>
          <w:sz w:val="24"/>
          <w:szCs w:val="24"/>
        </w:rPr>
        <w:t xml:space="preserve"> generated relatively infrequently for each country, only two to four times each year. </w:t>
      </w:r>
      <w:r w:rsidR="00216608" w:rsidRPr="00D66198">
        <w:rPr>
          <w:rFonts w:ascii="Garamond" w:hAnsi="Garamond"/>
          <w:sz w:val="24"/>
          <w:szCs w:val="24"/>
        </w:rPr>
        <w:t xml:space="preserve"> Consequently, a</w:t>
      </w:r>
      <w:r w:rsidRPr="00D66198">
        <w:rPr>
          <w:rFonts w:ascii="Garamond" w:hAnsi="Garamond"/>
          <w:sz w:val="24"/>
          <w:szCs w:val="24"/>
        </w:rPr>
        <w:t xml:space="preserve">lerts can come too late </w:t>
      </w:r>
      <w:r w:rsidR="00216608" w:rsidRPr="00D66198">
        <w:rPr>
          <w:rFonts w:ascii="Garamond" w:hAnsi="Garamond"/>
          <w:sz w:val="24"/>
          <w:szCs w:val="24"/>
        </w:rPr>
        <w:t>for</w:t>
      </w:r>
      <w:r w:rsidRPr="00D66198">
        <w:rPr>
          <w:rFonts w:ascii="Garamond" w:hAnsi="Garamond"/>
          <w:sz w:val="24"/>
          <w:szCs w:val="24"/>
        </w:rPr>
        <w:t xml:space="preserve"> mobiliz</w:t>
      </w:r>
      <w:r w:rsidR="00216608" w:rsidRPr="00D66198">
        <w:rPr>
          <w:rFonts w:ascii="Garamond" w:hAnsi="Garamond"/>
          <w:sz w:val="24"/>
          <w:szCs w:val="24"/>
        </w:rPr>
        <w:t>ing</w:t>
      </w:r>
      <w:r w:rsidRPr="00D66198">
        <w:rPr>
          <w:rFonts w:ascii="Garamond" w:hAnsi="Garamond"/>
          <w:sz w:val="24"/>
          <w:szCs w:val="24"/>
        </w:rPr>
        <w:t xml:space="preserve"> resources to avert suffering. </w:t>
      </w:r>
      <w:r w:rsidR="00216608" w:rsidRPr="00D66198">
        <w:rPr>
          <w:rFonts w:ascii="Garamond" w:hAnsi="Garamond"/>
          <w:sz w:val="24"/>
          <w:szCs w:val="24"/>
        </w:rPr>
        <w:t xml:space="preserve"> </w:t>
      </w:r>
      <w:r w:rsidRPr="00D66198">
        <w:rPr>
          <w:rFonts w:ascii="Garamond" w:hAnsi="Garamond"/>
          <w:sz w:val="24"/>
          <w:szCs w:val="24"/>
        </w:rPr>
        <w:t xml:space="preserve">Second, because IPC assessments are made at the district and/or livelihood zone level, their scope is limited to predicting variation of food security for an entire zone, </w:t>
      </w:r>
      <w:r w:rsidR="00216608" w:rsidRPr="00D66198">
        <w:rPr>
          <w:rFonts w:ascii="Garamond" w:hAnsi="Garamond"/>
          <w:sz w:val="24"/>
          <w:szCs w:val="24"/>
        </w:rPr>
        <w:t>rather than</w:t>
      </w:r>
      <w:r w:rsidRPr="00D66198">
        <w:rPr>
          <w:rFonts w:ascii="Garamond" w:hAnsi="Garamond"/>
          <w:sz w:val="24"/>
          <w:szCs w:val="24"/>
        </w:rPr>
        <w:t xml:space="preserve"> within </w:t>
      </w:r>
      <w:r w:rsidR="00216608" w:rsidRPr="00D66198">
        <w:rPr>
          <w:rFonts w:ascii="Garamond" w:hAnsi="Garamond"/>
          <w:sz w:val="24"/>
          <w:szCs w:val="24"/>
        </w:rPr>
        <w:t xml:space="preserve">such </w:t>
      </w:r>
      <w:r w:rsidRPr="00D66198">
        <w:rPr>
          <w:rFonts w:ascii="Garamond" w:hAnsi="Garamond"/>
          <w:sz w:val="24"/>
          <w:szCs w:val="24"/>
        </w:rPr>
        <w:t>zones or communities. Third, IPC assessment</w:t>
      </w:r>
      <w:r w:rsidR="00216608" w:rsidRPr="00D66198">
        <w:rPr>
          <w:rFonts w:ascii="Garamond" w:hAnsi="Garamond"/>
          <w:sz w:val="24"/>
          <w:szCs w:val="24"/>
        </w:rPr>
        <w:t>s</w:t>
      </w:r>
      <w:r w:rsidRPr="00D66198">
        <w:rPr>
          <w:rFonts w:ascii="Garamond" w:hAnsi="Garamond"/>
          <w:sz w:val="24"/>
          <w:szCs w:val="24"/>
        </w:rPr>
        <w:t xml:space="preserve"> </w:t>
      </w:r>
      <w:r w:rsidR="00216608" w:rsidRPr="00D66198">
        <w:rPr>
          <w:rFonts w:ascii="Garamond" w:hAnsi="Garamond"/>
          <w:sz w:val="24"/>
          <w:szCs w:val="24"/>
        </w:rPr>
        <w:t>are</w:t>
      </w:r>
      <w:r w:rsidRPr="00D66198">
        <w:rPr>
          <w:rFonts w:ascii="Garamond" w:hAnsi="Garamond"/>
          <w:sz w:val="24"/>
          <w:szCs w:val="24"/>
        </w:rPr>
        <w:t xml:space="preserve"> expensive and time intensive because </w:t>
      </w:r>
      <w:r w:rsidR="00216608" w:rsidRPr="00D66198">
        <w:rPr>
          <w:rFonts w:ascii="Garamond" w:hAnsi="Garamond"/>
          <w:sz w:val="24"/>
          <w:szCs w:val="24"/>
        </w:rPr>
        <w:t>they</w:t>
      </w:r>
      <w:r w:rsidRPr="00D66198">
        <w:rPr>
          <w:rFonts w:ascii="Garamond" w:hAnsi="Garamond"/>
          <w:sz w:val="24"/>
          <w:szCs w:val="24"/>
        </w:rPr>
        <w:t xml:space="preserve"> </w:t>
      </w:r>
      <w:r w:rsidR="00875B28" w:rsidRPr="00D66198">
        <w:rPr>
          <w:rFonts w:ascii="Garamond" w:hAnsi="Garamond"/>
          <w:sz w:val="24"/>
          <w:szCs w:val="24"/>
        </w:rPr>
        <w:t xml:space="preserve">generally </w:t>
      </w:r>
      <w:r w:rsidRPr="00D66198">
        <w:rPr>
          <w:rFonts w:ascii="Garamond" w:hAnsi="Garamond"/>
          <w:sz w:val="24"/>
          <w:szCs w:val="24"/>
        </w:rPr>
        <w:t xml:space="preserve">require </w:t>
      </w:r>
      <w:r w:rsidR="00216608" w:rsidRPr="00D66198">
        <w:rPr>
          <w:rFonts w:ascii="Garamond" w:hAnsi="Garamond"/>
          <w:sz w:val="24"/>
          <w:szCs w:val="24"/>
        </w:rPr>
        <w:t xml:space="preserve">teams </w:t>
      </w:r>
      <w:r w:rsidRPr="00D66198">
        <w:rPr>
          <w:rFonts w:ascii="Garamond" w:hAnsi="Garamond"/>
          <w:sz w:val="24"/>
          <w:szCs w:val="24"/>
        </w:rPr>
        <w:t>of experts to convene</w:t>
      </w:r>
      <w:r w:rsidR="00216608" w:rsidRPr="00D66198">
        <w:rPr>
          <w:rFonts w:ascii="Garamond" w:hAnsi="Garamond"/>
          <w:sz w:val="24"/>
          <w:szCs w:val="24"/>
        </w:rPr>
        <w:t xml:space="preserve"> and deliberate</w:t>
      </w:r>
      <w:r w:rsidRPr="00D66198">
        <w:rPr>
          <w:rFonts w:ascii="Garamond" w:hAnsi="Garamond"/>
          <w:sz w:val="24"/>
          <w:szCs w:val="24"/>
        </w:rPr>
        <w:t xml:space="preserve">. </w:t>
      </w:r>
      <w:r w:rsidR="00F12359" w:rsidRPr="00D66198">
        <w:rPr>
          <w:rFonts w:ascii="Garamond" w:hAnsi="Garamond"/>
          <w:sz w:val="24"/>
          <w:szCs w:val="24"/>
        </w:rPr>
        <w:lastRenderedPageBreak/>
        <w:t>Fourth, t</w:t>
      </w:r>
      <w:r w:rsidRPr="00D66198">
        <w:rPr>
          <w:rFonts w:ascii="Garamond" w:hAnsi="Garamond"/>
          <w:sz w:val="24"/>
          <w:szCs w:val="24"/>
        </w:rPr>
        <w:t>he</w:t>
      </w:r>
      <w:r w:rsidR="00216608" w:rsidRPr="00D66198">
        <w:rPr>
          <w:rFonts w:ascii="Garamond" w:hAnsi="Garamond"/>
          <w:sz w:val="24"/>
          <w:szCs w:val="24"/>
        </w:rPr>
        <w:t>se</w:t>
      </w:r>
      <w:r w:rsidRPr="00D66198">
        <w:rPr>
          <w:rFonts w:ascii="Garamond" w:hAnsi="Garamond"/>
          <w:sz w:val="24"/>
          <w:szCs w:val="24"/>
        </w:rPr>
        <w:t xml:space="preserve"> assessments are also prone to accusations of political bias by the media and </w:t>
      </w:r>
      <w:r w:rsidR="00216608" w:rsidRPr="00D66198">
        <w:rPr>
          <w:rFonts w:ascii="Garamond" w:hAnsi="Garamond"/>
          <w:sz w:val="24"/>
          <w:szCs w:val="24"/>
        </w:rPr>
        <w:t xml:space="preserve">other </w:t>
      </w:r>
      <w:r w:rsidRPr="00D66198">
        <w:rPr>
          <w:rFonts w:ascii="Garamond" w:hAnsi="Garamond"/>
          <w:sz w:val="24"/>
          <w:szCs w:val="24"/>
        </w:rPr>
        <w:t xml:space="preserve">outside </w:t>
      </w:r>
      <w:r w:rsidR="00216608" w:rsidRPr="00D66198">
        <w:rPr>
          <w:rFonts w:ascii="Garamond" w:hAnsi="Garamond"/>
          <w:sz w:val="24"/>
          <w:szCs w:val="24"/>
        </w:rPr>
        <w:t xml:space="preserve">observers </w:t>
      </w:r>
      <w:r w:rsidRPr="00D66198">
        <w:rPr>
          <w:rFonts w:ascii="Garamond" w:hAnsi="Garamond"/>
          <w:sz w:val="24"/>
          <w:szCs w:val="24"/>
        </w:rPr>
        <w:t xml:space="preserve">(The Economist, 2017). </w:t>
      </w:r>
      <w:r w:rsidR="00216608" w:rsidRPr="00D66198">
        <w:rPr>
          <w:rFonts w:ascii="Garamond" w:hAnsi="Garamond"/>
          <w:sz w:val="24"/>
          <w:szCs w:val="24"/>
        </w:rPr>
        <w:t xml:space="preserve"> </w:t>
      </w:r>
      <w:r w:rsidRPr="00D66198">
        <w:rPr>
          <w:rFonts w:ascii="Garamond" w:hAnsi="Garamond"/>
          <w:sz w:val="24"/>
          <w:szCs w:val="24"/>
        </w:rPr>
        <w:t>F</w:t>
      </w:r>
      <w:r w:rsidR="00F12359" w:rsidRPr="00D66198">
        <w:rPr>
          <w:rFonts w:ascii="Garamond" w:hAnsi="Garamond"/>
          <w:sz w:val="24"/>
          <w:szCs w:val="24"/>
        </w:rPr>
        <w:t>ifth</w:t>
      </w:r>
      <w:r w:rsidRPr="00D66198">
        <w:rPr>
          <w:rFonts w:ascii="Garamond" w:hAnsi="Garamond"/>
          <w:sz w:val="24"/>
          <w:szCs w:val="24"/>
        </w:rPr>
        <w:t>, the</w:t>
      </w:r>
      <w:r w:rsidR="00216608" w:rsidRPr="00D66198">
        <w:rPr>
          <w:rFonts w:ascii="Garamond" w:hAnsi="Garamond"/>
          <w:sz w:val="24"/>
          <w:szCs w:val="24"/>
        </w:rPr>
        <w:t>se</w:t>
      </w:r>
      <w:r w:rsidRPr="00D66198">
        <w:rPr>
          <w:rFonts w:ascii="Garamond" w:hAnsi="Garamond"/>
          <w:sz w:val="24"/>
          <w:szCs w:val="24"/>
        </w:rPr>
        <w:t xml:space="preserve"> assessments are data intensive in places where data can be dangerous or difficult to collect, with famine classifications requiring specific death rate thresholds that can be extremely </w:t>
      </w:r>
      <w:r w:rsidR="00216608" w:rsidRPr="00D66198">
        <w:rPr>
          <w:rFonts w:ascii="Garamond" w:hAnsi="Garamond"/>
          <w:sz w:val="24"/>
          <w:szCs w:val="24"/>
        </w:rPr>
        <w:t xml:space="preserve">difficult </w:t>
      </w:r>
      <w:r w:rsidRPr="00D66198">
        <w:rPr>
          <w:rFonts w:ascii="Garamond" w:hAnsi="Garamond"/>
          <w:sz w:val="24"/>
          <w:szCs w:val="24"/>
        </w:rPr>
        <w:t>to measure</w:t>
      </w:r>
      <w:r w:rsidR="00216608" w:rsidRPr="00D66198">
        <w:rPr>
          <w:rFonts w:ascii="Garamond" w:hAnsi="Garamond"/>
          <w:sz w:val="24"/>
          <w:szCs w:val="24"/>
        </w:rPr>
        <w:t xml:space="preserve"> accurately</w:t>
      </w:r>
      <w:r w:rsidRPr="00D66198">
        <w:rPr>
          <w:rFonts w:ascii="Garamond" w:hAnsi="Garamond"/>
          <w:sz w:val="24"/>
          <w:szCs w:val="24"/>
        </w:rPr>
        <w:t xml:space="preserve">. </w:t>
      </w:r>
      <w:r w:rsidR="00216608" w:rsidRPr="00D66198">
        <w:rPr>
          <w:rFonts w:ascii="Garamond" w:hAnsi="Garamond"/>
          <w:sz w:val="24"/>
          <w:szCs w:val="24"/>
        </w:rPr>
        <w:t xml:space="preserve"> And finally: </w:t>
      </w:r>
      <w:r w:rsidR="00F12359" w:rsidRPr="00D66198">
        <w:rPr>
          <w:rFonts w:ascii="Garamond" w:hAnsi="Garamond"/>
          <w:sz w:val="24"/>
          <w:szCs w:val="24"/>
        </w:rPr>
        <w:t xml:space="preserve">since </w:t>
      </w:r>
      <w:r w:rsidRPr="00D66198">
        <w:rPr>
          <w:rFonts w:ascii="Garamond" w:hAnsi="Garamond"/>
          <w:sz w:val="24"/>
          <w:szCs w:val="24"/>
        </w:rPr>
        <w:t>experts incorporate a series of different data sources into their analysis,</w:t>
      </w:r>
      <w:r w:rsidR="00F12359" w:rsidRPr="00D66198">
        <w:rPr>
          <w:rFonts w:ascii="Garamond" w:hAnsi="Garamond"/>
          <w:sz w:val="24"/>
          <w:szCs w:val="24"/>
        </w:rPr>
        <w:t xml:space="preserve"> </w:t>
      </w:r>
      <w:r w:rsidRPr="00D66198">
        <w:rPr>
          <w:rFonts w:ascii="Garamond" w:hAnsi="Garamond"/>
          <w:sz w:val="24"/>
          <w:szCs w:val="24"/>
        </w:rPr>
        <w:t xml:space="preserve">the analytical process cannot predict food insecurity “out of sample” (i.e., in areas without food security outcome data). </w:t>
      </w:r>
      <w:r w:rsidR="00216608" w:rsidRPr="00D66198">
        <w:rPr>
          <w:rFonts w:ascii="Garamond" w:hAnsi="Garamond"/>
          <w:sz w:val="24"/>
          <w:szCs w:val="24"/>
        </w:rPr>
        <w:t>Nonetheless,</w:t>
      </w:r>
      <w:r w:rsidRPr="00D66198">
        <w:rPr>
          <w:rFonts w:ascii="Garamond" w:hAnsi="Garamond"/>
          <w:sz w:val="24"/>
          <w:szCs w:val="24"/>
        </w:rPr>
        <w:t xml:space="preserve"> the IPC </w:t>
      </w:r>
      <w:r w:rsidR="00216608" w:rsidRPr="00D66198">
        <w:rPr>
          <w:rFonts w:ascii="Garamond" w:hAnsi="Garamond"/>
          <w:sz w:val="24"/>
          <w:szCs w:val="24"/>
        </w:rPr>
        <w:t xml:space="preserve">provides </w:t>
      </w:r>
      <w:r w:rsidRPr="00D66198">
        <w:rPr>
          <w:rFonts w:ascii="Garamond" w:hAnsi="Garamond"/>
          <w:sz w:val="24"/>
          <w:szCs w:val="24"/>
        </w:rPr>
        <w:t xml:space="preserve">the best available data on early warning that is reliably </w:t>
      </w:r>
      <w:r w:rsidR="00216608" w:rsidRPr="00D66198">
        <w:rPr>
          <w:rFonts w:ascii="Garamond" w:hAnsi="Garamond"/>
          <w:sz w:val="24"/>
          <w:szCs w:val="24"/>
        </w:rPr>
        <w:t xml:space="preserve">and regularly </w:t>
      </w:r>
      <w:r w:rsidRPr="00D66198">
        <w:rPr>
          <w:rFonts w:ascii="Garamond" w:hAnsi="Garamond"/>
          <w:sz w:val="24"/>
          <w:szCs w:val="24"/>
        </w:rPr>
        <w:t xml:space="preserve">collected </w:t>
      </w:r>
      <w:r w:rsidR="00216608" w:rsidRPr="00D66198">
        <w:rPr>
          <w:rFonts w:ascii="Garamond" w:hAnsi="Garamond"/>
          <w:sz w:val="24"/>
          <w:szCs w:val="24"/>
        </w:rPr>
        <w:t>with</w:t>
      </w:r>
      <w:r w:rsidRPr="00D66198">
        <w:rPr>
          <w:rFonts w:ascii="Garamond" w:hAnsi="Garamond"/>
          <w:sz w:val="24"/>
          <w:szCs w:val="24"/>
        </w:rPr>
        <w:t xml:space="preserve"> more spatial disaggregation than measures</w:t>
      </w:r>
      <w:r w:rsidR="00216608" w:rsidRPr="00D66198">
        <w:rPr>
          <w:rFonts w:ascii="Garamond" w:hAnsi="Garamond"/>
          <w:sz w:val="24"/>
          <w:szCs w:val="24"/>
        </w:rPr>
        <w:t xml:space="preserve"> by national governments</w:t>
      </w:r>
      <w:r w:rsidRPr="00D66198">
        <w:rPr>
          <w:rFonts w:ascii="Garamond" w:hAnsi="Garamond"/>
          <w:sz w:val="24"/>
          <w:szCs w:val="24"/>
        </w:rPr>
        <w:t>. Inasmuch as early warning contributes to funding decisions for aid, there is value to understanding whether readily available data can approximate the IPC. Identifying the extent to which real-time price and precipitation data approximate</w:t>
      </w:r>
      <w:r w:rsidR="00F12359" w:rsidRPr="00D66198">
        <w:rPr>
          <w:rFonts w:ascii="Garamond" w:hAnsi="Garamond"/>
          <w:sz w:val="24"/>
          <w:szCs w:val="24"/>
        </w:rPr>
        <w:t>, and can potentially enhance,</w:t>
      </w:r>
      <w:r w:rsidRPr="00D66198">
        <w:rPr>
          <w:rFonts w:ascii="Garamond" w:hAnsi="Garamond"/>
          <w:sz w:val="24"/>
          <w:szCs w:val="24"/>
        </w:rPr>
        <w:t xml:space="preserve"> the IPC can help ameliorate these challenges.  </w:t>
      </w:r>
    </w:p>
    <w:p w14:paraId="5D87424A" w14:textId="054922F3" w:rsidR="00785C57" w:rsidRPr="00D66198" w:rsidRDefault="00785C57" w:rsidP="00975CC9">
      <w:pPr>
        <w:pStyle w:val="IMMANAmaintext"/>
        <w:spacing w:after="0"/>
        <w:rPr>
          <w:rFonts w:ascii="Garamond" w:hAnsi="Garamond"/>
          <w:sz w:val="24"/>
          <w:szCs w:val="24"/>
        </w:rPr>
      </w:pPr>
    </w:p>
    <w:p w14:paraId="4DF4B872" w14:textId="136300CC" w:rsidR="00153527" w:rsidRPr="00D66198" w:rsidRDefault="00EA20AF" w:rsidP="00975CC9">
      <w:pPr>
        <w:pStyle w:val="IMMANAmaintext"/>
        <w:spacing w:after="0"/>
        <w:rPr>
          <w:rFonts w:ascii="Garamond" w:hAnsi="Garamond"/>
          <w:sz w:val="24"/>
          <w:szCs w:val="24"/>
        </w:rPr>
      </w:pPr>
      <w:r w:rsidRPr="00D66198">
        <w:rPr>
          <w:rFonts w:ascii="Garamond" w:hAnsi="Garamond"/>
          <w:sz w:val="24"/>
          <w:szCs w:val="24"/>
        </w:rPr>
        <w:t xml:space="preserve">This paper makes three primary contributions to the analysis and prediction of food insecurity. </w:t>
      </w:r>
      <w:r w:rsidR="00D52057" w:rsidRPr="00D66198">
        <w:rPr>
          <w:rFonts w:ascii="Garamond" w:hAnsi="Garamond"/>
          <w:sz w:val="24"/>
          <w:szCs w:val="24"/>
        </w:rPr>
        <w:t>First</w:t>
      </w:r>
      <w:r w:rsidR="00250CE1" w:rsidRPr="00D66198">
        <w:rPr>
          <w:rFonts w:ascii="Garamond" w:hAnsi="Garamond"/>
          <w:sz w:val="24"/>
          <w:szCs w:val="24"/>
        </w:rPr>
        <w:t>:</w:t>
      </w:r>
      <w:r w:rsidR="00D52057" w:rsidRPr="00D66198">
        <w:rPr>
          <w:rFonts w:ascii="Garamond" w:hAnsi="Garamond"/>
          <w:sz w:val="24"/>
          <w:szCs w:val="24"/>
        </w:rPr>
        <w:t xml:space="preserve"> ours is among the first analyses to integrate weather and price data together at a sub-national level. </w:t>
      </w:r>
      <w:r w:rsidR="003A0808" w:rsidRPr="00D66198">
        <w:rPr>
          <w:rFonts w:ascii="Garamond" w:hAnsi="Garamond"/>
          <w:sz w:val="24"/>
          <w:szCs w:val="24"/>
        </w:rPr>
        <w:t xml:space="preserve">We describe protocols for doing so in a way that reflects variable population densities; these protocols can be adopted by researchers </w:t>
      </w:r>
      <w:r w:rsidR="006C63F4" w:rsidRPr="00D66198">
        <w:rPr>
          <w:rFonts w:ascii="Garamond" w:hAnsi="Garamond"/>
          <w:sz w:val="24"/>
          <w:szCs w:val="24"/>
        </w:rPr>
        <w:t xml:space="preserve">interested in complementary questions. </w:t>
      </w:r>
      <w:r w:rsidR="00D52057" w:rsidRPr="00D66198">
        <w:rPr>
          <w:rFonts w:ascii="Garamond" w:hAnsi="Garamond"/>
          <w:sz w:val="24"/>
          <w:szCs w:val="24"/>
        </w:rPr>
        <w:t>Second</w:t>
      </w:r>
      <w:r w:rsidR="00250CE1" w:rsidRPr="00D66198">
        <w:rPr>
          <w:rFonts w:ascii="Garamond" w:hAnsi="Garamond"/>
          <w:sz w:val="24"/>
          <w:szCs w:val="24"/>
        </w:rPr>
        <w:t>:</w:t>
      </w:r>
      <w:r w:rsidRPr="00D66198">
        <w:rPr>
          <w:rFonts w:ascii="Garamond" w:hAnsi="Garamond"/>
          <w:sz w:val="24"/>
          <w:szCs w:val="24"/>
        </w:rPr>
        <w:t xml:space="preserve"> </w:t>
      </w:r>
      <w:r w:rsidR="00FB2C3A" w:rsidRPr="00D66198">
        <w:rPr>
          <w:rFonts w:ascii="Garamond" w:hAnsi="Garamond"/>
          <w:sz w:val="24"/>
          <w:szCs w:val="24"/>
        </w:rPr>
        <w:t xml:space="preserve">this is the first attempt to </w:t>
      </w:r>
      <w:r w:rsidR="00CF6FEE" w:rsidRPr="00D66198">
        <w:rPr>
          <w:rFonts w:ascii="Garamond" w:hAnsi="Garamond"/>
          <w:sz w:val="24"/>
          <w:szCs w:val="24"/>
        </w:rPr>
        <w:t xml:space="preserve">analyse subnational food insecurity </w:t>
      </w:r>
      <w:r w:rsidR="00E232DA" w:rsidRPr="00D66198">
        <w:rPr>
          <w:rFonts w:ascii="Garamond" w:hAnsi="Garamond"/>
          <w:sz w:val="24"/>
          <w:szCs w:val="24"/>
        </w:rPr>
        <w:t>using high-frequency price and weather data</w:t>
      </w:r>
      <w:r w:rsidR="00447219" w:rsidRPr="00D66198">
        <w:rPr>
          <w:rFonts w:ascii="Garamond" w:hAnsi="Garamond"/>
          <w:sz w:val="24"/>
          <w:szCs w:val="24"/>
        </w:rPr>
        <w:t xml:space="preserve">. </w:t>
      </w:r>
      <w:r w:rsidR="001738E7" w:rsidRPr="00D66198">
        <w:rPr>
          <w:rFonts w:ascii="Garamond" w:hAnsi="Garamond"/>
          <w:sz w:val="24"/>
          <w:szCs w:val="24"/>
        </w:rPr>
        <w:t>Since we often do not observe yield or local production, particularly in time for early warning measures, we use maize prices as a measure of local food access and precipitation as a measure of food availability.</w:t>
      </w:r>
      <w:r w:rsidR="006215A0" w:rsidRPr="00D66198">
        <w:rPr>
          <w:rFonts w:ascii="Garamond" w:hAnsi="Garamond"/>
          <w:sz w:val="24"/>
          <w:szCs w:val="24"/>
        </w:rPr>
        <w:t xml:space="preserve"> </w:t>
      </w:r>
      <w:r w:rsidR="00447219" w:rsidRPr="00D66198">
        <w:rPr>
          <w:rFonts w:ascii="Garamond" w:hAnsi="Garamond"/>
          <w:sz w:val="24"/>
          <w:szCs w:val="24"/>
        </w:rPr>
        <w:t xml:space="preserve">We find that </w:t>
      </w:r>
      <w:r w:rsidR="0032108F" w:rsidRPr="00D66198">
        <w:rPr>
          <w:rFonts w:ascii="Garamond" w:hAnsi="Garamond"/>
          <w:sz w:val="24"/>
          <w:szCs w:val="24"/>
        </w:rPr>
        <w:t xml:space="preserve">these </w:t>
      </w:r>
      <w:r w:rsidR="00447219" w:rsidRPr="00D66198">
        <w:rPr>
          <w:rFonts w:ascii="Garamond" w:hAnsi="Garamond"/>
          <w:sz w:val="24"/>
          <w:szCs w:val="24"/>
        </w:rPr>
        <w:t xml:space="preserve">weather and price data are predictive of </w:t>
      </w:r>
      <w:r w:rsidR="00422105" w:rsidRPr="00D66198">
        <w:rPr>
          <w:rFonts w:ascii="Garamond" w:hAnsi="Garamond"/>
          <w:sz w:val="24"/>
          <w:szCs w:val="24"/>
        </w:rPr>
        <w:t xml:space="preserve">sub-national </w:t>
      </w:r>
      <w:r w:rsidR="00447219" w:rsidRPr="00D66198">
        <w:rPr>
          <w:rFonts w:ascii="Garamond" w:hAnsi="Garamond"/>
          <w:sz w:val="24"/>
          <w:szCs w:val="24"/>
        </w:rPr>
        <w:t xml:space="preserve">food security </w:t>
      </w:r>
      <w:r w:rsidR="00D52057" w:rsidRPr="00D66198">
        <w:rPr>
          <w:rFonts w:ascii="Garamond" w:hAnsi="Garamond"/>
          <w:sz w:val="24"/>
          <w:szCs w:val="24"/>
        </w:rPr>
        <w:t xml:space="preserve">and that our model contributes to the </w:t>
      </w:r>
      <w:r w:rsidR="00F12359" w:rsidRPr="00D66198">
        <w:rPr>
          <w:rFonts w:ascii="Garamond" w:hAnsi="Garamond"/>
          <w:sz w:val="24"/>
          <w:szCs w:val="24"/>
        </w:rPr>
        <w:t xml:space="preserve">explanation </w:t>
      </w:r>
      <w:r w:rsidR="00D52057" w:rsidRPr="00D66198">
        <w:rPr>
          <w:rFonts w:ascii="Garamond" w:hAnsi="Garamond"/>
          <w:sz w:val="24"/>
          <w:szCs w:val="24"/>
        </w:rPr>
        <w:t xml:space="preserve">of household level food insecurity beyond the IPC. </w:t>
      </w:r>
      <w:r w:rsidR="00AB68DF" w:rsidRPr="00D66198">
        <w:rPr>
          <w:rFonts w:ascii="Garamond" w:hAnsi="Garamond"/>
          <w:sz w:val="24"/>
          <w:szCs w:val="24"/>
        </w:rPr>
        <w:t>Third</w:t>
      </w:r>
      <w:r w:rsidR="00250CE1" w:rsidRPr="00D66198">
        <w:rPr>
          <w:rFonts w:ascii="Garamond" w:hAnsi="Garamond"/>
          <w:sz w:val="24"/>
          <w:szCs w:val="24"/>
        </w:rPr>
        <w:t>:</w:t>
      </w:r>
      <w:r w:rsidR="000A0F9C" w:rsidRPr="00D66198">
        <w:rPr>
          <w:rFonts w:ascii="Garamond" w:hAnsi="Garamond"/>
          <w:sz w:val="24"/>
          <w:szCs w:val="24"/>
        </w:rPr>
        <w:t xml:space="preserve"> a primary contribution of this work is validation of the IPC. F</w:t>
      </w:r>
      <w:r w:rsidR="00854928" w:rsidRPr="00D66198">
        <w:rPr>
          <w:rFonts w:ascii="Garamond" w:hAnsi="Garamond"/>
          <w:sz w:val="24"/>
          <w:szCs w:val="24"/>
        </w:rPr>
        <w:t xml:space="preserve">ood security early warning systems require high frequency and spatially </w:t>
      </w:r>
      <w:r w:rsidR="003C6A9E" w:rsidRPr="00D66198">
        <w:rPr>
          <w:rFonts w:ascii="Garamond" w:hAnsi="Garamond"/>
          <w:sz w:val="24"/>
          <w:szCs w:val="24"/>
        </w:rPr>
        <w:t>disaggregated</w:t>
      </w:r>
      <w:r w:rsidR="00854928" w:rsidRPr="00D66198">
        <w:rPr>
          <w:rFonts w:ascii="Garamond" w:hAnsi="Garamond"/>
          <w:sz w:val="24"/>
          <w:szCs w:val="24"/>
        </w:rPr>
        <w:t xml:space="preserve"> data on food security</w:t>
      </w:r>
      <w:r w:rsidR="000A0F9C" w:rsidRPr="00D66198">
        <w:rPr>
          <w:rFonts w:ascii="Garamond" w:hAnsi="Garamond"/>
          <w:sz w:val="24"/>
          <w:szCs w:val="24"/>
        </w:rPr>
        <w:t>;</w:t>
      </w:r>
      <w:r w:rsidR="00BD07B3" w:rsidRPr="00D66198">
        <w:rPr>
          <w:rFonts w:ascii="Garamond" w:hAnsi="Garamond"/>
          <w:sz w:val="24"/>
          <w:szCs w:val="24"/>
        </w:rPr>
        <w:t xml:space="preserve"> the IPC is the best </w:t>
      </w:r>
      <w:r w:rsidR="004C3EE5" w:rsidRPr="00D66198">
        <w:rPr>
          <w:rFonts w:ascii="Garamond" w:hAnsi="Garamond"/>
          <w:sz w:val="24"/>
          <w:szCs w:val="24"/>
        </w:rPr>
        <w:t xml:space="preserve">high-frequency </w:t>
      </w:r>
      <w:r w:rsidR="00BD07B3" w:rsidRPr="00D66198">
        <w:rPr>
          <w:rFonts w:ascii="Garamond" w:hAnsi="Garamond"/>
          <w:sz w:val="24"/>
          <w:szCs w:val="24"/>
        </w:rPr>
        <w:t xml:space="preserve">sub-national </w:t>
      </w:r>
      <w:r w:rsidR="00F12359" w:rsidRPr="00D66198">
        <w:rPr>
          <w:rFonts w:ascii="Garamond" w:hAnsi="Garamond"/>
          <w:sz w:val="24"/>
          <w:szCs w:val="24"/>
        </w:rPr>
        <w:t>indicator</w:t>
      </w:r>
      <w:r w:rsidR="006674AB" w:rsidRPr="00D66198">
        <w:rPr>
          <w:rFonts w:ascii="Garamond" w:hAnsi="Garamond"/>
          <w:sz w:val="24"/>
          <w:szCs w:val="24"/>
        </w:rPr>
        <w:t xml:space="preserve"> o</w:t>
      </w:r>
      <w:r w:rsidR="00F12359" w:rsidRPr="00D66198">
        <w:rPr>
          <w:rFonts w:ascii="Garamond" w:hAnsi="Garamond"/>
          <w:sz w:val="24"/>
          <w:szCs w:val="24"/>
        </w:rPr>
        <w:t>f</w:t>
      </w:r>
      <w:r w:rsidR="006674AB" w:rsidRPr="00D66198">
        <w:rPr>
          <w:rFonts w:ascii="Garamond" w:hAnsi="Garamond"/>
          <w:sz w:val="24"/>
          <w:szCs w:val="24"/>
        </w:rPr>
        <w:t xml:space="preserve"> food security</w:t>
      </w:r>
      <w:r w:rsidR="00BD07B3" w:rsidRPr="00D66198">
        <w:rPr>
          <w:rFonts w:ascii="Garamond" w:hAnsi="Garamond"/>
          <w:sz w:val="24"/>
          <w:szCs w:val="24"/>
        </w:rPr>
        <w:t xml:space="preserve"> currently available</w:t>
      </w:r>
      <w:r w:rsidR="00001A27" w:rsidRPr="00D66198">
        <w:rPr>
          <w:rFonts w:ascii="Garamond" w:hAnsi="Garamond"/>
          <w:sz w:val="24"/>
          <w:szCs w:val="24"/>
        </w:rPr>
        <w:t xml:space="preserve">. We establish that the IPC is well correlated </w:t>
      </w:r>
      <w:r w:rsidR="00F12359" w:rsidRPr="00D66198">
        <w:rPr>
          <w:rFonts w:ascii="Garamond" w:hAnsi="Garamond"/>
          <w:sz w:val="24"/>
          <w:szCs w:val="24"/>
        </w:rPr>
        <w:t>the reduced Coping Strategies Index</w:t>
      </w:r>
      <w:r w:rsidR="00875B28" w:rsidRPr="00D66198">
        <w:rPr>
          <w:rFonts w:ascii="Garamond" w:hAnsi="Garamond"/>
          <w:sz w:val="24"/>
          <w:szCs w:val="24"/>
        </w:rPr>
        <w:t xml:space="preserve"> (rCSI)</w:t>
      </w:r>
      <w:r w:rsidR="00F12359" w:rsidRPr="00D66198">
        <w:rPr>
          <w:rFonts w:ascii="Garamond" w:hAnsi="Garamond"/>
          <w:sz w:val="24"/>
          <w:szCs w:val="24"/>
        </w:rPr>
        <w:t>,</w:t>
      </w:r>
      <w:r w:rsidR="00001A27" w:rsidRPr="00D66198">
        <w:rPr>
          <w:rFonts w:ascii="Garamond" w:hAnsi="Garamond"/>
          <w:sz w:val="24"/>
          <w:szCs w:val="24"/>
        </w:rPr>
        <w:t xml:space="preserve"> a household-level measure of food insecurity</w:t>
      </w:r>
      <w:r w:rsidR="00F12359" w:rsidRPr="00D66198">
        <w:rPr>
          <w:rFonts w:ascii="Garamond" w:hAnsi="Garamond"/>
          <w:sz w:val="24"/>
          <w:szCs w:val="24"/>
        </w:rPr>
        <w:t xml:space="preserve">, </w:t>
      </w:r>
      <w:r w:rsidR="00FB2C3A" w:rsidRPr="00D66198">
        <w:rPr>
          <w:rFonts w:ascii="Garamond" w:hAnsi="Garamond"/>
          <w:sz w:val="24"/>
          <w:szCs w:val="24"/>
        </w:rPr>
        <w:t>for the four quarterly assessments that overlap with Malawian household survey data</w:t>
      </w:r>
      <w:r w:rsidR="00F12359" w:rsidRPr="00D66198">
        <w:rPr>
          <w:rFonts w:ascii="Garamond" w:hAnsi="Garamond"/>
          <w:sz w:val="24"/>
          <w:szCs w:val="24"/>
        </w:rPr>
        <w:t xml:space="preserve">. </w:t>
      </w:r>
      <w:r w:rsidR="00250CE1" w:rsidRPr="00D66198">
        <w:rPr>
          <w:rFonts w:ascii="Garamond" w:hAnsi="Garamond"/>
          <w:sz w:val="24"/>
          <w:szCs w:val="24"/>
        </w:rPr>
        <w:t xml:space="preserve">We </w:t>
      </w:r>
      <w:r w:rsidR="00F12359" w:rsidRPr="00D66198">
        <w:rPr>
          <w:rFonts w:ascii="Garamond" w:hAnsi="Garamond"/>
          <w:sz w:val="24"/>
          <w:szCs w:val="24"/>
        </w:rPr>
        <w:t xml:space="preserve">find </w:t>
      </w:r>
      <w:r w:rsidR="00250CE1" w:rsidRPr="00D66198">
        <w:rPr>
          <w:rFonts w:ascii="Garamond" w:hAnsi="Garamond"/>
          <w:sz w:val="24"/>
          <w:szCs w:val="24"/>
        </w:rPr>
        <w:t xml:space="preserve">therefore </w:t>
      </w:r>
      <w:r w:rsidR="00F12359" w:rsidRPr="00D66198">
        <w:rPr>
          <w:rFonts w:ascii="Garamond" w:hAnsi="Garamond"/>
          <w:sz w:val="24"/>
          <w:szCs w:val="24"/>
        </w:rPr>
        <w:t>that</w:t>
      </w:r>
      <w:r w:rsidR="00001A27" w:rsidRPr="00D66198">
        <w:rPr>
          <w:rFonts w:ascii="Garamond" w:hAnsi="Garamond"/>
          <w:sz w:val="24"/>
          <w:szCs w:val="24"/>
        </w:rPr>
        <w:t xml:space="preserve"> the IPC assessments </w:t>
      </w:r>
      <w:r w:rsidRPr="00D66198">
        <w:rPr>
          <w:rFonts w:ascii="Garamond" w:hAnsi="Garamond"/>
          <w:sz w:val="24"/>
          <w:szCs w:val="24"/>
        </w:rPr>
        <w:t xml:space="preserve">reflect </w:t>
      </w:r>
      <w:r w:rsidR="00A74243" w:rsidRPr="00D66198">
        <w:rPr>
          <w:rFonts w:ascii="Garamond" w:hAnsi="Garamond"/>
          <w:sz w:val="24"/>
          <w:szCs w:val="24"/>
        </w:rPr>
        <w:t>and anticipate household</w:t>
      </w:r>
      <w:r w:rsidR="00001A27" w:rsidRPr="00D66198">
        <w:rPr>
          <w:rFonts w:ascii="Garamond" w:hAnsi="Garamond"/>
          <w:sz w:val="24"/>
          <w:szCs w:val="24"/>
        </w:rPr>
        <w:t xml:space="preserve"> food insecurity</w:t>
      </w:r>
      <w:r w:rsidRPr="00D66198">
        <w:rPr>
          <w:rFonts w:ascii="Garamond" w:hAnsi="Garamond"/>
          <w:sz w:val="24"/>
          <w:szCs w:val="24"/>
        </w:rPr>
        <w:t xml:space="preserve">. </w:t>
      </w:r>
      <w:r w:rsidR="00DD5891" w:rsidRPr="00D66198">
        <w:rPr>
          <w:rFonts w:ascii="Garamond" w:hAnsi="Garamond"/>
          <w:sz w:val="24"/>
          <w:szCs w:val="24"/>
        </w:rPr>
        <w:t xml:space="preserve">As far as we </w:t>
      </w:r>
      <w:r w:rsidR="00250CE1" w:rsidRPr="00D66198">
        <w:rPr>
          <w:rFonts w:ascii="Garamond" w:hAnsi="Garamond"/>
          <w:sz w:val="24"/>
          <w:szCs w:val="24"/>
        </w:rPr>
        <w:t>can determine</w:t>
      </w:r>
      <w:r w:rsidR="00DD5891" w:rsidRPr="00D66198">
        <w:rPr>
          <w:rFonts w:ascii="Garamond" w:hAnsi="Garamond"/>
          <w:sz w:val="24"/>
          <w:szCs w:val="24"/>
        </w:rPr>
        <w:t>, this is</w:t>
      </w:r>
      <w:r w:rsidR="00001A27" w:rsidRPr="00D66198">
        <w:rPr>
          <w:rFonts w:ascii="Garamond" w:hAnsi="Garamond"/>
          <w:sz w:val="24"/>
          <w:szCs w:val="24"/>
        </w:rPr>
        <w:t xml:space="preserve"> </w:t>
      </w:r>
      <w:r w:rsidR="00DD5891" w:rsidRPr="00D66198">
        <w:rPr>
          <w:rFonts w:ascii="Garamond" w:hAnsi="Garamond"/>
          <w:sz w:val="24"/>
          <w:szCs w:val="24"/>
        </w:rPr>
        <w:t>the first paper</w:t>
      </w:r>
      <w:r w:rsidR="00001A27" w:rsidRPr="00D66198">
        <w:rPr>
          <w:rFonts w:ascii="Garamond" w:hAnsi="Garamond"/>
          <w:sz w:val="24"/>
          <w:szCs w:val="24"/>
        </w:rPr>
        <w:t xml:space="preserve"> to validate the IPC against household</w:t>
      </w:r>
      <w:r w:rsidR="00250CE1" w:rsidRPr="00D66198">
        <w:rPr>
          <w:rFonts w:ascii="Garamond" w:hAnsi="Garamond"/>
          <w:sz w:val="24"/>
          <w:szCs w:val="24"/>
        </w:rPr>
        <w:t>-</w:t>
      </w:r>
      <w:r w:rsidR="00001A27" w:rsidRPr="00D66198">
        <w:rPr>
          <w:rFonts w:ascii="Garamond" w:hAnsi="Garamond"/>
          <w:sz w:val="24"/>
          <w:szCs w:val="24"/>
        </w:rPr>
        <w:t>level food security data.</w:t>
      </w:r>
      <w:r w:rsidR="00153527" w:rsidRPr="00D66198">
        <w:rPr>
          <w:rFonts w:ascii="Garamond" w:hAnsi="Garamond"/>
          <w:sz w:val="24"/>
          <w:szCs w:val="24"/>
        </w:rPr>
        <w:t xml:space="preserve"> </w:t>
      </w:r>
      <w:r w:rsidR="00854928" w:rsidRPr="00D66198">
        <w:rPr>
          <w:rFonts w:ascii="Garamond" w:hAnsi="Garamond"/>
          <w:sz w:val="24"/>
          <w:szCs w:val="24"/>
        </w:rPr>
        <w:t xml:space="preserve">By assessing </w:t>
      </w:r>
      <w:r w:rsidR="00F864AF" w:rsidRPr="00D66198">
        <w:rPr>
          <w:rFonts w:ascii="Garamond" w:hAnsi="Garamond"/>
          <w:sz w:val="24"/>
          <w:szCs w:val="24"/>
        </w:rPr>
        <w:t>the</w:t>
      </w:r>
      <w:r w:rsidR="00854928" w:rsidRPr="00D66198">
        <w:rPr>
          <w:rFonts w:ascii="Garamond" w:hAnsi="Garamond"/>
          <w:sz w:val="24"/>
          <w:szCs w:val="24"/>
        </w:rPr>
        <w:t xml:space="preserve"> factors associated with IPC predictions and validating the IPC against a year of high frequency, household-level food security measures, we aim to </w:t>
      </w:r>
      <w:r w:rsidR="00F80D68" w:rsidRPr="00D66198">
        <w:rPr>
          <w:rFonts w:ascii="Garamond" w:hAnsi="Garamond"/>
          <w:sz w:val="24"/>
          <w:szCs w:val="24"/>
        </w:rPr>
        <w:t xml:space="preserve">improve </w:t>
      </w:r>
      <w:r w:rsidR="00F864AF" w:rsidRPr="00D66198">
        <w:rPr>
          <w:rFonts w:ascii="Garamond" w:hAnsi="Garamond"/>
          <w:sz w:val="24"/>
          <w:szCs w:val="24"/>
        </w:rPr>
        <w:t>food insecurity</w:t>
      </w:r>
      <w:r w:rsidR="00F80D68" w:rsidRPr="00D66198">
        <w:rPr>
          <w:rFonts w:ascii="Garamond" w:hAnsi="Garamond"/>
          <w:sz w:val="24"/>
          <w:szCs w:val="24"/>
        </w:rPr>
        <w:t xml:space="preserve"> prediction and to supplement</w:t>
      </w:r>
      <w:r w:rsidR="001E4C62" w:rsidRPr="00D66198">
        <w:rPr>
          <w:rFonts w:ascii="Garamond" w:hAnsi="Garamond"/>
          <w:sz w:val="24"/>
          <w:szCs w:val="24"/>
        </w:rPr>
        <w:t xml:space="preserve"> </w:t>
      </w:r>
      <w:r w:rsidR="00C461D4" w:rsidRPr="00D66198">
        <w:rPr>
          <w:rFonts w:ascii="Garamond" w:hAnsi="Garamond"/>
          <w:sz w:val="24"/>
          <w:szCs w:val="24"/>
        </w:rPr>
        <w:t>existing</w:t>
      </w:r>
      <w:r w:rsidR="000A0F9C" w:rsidRPr="00D66198">
        <w:rPr>
          <w:rFonts w:ascii="Garamond" w:hAnsi="Garamond"/>
          <w:sz w:val="24"/>
          <w:szCs w:val="24"/>
        </w:rPr>
        <w:t xml:space="preserve"> IPC assessments.</w:t>
      </w:r>
      <w:r w:rsidR="001E4C62" w:rsidRPr="00D66198">
        <w:rPr>
          <w:rFonts w:ascii="Garamond" w:hAnsi="Garamond"/>
          <w:sz w:val="24"/>
          <w:szCs w:val="24"/>
        </w:rPr>
        <w:t xml:space="preserve"> </w:t>
      </w:r>
    </w:p>
    <w:p w14:paraId="0ECEC167" w14:textId="77777777" w:rsidR="00153527" w:rsidRPr="00D66198" w:rsidRDefault="00153527" w:rsidP="00975CC9">
      <w:pPr>
        <w:pStyle w:val="IMMANAmaintext"/>
        <w:spacing w:after="0"/>
        <w:rPr>
          <w:rFonts w:ascii="Garamond" w:hAnsi="Garamond"/>
          <w:sz w:val="24"/>
          <w:szCs w:val="24"/>
        </w:rPr>
      </w:pPr>
    </w:p>
    <w:p w14:paraId="0CCBBFFD" w14:textId="69631B7B"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lastRenderedPageBreak/>
        <w:t xml:space="preserve">In the next section we review the </w:t>
      </w:r>
      <w:r w:rsidR="00250CE1" w:rsidRPr="00D66198">
        <w:rPr>
          <w:rFonts w:ascii="Garamond" w:hAnsi="Garamond"/>
          <w:sz w:val="24"/>
          <w:szCs w:val="24"/>
        </w:rPr>
        <w:t xml:space="preserve">extant </w:t>
      </w:r>
      <w:r w:rsidRPr="00D66198">
        <w:rPr>
          <w:rFonts w:ascii="Garamond" w:hAnsi="Garamond"/>
          <w:sz w:val="24"/>
          <w:szCs w:val="24"/>
        </w:rPr>
        <w:t xml:space="preserve">literature. We then describe our data </w:t>
      </w:r>
      <w:r w:rsidR="00B706FF" w:rsidRPr="00D66198">
        <w:rPr>
          <w:rFonts w:ascii="Garamond" w:hAnsi="Garamond"/>
          <w:sz w:val="24"/>
          <w:szCs w:val="24"/>
        </w:rPr>
        <w:t xml:space="preserve">and the data matching process. </w:t>
      </w:r>
      <w:r w:rsidR="00153527" w:rsidRPr="00D66198">
        <w:rPr>
          <w:rFonts w:ascii="Garamond" w:hAnsi="Garamond"/>
          <w:sz w:val="24"/>
          <w:szCs w:val="24"/>
        </w:rPr>
        <w:t>In the third section</w:t>
      </w:r>
      <w:r w:rsidR="001F3BBB" w:rsidRPr="00D66198">
        <w:rPr>
          <w:rFonts w:ascii="Garamond" w:hAnsi="Garamond"/>
          <w:sz w:val="24"/>
          <w:szCs w:val="24"/>
        </w:rPr>
        <w:t>,</w:t>
      </w:r>
      <w:r w:rsidR="00153527" w:rsidRPr="00D66198">
        <w:rPr>
          <w:rFonts w:ascii="Garamond" w:hAnsi="Garamond"/>
          <w:sz w:val="24"/>
          <w:szCs w:val="24"/>
        </w:rPr>
        <w:t xml:space="preserve"> we present our</w:t>
      </w:r>
      <w:r w:rsidRPr="00D66198">
        <w:rPr>
          <w:rFonts w:ascii="Garamond" w:hAnsi="Garamond"/>
          <w:sz w:val="24"/>
          <w:szCs w:val="24"/>
        </w:rPr>
        <w:t xml:space="preserve"> </w:t>
      </w:r>
      <w:r w:rsidR="00153527" w:rsidRPr="00D66198">
        <w:rPr>
          <w:rFonts w:ascii="Garamond" w:hAnsi="Garamond"/>
          <w:sz w:val="24"/>
          <w:szCs w:val="24"/>
        </w:rPr>
        <w:t>empirical strategy and discuss our findings</w:t>
      </w:r>
      <w:r w:rsidRPr="00D66198">
        <w:rPr>
          <w:rFonts w:ascii="Garamond" w:hAnsi="Garamond"/>
          <w:sz w:val="24"/>
          <w:szCs w:val="24"/>
        </w:rPr>
        <w:t>.</w:t>
      </w:r>
      <w:r w:rsidR="00B706FF" w:rsidRPr="00D66198">
        <w:rPr>
          <w:rFonts w:ascii="Garamond" w:hAnsi="Garamond"/>
          <w:sz w:val="24"/>
          <w:szCs w:val="24"/>
        </w:rPr>
        <w:t xml:space="preserve"> </w:t>
      </w:r>
      <w:r w:rsidRPr="00D66198">
        <w:rPr>
          <w:rFonts w:ascii="Garamond" w:hAnsi="Garamond"/>
          <w:sz w:val="24"/>
          <w:szCs w:val="24"/>
        </w:rPr>
        <w:t xml:space="preserve">We </w:t>
      </w:r>
      <w:r w:rsidR="00EE5322" w:rsidRPr="00D66198">
        <w:rPr>
          <w:rFonts w:ascii="Garamond" w:hAnsi="Garamond"/>
          <w:sz w:val="24"/>
          <w:szCs w:val="24"/>
        </w:rPr>
        <w:t>first</w:t>
      </w:r>
      <w:r w:rsidRPr="00D66198">
        <w:rPr>
          <w:rFonts w:ascii="Garamond" w:hAnsi="Garamond"/>
          <w:sz w:val="24"/>
          <w:szCs w:val="24"/>
        </w:rPr>
        <w:t xml:space="preserve"> </w:t>
      </w:r>
      <w:r w:rsidR="00875B28" w:rsidRPr="00D66198">
        <w:rPr>
          <w:rFonts w:ascii="Garamond" w:hAnsi="Garamond"/>
          <w:sz w:val="24"/>
          <w:szCs w:val="24"/>
        </w:rPr>
        <w:t xml:space="preserve">test </w:t>
      </w:r>
      <w:r w:rsidRPr="00D66198">
        <w:rPr>
          <w:rFonts w:ascii="Garamond" w:hAnsi="Garamond"/>
          <w:sz w:val="24"/>
          <w:szCs w:val="24"/>
        </w:rPr>
        <w:t>whether our</w:t>
      </w:r>
      <w:r w:rsidR="00B706FF" w:rsidRPr="00D66198">
        <w:rPr>
          <w:rFonts w:ascii="Garamond" w:hAnsi="Garamond"/>
          <w:sz w:val="24"/>
          <w:szCs w:val="24"/>
        </w:rPr>
        <w:t xml:space="preserve"> high-frequency and spatially disaggregated</w:t>
      </w:r>
      <w:r w:rsidRPr="00D66198">
        <w:rPr>
          <w:rFonts w:ascii="Garamond" w:hAnsi="Garamond"/>
          <w:sz w:val="24"/>
          <w:szCs w:val="24"/>
        </w:rPr>
        <w:t xml:space="preserve"> rainfall and price measures are predictive of the IPC.</w:t>
      </w:r>
      <w:r w:rsidR="00EE5322" w:rsidRPr="00D66198">
        <w:rPr>
          <w:rFonts w:ascii="Garamond" w:hAnsi="Garamond"/>
          <w:sz w:val="24"/>
          <w:szCs w:val="24"/>
        </w:rPr>
        <w:t xml:space="preserve"> We </w:t>
      </w:r>
      <w:r w:rsidR="00875B28" w:rsidRPr="00D66198">
        <w:rPr>
          <w:rFonts w:ascii="Garamond" w:hAnsi="Garamond"/>
          <w:sz w:val="24"/>
          <w:szCs w:val="24"/>
        </w:rPr>
        <w:t xml:space="preserve">analyze </w:t>
      </w:r>
      <w:r w:rsidR="00EE5322" w:rsidRPr="00D66198">
        <w:rPr>
          <w:rFonts w:ascii="Garamond" w:hAnsi="Garamond"/>
          <w:sz w:val="24"/>
          <w:szCs w:val="24"/>
        </w:rPr>
        <w:t xml:space="preserve">the relationship between our rainfall measures and local maize prices, to determine whether the relationship between prices and </w:t>
      </w:r>
      <w:r w:rsidR="00331CB6" w:rsidRPr="00D66198">
        <w:rPr>
          <w:rFonts w:ascii="Garamond" w:hAnsi="Garamond"/>
          <w:sz w:val="24"/>
          <w:szCs w:val="24"/>
        </w:rPr>
        <w:t>precipitation</w:t>
      </w:r>
      <w:r w:rsidR="00EE5322" w:rsidRPr="00D66198">
        <w:rPr>
          <w:rFonts w:ascii="Garamond" w:hAnsi="Garamond"/>
          <w:sz w:val="24"/>
          <w:szCs w:val="24"/>
        </w:rPr>
        <w:t xml:space="preserve"> is sensible</w:t>
      </w:r>
      <w:r w:rsidR="00331CB6" w:rsidRPr="00D66198">
        <w:rPr>
          <w:rFonts w:ascii="Garamond" w:hAnsi="Garamond"/>
          <w:sz w:val="24"/>
          <w:szCs w:val="24"/>
        </w:rPr>
        <w:t xml:space="preserve">, and therefore, </w:t>
      </w:r>
      <w:r w:rsidR="00875B28" w:rsidRPr="00D66198">
        <w:rPr>
          <w:rFonts w:ascii="Garamond" w:hAnsi="Garamond"/>
          <w:sz w:val="24"/>
          <w:szCs w:val="24"/>
        </w:rPr>
        <w:t>predicts</w:t>
      </w:r>
      <w:r w:rsidR="00331CB6" w:rsidRPr="00D66198">
        <w:rPr>
          <w:rFonts w:ascii="Garamond" w:hAnsi="Garamond"/>
          <w:sz w:val="24"/>
          <w:szCs w:val="24"/>
        </w:rPr>
        <w:t xml:space="preserve"> the IPC in a consistent manner</w:t>
      </w:r>
      <w:r w:rsidR="00EE5322" w:rsidRPr="00D66198">
        <w:rPr>
          <w:rFonts w:ascii="Garamond" w:hAnsi="Garamond"/>
          <w:sz w:val="24"/>
          <w:szCs w:val="24"/>
        </w:rPr>
        <w:t>. W</w:t>
      </w:r>
      <w:r w:rsidRPr="00D66198">
        <w:rPr>
          <w:rFonts w:ascii="Garamond" w:hAnsi="Garamond"/>
          <w:sz w:val="24"/>
          <w:szCs w:val="24"/>
        </w:rPr>
        <w:t>e</w:t>
      </w:r>
      <w:r w:rsidR="00EE5322" w:rsidRPr="00D66198">
        <w:rPr>
          <w:rFonts w:ascii="Garamond" w:hAnsi="Garamond"/>
          <w:sz w:val="24"/>
          <w:szCs w:val="24"/>
        </w:rPr>
        <w:t xml:space="preserve"> also</w:t>
      </w:r>
      <w:r w:rsidRPr="00D66198">
        <w:rPr>
          <w:rFonts w:ascii="Garamond" w:hAnsi="Garamond"/>
          <w:sz w:val="24"/>
          <w:szCs w:val="24"/>
        </w:rPr>
        <w:t xml:space="preserve"> estimate how well the IPC predicts household food security</w:t>
      </w:r>
      <w:r w:rsidR="00B706FF" w:rsidRPr="00D66198">
        <w:rPr>
          <w:rFonts w:ascii="Garamond" w:hAnsi="Garamond"/>
          <w:sz w:val="24"/>
          <w:szCs w:val="24"/>
        </w:rPr>
        <w:t>, measured as the reduced Coping Strategies Index</w:t>
      </w:r>
      <w:r w:rsidR="009829F2" w:rsidRPr="00D66198">
        <w:rPr>
          <w:rFonts w:ascii="Garamond" w:hAnsi="Garamond"/>
          <w:sz w:val="24"/>
          <w:szCs w:val="24"/>
        </w:rPr>
        <w:t xml:space="preserve"> </w:t>
      </w:r>
      <w:r w:rsidRPr="00D66198">
        <w:rPr>
          <w:rFonts w:ascii="Garamond" w:hAnsi="Garamond"/>
          <w:sz w:val="24"/>
          <w:szCs w:val="24"/>
        </w:rPr>
        <w:t xml:space="preserve">for 2010, and, once we control for the IPC, whether our rainfall and prices, measured at the IPC level, have any additional predictive power. </w:t>
      </w:r>
      <w:r w:rsidR="00B706FF" w:rsidRPr="00D66198">
        <w:rPr>
          <w:rFonts w:ascii="Garamond" w:hAnsi="Garamond"/>
          <w:sz w:val="24"/>
          <w:szCs w:val="24"/>
        </w:rPr>
        <w:t>Finally, w</w:t>
      </w:r>
      <w:r w:rsidRPr="00D66198">
        <w:rPr>
          <w:rFonts w:ascii="Garamond" w:hAnsi="Garamond"/>
          <w:sz w:val="24"/>
          <w:szCs w:val="24"/>
        </w:rPr>
        <w:t>e present limitations and robustness checks before concluding.</w:t>
      </w:r>
    </w:p>
    <w:p w14:paraId="1B122438" w14:textId="77777777" w:rsidR="00095213" w:rsidRPr="00D66198" w:rsidRDefault="00095213" w:rsidP="00975CC9">
      <w:pPr>
        <w:pStyle w:val="IMMANAmaintext"/>
        <w:spacing w:after="0"/>
        <w:rPr>
          <w:rFonts w:ascii="Garamond" w:hAnsi="Garamond"/>
          <w:b/>
          <w:sz w:val="24"/>
          <w:szCs w:val="24"/>
        </w:rPr>
      </w:pPr>
    </w:p>
    <w:p w14:paraId="62988B94" w14:textId="77777777" w:rsidR="00D053AE" w:rsidRPr="00D66198" w:rsidRDefault="00D053AE" w:rsidP="00975CC9">
      <w:pPr>
        <w:pStyle w:val="IMMANAmaintext"/>
        <w:spacing w:after="0"/>
        <w:rPr>
          <w:rFonts w:ascii="Garamond" w:hAnsi="Garamond"/>
          <w:b/>
          <w:sz w:val="24"/>
          <w:szCs w:val="24"/>
        </w:rPr>
      </w:pPr>
    </w:p>
    <w:p w14:paraId="7287B96D" w14:textId="28A96131" w:rsidR="00291A3C" w:rsidRPr="00D66198" w:rsidRDefault="00291A3C" w:rsidP="00975CC9">
      <w:pPr>
        <w:pStyle w:val="IMMANAmaintext"/>
        <w:spacing w:after="0"/>
        <w:outlineLvl w:val="0"/>
        <w:rPr>
          <w:rFonts w:ascii="Garamond" w:hAnsi="Garamond"/>
          <w:b/>
          <w:sz w:val="24"/>
          <w:szCs w:val="24"/>
        </w:rPr>
      </w:pPr>
      <w:r w:rsidRPr="00D66198">
        <w:rPr>
          <w:rFonts w:ascii="Garamond" w:hAnsi="Garamond"/>
          <w:b/>
          <w:sz w:val="24"/>
          <w:szCs w:val="24"/>
        </w:rPr>
        <w:t>Literature</w:t>
      </w:r>
      <w:r w:rsidR="00E87FCB" w:rsidRPr="00D66198">
        <w:rPr>
          <w:rFonts w:ascii="Garamond" w:hAnsi="Garamond"/>
          <w:b/>
          <w:sz w:val="24"/>
          <w:szCs w:val="24"/>
        </w:rPr>
        <w:t xml:space="preserve"> and </w:t>
      </w:r>
      <w:r w:rsidR="007F0643" w:rsidRPr="00D66198">
        <w:rPr>
          <w:rFonts w:ascii="Garamond" w:hAnsi="Garamond"/>
          <w:b/>
          <w:sz w:val="24"/>
          <w:szCs w:val="24"/>
        </w:rPr>
        <w:t>overview of early warning for food security</w:t>
      </w:r>
    </w:p>
    <w:p w14:paraId="09ECE6BA" w14:textId="4BCEAB7F" w:rsidR="00757ADC" w:rsidRPr="00D66198" w:rsidRDefault="00614C89" w:rsidP="00975CC9">
      <w:pPr>
        <w:pStyle w:val="IMMANAmaintext"/>
        <w:spacing w:after="0"/>
        <w:rPr>
          <w:rFonts w:ascii="Garamond" w:hAnsi="Garamond"/>
          <w:sz w:val="24"/>
          <w:szCs w:val="24"/>
        </w:rPr>
      </w:pPr>
      <w:r w:rsidRPr="00D66198">
        <w:rPr>
          <w:rFonts w:ascii="Garamond" w:hAnsi="Garamond"/>
          <w:sz w:val="24"/>
          <w:szCs w:val="24"/>
        </w:rPr>
        <w:t xml:space="preserve">Beginning </w:t>
      </w:r>
      <w:r w:rsidR="008445B2" w:rsidRPr="00D66198">
        <w:rPr>
          <w:rFonts w:ascii="Garamond" w:hAnsi="Garamond"/>
          <w:sz w:val="24"/>
          <w:szCs w:val="24"/>
        </w:rPr>
        <w:t xml:space="preserve">with Amartya Sen’s work in 1980, </w:t>
      </w:r>
      <w:r w:rsidR="00BE3C4A" w:rsidRPr="00D66198">
        <w:rPr>
          <w:rFonts w:ascii="Garamond" w:hAnsi="Garamond"/>
          <w:sz w:val="24"/>
          <w:szCs w:val="24"/>
        </w:rPr>
        <w:t>researchers have</w:t>
      </w:r>
      <w:r w:rsidR="008445B2" w:rsidRPr="00D66198">
        <w:rPr>
          <w:rFonts w:ascii="Garamond" w:hAnsi="Garamond"/>
          <w:sz w:val="24"/>
          <w:szCs w:val="24"/>
        </w:rPr>
        <w:t xml:space="preserve"> identified the</w:t>
      </w:r>
      <w:r w:rsidR="00BE3C4A" w:rsidRPr="00D66198">
        <w:rPr>
          <w:rFonts w:ascii="Garamond" w:hAnsi="Garamond"/>
          <w:sz w:val="24"/>
          <w:szCs w:val="24"/>
        </w:rPr>
        <w:t xml:space="preserve"> drivers of acute food insecurity crises </w:t>
      </w:r>
      <w:r w:rsidR="00827041" w:rsidRPr="00D66198">
        <w:rPr>
          <w:rFonts w:ascii="Garamond" w:hAnsi="Garamond"/>
          <w:sz w:val="24"/>
          <w:szCs w:val="24"/>
        </w:rPr>
        <w:t>as</w:t>
      </w:r>
      <w:r w:rsidR="00BE3C4A" w:rsidRPr="00D66198">
        <w:rPr>
          <w:rFonts w:ascii="Garamond" w:hAnsi="Garamond"/>
          <w:sz w:val="24"/>
          <w:szCs w:val="24"/>
        </w:rPr>
        <w:t xml:space="preserve"> not </w:t>
      </w:r>
      <w:r w:rsidR="00827041" w:rsidRPr="00D66198">
        <w:rPr>
          <w:rFonts w:ascii="Garamond" w:hAnsi="Garamond"/>
          <w:sz w:val="24"/>
          <w:szCs w:val="24"/>
        </w:rPr>
        <w:t>merely</w:t>
      </w:r>
      <w:r w:rsidR="00BE3C4A" w:rsidRPr="00D66198">
        <w:rPr>
          <w:rFonts w:ascii="Garamond" w:hAnsi="Garamond"/>
          <w:sz w:val="24"/>
          <w:szCs w:val="24"/>
        </w:rPr>
        <w:t xml:space="preserve"> lack o</w:t>
      </w:r>
      <w:r w:rsidR="008445B2" w:rsidRPr="00D66198">
        <w:rPr>
          <w:rFonts w:ascii="Garamond" w:hAnsi="Garamond"/>
          <w:sz w:val="24"/>
          <w:szCs w:val="24"/>
        </w:rPr>
        <w:t>f food, but also lack of access (or entitlements)</w:t>
      </w:r>
      <w:r w:rsidR="00BE3C4A" w:rsidRPr="00D66198">
        <w:rPr>
          <w:rFonts w:ascii="Garamond" w:hAnsi="Garamond"/>
          <w:sz w:val="24"/>
          <w:szCs w:val="24"/>
        </w:rPr>
        <w:t xml:space="preserve"> and lack of political will (</w:t>
      </w:r>
      <w:r w:rsidR="002B5C20" w:rsidRPr="00D66198">
        <w:rPr>
          <w:rFonts w:ascii="Garamond" w:hAnsi="Garamond"/>
          <w:sz w:val="24"/>
          <w:szCs w:val="24"/>
        </w:rPr>
        <w:t xml:space="preserve">see Sen </w:t>
      </w:r>
      <w:r w:rsidRPr="00D66198">
        <w:rPr>
          <w:rFonts w:ascii="Garamond" w:hAnsi="Garamond"/>
          <w:sz w:val="24"/>
          <w:szCs w:val="24"/>
        </w:rPr>
        <w:t>(</w:t>
      </w:r>
      <w:r w:rsidR="002B5C20" w:rsidRPr="00D66198">
        <w:rPr>
          <w:rFonts w:ascii="Garamond" w:hAnsi="Garamond"/>
          <w:sz w:val="24"/>
          <w:szCs w:val="24"/>
        </w:rPr>
        <w:t>1980</w:t>
      </w:r>
      <w:r w:rsidRPr="00D66198">
        <w:rPr>
          <w:rFonts w:ascii="Garamond" w:hAnsi="Garamond"/>
          <w:sz w:val="24"/>
          <w:szCs w:val="24"/>
        </w:rPr>
        <w:t>)</w:t>
      </w:r>
      <w:r w:rsidR="002B5C20" w:rsidRPr="00D66198">
        <w:rPr>
          <w:rFonts w:ascii="Garamond" w:hAnsi="Garamond"/>
          <w:sz w:val="24"/>
          <w:szCs w:val="24"/>
        </w:rPr>
        <w:t xml:space="preserve"> and Devereux </w:t>
      </w:r>
      <w:r w:rsidRPr="00D66198">
        <w:rPr>
          <w:rFonts w:ascii="Garamond" w:hAnsi="Garamond"/>
          <w:sz w:val="24"/>
          <w:szCs w:val="24"/>
        </w:rPr>
        <w:t>(</w:t>
      </w:r>
      <w:r w:rsidR="002B5C20" w:rsidRPr="00D66198">
        <w:rPr>
          <w:rFonts w:ascii="Garamond" w:hAnsi="Garamond"/>
          <w:sz w:val="24"/>
          <w:szCs w:val="24"/>
        </w:rPr>
        <w:t>2009</w:t>
      </w:r>
      <w:r w:rsidRPr="00D66198">
        <w:rPr>
          <w:rFonts w:ascii="Garamond" w:hAnsi="Garamond"/>
          <w:sz w:val="24"/>
          <w:szCs w:val="24"/>
        </w:rPr>
        <w:t>)</w:t>
      </w:r>
      <w:r w:rsidR="002B5C20" w:rsidRPr="00D66198">
        <w:rPr>
          <w:rFonts w:ascii="Garamond" w:hAnsi="Garamond"/>
          <w:sz w:val="24"/>
          <w:szCs w:val="24"/>
        </w:rPr>
        <w:t>). At the same time,</w:t>
      </w:r>
      <w:r w:rsidR="00BE3C4A" w:rsidRPr="00D66198">
        <w:rPr>
          <w:rFonts w:ascii="Garamond" w:hAnsi="Garamond"/>
          <w:sz w:val="24"/>
          <w:szCs w:val="24"/>
        </w:rPr>
        <w:t xml:space="preserve"> early warning systems have gained greater attention</w:t>
      </w:r>
      <w:r w:rsidR="002B5C20" w:rsidRPr="00D66198">
        <w:rPr>
          <w:rFonts w:ascii="Garamond" w:hAnsi="Garamond"/>
          <w:sz w:val="24"/>
          <w:szCs w:val="24"/>
        </w:rPr>
        <w:t xml:space="preserve"> as a way to </w:t>
      </w:r>
      <w:r w:rsidRPr="00D66198">
        <w:rPr>
          <w:rFonts w:ascii="Garamond" w:hAnsi="Garamond"/>
          <w:sz w:val="24"/>
          <w:szCs w:val="24"/>
        </w:rPr>
        <w:t xml:space="preserve">identify and </w:t>
      </w:r>
      <w:r w:rsidR="002B5C20" w:rsidRPr="00D66198">
        <w:rPr>
          <w:rFonts w:ascii="Garamond" w:hAnsi="Garamond"/>
          <w:sz w:val="24"/>
          <w:szCs w:val="24"/>
        </w:rPr>
        <w:t>track impending food security crises and famines</w:t>
      </w:r>
      <w:r w:rsidR="000866B9" w:rsidRPr="00D66198">
        <w:rPr>
          <w:rFonts w:ascii="Garamond" w:hAnsi="Garamond"/>
          <w:sz w:val="24"/>
          <w:szCs w:val="24"/>
        </w:rPr>
        <w:t>.</w:t>
      </w:r>
      <w:r w:rsidR="002B5C20" w:rsidRPr="00D66198">
        <w:rPr>
          <w:rFonts w:ascii="Garamond" w:hAnsi="Garamond"/>
          <w:sz w:val="24"/>
          <w:szCs w:val="24"/>
        </w:rPr>
        <w:t xml:space="preserve"> These early warning systems monitor a variety of information, </w:t>
      </w:r>
      <w:r w:rsidR="00C42FE1" w:rsidRPr="00D66198">
        <w:rPr>
          <w:rFonts w:ascii="Garamond" w:hAnsi="Garamond"/>
          <w:sz w:val="24"/>
          <w:szCs w:val="24"/>
        </w:rPr>
        <w:t>including</w:t>
      </w:r>
      <w:r w:rsidR="002B5C20" w:rsidRPr="00D66198">
        <w:rPr>
          <w:rFonts w:ascii="Garamond" w:hAnsi="Garamond"/>
          <w:sz w:val="24"/>
          <w:szCs w:val="24"/>
        </w:rPr>
        <w:t xml:space="preserve"> remote sensing data, prices, and changes to livelihood patterns.</w:t>
      </w:r>
      <w:r w:rsidR="00BE3C4A" w:rsidRPr="00D66198">
        <w:rPr>
          <w:rFonts w:ascii="Garamond" w:hAnsi="Garamond"/>
          <w:sz w:val="24"/>
          <w:szCs w:val="24"/>
        </w:rPr>
        <w:t xml:space="preserve"> </w:t>
      </w:r>
      <w:r w:rsidRPr="00D66198">
        <w:rPr>
          <w:rFonts w:ascii="Garamond" w:hAnsi="Garamond"/>
          <w:sz w:val="24"/>
          <w:szCs w:val="24"/>
        </w:rPr>
        <w:t>The US</w:t>
      </w:r>
      <w:r w:rsidR="001F3BBB" w:rsidRPr="00D66198">
        <w:rPr>
          <w:rFonts w:ascii="Garamond" w:hAnsi="Garamond"/>
          <w:sz w:val="24"/>
          <w:szCs w:val="24"/>
        </w:rPr>
        <w:t>AID</w:t>
      </w:r>
      <w:r w:rsidRPr="00D66198">
        <w:rPr>
          <w:rFonts w:ascii="Garamond" w:hAnsi="Garamond"/>
          <w:sz w:val="24"/>
          <w:szCs w:val="24"/>
        </w:rPr>
        <w:t xml:space="preserve"> established </w:t>
      </w:r>
      <w:r w:rsidR="001F3BBB" w:rsidRPr="00D66198">
        <w:rPr>
          <w:rFonts w:ascii="Garamond" w:hAnsi="Garamond"/>
          <w:sz w:val="24"/>
          <w:szCs w:val="24"/>
        </w:rPr>
        <w:t>FEWS NET</w:t>
      </w:r>
      <w:r w:rsidR="006E3079" w:rsidRPr="00D66198">
        <w:rPr>
          <w:rFonts w:ascii="Garamond" w:hAnsi="Garamond"/>
          <w:sz w:val="24"/>
          <w:szCs w:val="24"/>
        </w:rPr>
        <w:t xml:space="preserve"> in 1985, after </w:t>
      </w:r>
      <w:r w:rsidR="002B5C20" w:rsidRPr="00D66198">
        <w:rPr>
          <w:rFonts w:ascii="Garamond" w:hAnsi="Garamond"/>
          <w:sz w:val="24"/>
          <w:szCs w:val="24"/>
        </w:rPr>
        <w:t xml:space="preserve">the catastrophic </w:t>
      </w:r>
      <w:r w:rsidR="006E3079" w:rsidRPr="00D66198">
        <w:rPr>
          <w:rFonts w:ascii="Garamond" w:hAnsi="Garamond"/>
          <w:sz w:val="24"/>
          <w:szCs w:val="24"/>
        </w:rPr>
        <w:t>famines in Ethiopia and Sudan in 1984</w:t>
      </w:r>
      <w:r w:rsidR="002B5C20" w:rsidRPr="00D66198">
        <w:rPr>
          <w:rFonts w:ascii="Garamond" w:hAnsi="Garamond"/>
          <w:sz w:val="24"/>
          <w:szCs w:val="24"/>
        </w:rPr>
        <w:t>, when warnings came too late</w:t>
      </w:r>
      <w:r w:rsidR="006E3079" w:rsidRPr="00D66198">
        <w:rPr>
          <w:rFonts w:ascii="Garamond" w:hAnsi="Garamond"/>
          <w:sz w:val="24"/>
          <w:szCs w:val="24"/>
        </w:rPr>
        <w:t xml:space="preserve">. </w:t>
      </w:r>
      <w:r w:rsidR="00C75F4B" w:rsidRPr="00D66198">
        <w:rPr>
          <w:rFonts w:ascii="Garamond" w:hAnsi="Garamond"/>
          <w:sz w:val="24"/>
          <w:szCs w:val="24"/>
        </w:rPr>
        <w:t xml:space="preserve">For several </w:t>
      </w:r>
      <w:r w:rsidR="00C42FE1" w:rsidRPr="00D66198">
        <w:rPr>
          <w:rFonts w:ascii="Garamond" w:hAnsi="Garamond"/>
          <w:sz w:val="24"/>
          <w:szCs w:val="24"/>
        </w:rPr>
        <w:t xml:space="preserve">chronically food-insecure </w:t>
      </w:r>
      <w:r w:rsidR="00C75F4B" w:rsidRPr="00D66198">
        <w:rPr>
          <w:rFonts w:ascii="Garamond" w:hAnsi="Garamond"/>
          <w:sz w:val="24"/>
          <w:szCs w:val="24"/>
        </w:rPr>
        <w:t xml:space="preserve">countries, </w:t>
      </w:r>
      <w:r w:rsidR="006E3079" w:rsidRPr="00D66198">
        <w:rPr>
          <w:rFonts w:ascii="Garamond" w:hAnsi="Garamond"/>
          <w:sz w:val="24"/>
          <w:szCs w:val="24"/>
        </w:rPr>
        <w:t xml:space="preserve">FEWS NET produces maps </w:t>
      </w:r>
      <w:r w:rsidR="00C75F4B" w:rsidRPr="00D66198">
        <w:rPr>
          <w:rFonts w:ascii="Garamond" w:hAnsi="Garamond"/>
          <w:sz w:val="24"/>
          <w:szCs w:val="24"/>
        </w:rPr>
        <w:t>of</w:t>
      </w:r>
      <w:r w:rsidR="006E3079" w:rsidRPr="00D66198">
        <w:rPr>
          <w:rFonts w:ascii="Garamond" w:hAnsi="Garamond"/>
          <w:sz w:val="24"/>
          <w:szCs w:val="24"/>
        </w:rPr>
        <w:t xml:space="preserve"> </w:t>
      </w:r>
      <w:r w:rsidR="00C42FE1" w:rsidRPr="00D66198">
        <w:rPr>
          <w:rFonts w:ascii="Garamond" w:hAnsi="Garamond"/>
          <w:sz w:val="24"/>
          <w:szCs w:val="24"/>
        </w:rPr>
        <w:t xml:space="preserve">livelihoods zones and </w:t>
      </w:r>
      <w:r w:rsidR="006E3079" w:rsidRPr="00D66198">
        <w:rPr>
          <w:rFonts w:ascii="Garamond" w:hAnsi="Garamond"/>
          <w:sz w:val="24"/>
          <w:szCs w:val="24"/>
        </w:rPr>
        <w:t xml:space="preserve">remote sensing data (e.g., greenness maps from </w:t>
      </w:r>
      <w:r w:rsidRPr="00D66198">
        <w:rPr>
          <w:rFonts w:ascii="Garamond" w:hAnsi="Garamond"/>
          <w:sz w:val="24"/>
          <w:szCs w:val="24"/>
        </w:rPr>
        <w:t xml:space="preserve">normalized </w:t>
      </w:r>
      <w:r w:rsidR="00A33724" w:rsidRPr="00D66198">
        <w:rPr>
          <w:rFonts w:ascii="Garamond" w:hAnsi="Garamond"/>
          <w:sz w:val="24"/>
          <w:szCs w:val="24"/>
        </w:rPr>
        <w:t>difference vegetation indices (</w:t>
      </w:r>
      <w:r w:rsidR="006E3079" w:rsidRPr="00D66198">
        <w:rPr>
          <w:rFonts w:ascii="Garamond" w:hAnsi="Garamond"/>
          <w:sz w:val="24"/>
          <w:szCs w:val="24"/>
        </w:rPr>
        <w:t>NDVI</w:t>
      </w:r>
      <w:r w:rsidR="00A33724" w:rsidRPr="00D66198">
        <w:rPr>
          <w:rFonts w:ascii="Garamond" w:hAnsi="Garamond"/>
          <w:sz w:val="24"/>
          <w:szCs w:val="24"/>
        </w:rPr>
        <w:t>)</w:t>
      </w:r>
      <w:r w:rsidR="006E3079" w:rsidRPr="00D66198">
        <w:rPr>
          <w:rFonts w:ascii="Garamond" w:hAnsi="Garamond"/>
          <w:sz w:val="24"/>
          <w:szCs w:val="24"/>
        </w:rPr>
        <w:t xml:space="preserve"> data). </w:t>
      </w:r>
      <w:r w:rsidRPr="00D66198">
        <w:rPr>
          <w:rFonts w:ascii="Garamond" w:hAnsi="Garamond"/>
          <w:sz w:val="24"/>
          <w:szCs w:val="24"/>
        </w:rPr>
        <w:t xml:space="preserve">FEWS </w:t>
      </w:r>
      <w:r w:rsidR="006E3079" w:rsidRPr="00D66198">
        <w:rPr>
          <w:rFonts w:ascii="Garamond" w:hAnsi="Garamond"/>
          <w:sz w:val="24"/>
          <w:szCs w:val="24"/>
        </w:rPr>
        <w:t xml:space="preserve">also </w:t>
      </w:r>
      <w:r w:rsidR="00395F88" w:rsidRPr="00D66198">
        <w:rPr>
          <w:rFonts w:ascii="Garamond" w:hAnsi="Garamond"/>
          <w:sz w:val="24"/>
          <w:szCs w:val="24"/>
        </w:rPr>
        <w:t xml:space="preserve">assembles </w:t>
      </w:r>
      <w:r w:rsidR="006E3079" w:rsidRPr="00D66198">
        <w:rPr>
          <w:rFonts w:ascii="Garamond" w:hAnsi="Garamond"/>
          <w:sz w:val="24"/>
          <w:szCs w:val="24"/>
        </w:rPr>
        <w:t>and graphs pri</w:t>
      </w:r>
      <w:r w:rsidR="002B5C20" w:rsidRPr="00D66198">
        <w:rPr>
          <w:rFonts w:ascii="Garamond" w:hAnsi="Garamond"/>
          <w:sz w:val="24"/>
          <w:szCs w:val="24"/>
        </w:rPr>
        <w:t xml:space="preserve">ces. </w:t>
      </w:r>
      <w:r w:rsidRPr="00D66198">
        <w:rPr>
          <w:rFonts w:ascii="Garamond" w:hAnsi="Garamond"/>
          <w:sz w:val="24"/>
          <w:szCs w:val="24"/>
        </w:rPr>
        <w:t xml:space="preserve">Vegetation </w:t>
      </w:r>
      <w:r w:rsidR="002B5C20" w:rsidRPr="00D66198">
        <w:rPr>
          <w:rFonts w:ascii="Garamond" w:hAnsi="Garamond"/>
          <w:sz w:val="24"/>
          <w:szCs w:val="24"/>
        </w:rPr>
        <w:t xml:space="preserve">maps and </w:t>
      </w:r>
      <w:r w:rsidRPr="00D66198">
        <w:rPr>
          <w:rFonts w:ascii="Garamond" w:hAnsi="Garamond"/>
          <w:sz w:val="24"/>
          <w:szCs w:val="24"/>
        </w:rPr>
        <w:t xml:space="preserve">price </w:t>
      </w:r>
      <w:r w:rsidR="002B5C20" w:rsidRPr="00D66198">
        <w:rPr>
          <w:rFonts w:ascii="Garamond" w:hAnsi="Garamond"/>
          <w:sz w:val="24"/>
          <w:szCs w:val="24"/>
        </w:rPr>
        <w:t>graphs are</w:t>
      </w:r>
      <w:r w:rsidR="006E3079" w:rsidRPr="00D66198">
        <w:rPr>
          <w:rFonts w:ascii="Garamond" w:hAnsi="Garamond"/>
          <w:sz w:val="24"/>
          <w:szCs w:val="24"/>
        </w:rPr>
        <w:t xml:space="preserve"> produced separately</w:t>
      </w:r>
      <w:r w:rsidRPr="00D66198">
        <w:rPr>
          <w:rFonts w:ascii="Garamond" w:hAnsi="Garamond"/>
          <w:sz w:val="24"/>
          <w:szCs w:val="24"/>
        </w:rPr>
        <w:t>; that is</w:t>
      </w:r>
      <w:r w:rsidR="00FC20E2" w:rsidRPr="00D66198">
        <w:rPr>
          <w:rFonts w:ascii="Garamond" w:hAnsi="Garamond"/>
          <w:sz w:val="24"/>
          <w:szCs w:val="24"/>
        </w:rPr>
        <w:t>,</w:t>
      </w:r>
      <w:r w:rsidRPr="00D66198">
        <w:rPr>
          <w:rFonts w:ascii="Garamond" w:hAnsi="Garamond"/>
          <w:sz w:val="24"/>
          <w:szCs w:val="24"/>
        </w:rPr>
        <w:t xml:space="preserve"> FEWS does not integrate and process the data together</w:t>
      </w:r>
      <w:r w:rsidR="00A623C5" w:rsidRPr="00D66198">
        <w:rPr>
          <w:rFonts w:ascii="Garamond" w:hAnsi="Garamond"/>
          <w:sz w:val="24"/>
          <w:szCs w:val="24"/>
        </w:rPr>
        <w:t>,</w:t>
      </w:r>
      <w:r w:rsidR="006E3079" w:rsidRPr="00D66198">
        <w:rPr>
          <w:rFonts w:ascii="Garamond" w:hAnsi="Garamond"/>
          <w:sz w:val="24"/>
          <w:szCs w:val="24"/>
        </w:rPr>
        <w:t xml:space="preserve"> although</w:t>
      </w:r>
      <w:r w:rsidR="00C75F4B" w:rsidRPr="00D66198">
        <w:rPr>
          <w:rFonts w:ascii="Garamond" w:hAnsi="Garamond"/>
          <w:sz w:val="24"/>
          <w:szCs w:val="24"/>
        </w:rPr>
        <w:t xml:space="preserve"> FEWS </w:t>
      </w:r>
      <w:r w:rsidRPr="00D66198">
        <w:rPr>
          <w:rFonts w:ascii="Garamond" w:hAnsi="Garamond"/>
          <w:sz w:val="24"/>
          <w:szCs w:val="24"/>
        </w:rPr>
        <w:t>does make</w:t>
      </w:r>
      <w:r w:rsidR="006E3079" w:rsidRPr="00D66198">
        <w:rPr>
          <w:rFonts w:ascii="Garamond" w:hAnsi="Garamond"/>
          <w:sz w:val="24"/>
          <w:szCs w:val="24"/>
        </w:rPr>
        <w:t xml:space="preserve"> recommendations </w:t>
      </w:r>
      <w:r w:rsidR="000C2F44" w:rsidRPr="00D66198">
        <w:rPr>
          <w:rFonts w:ascii="Garamond" w:hAnsi="Garamond"/>
          <w:sz w:val="24"/>
          <w:szCs w:val="24"/>
        </w:rPr>
        <w:t xml:space="preserve">that </w:t>
      </w:r>
      <w:r w:rsidR="006E3079" w:rsidRPr="00D66198">
        <w:rPr>
          <w:rFonts w:ascii="Garamond" w:hAnsi="Garamond"/>
          <w:sz w:val="24"/>
          <w:szCs w:val="24"/>
        </w:rPr>
        <w:t>aim to synthesize the body of evidence.</w:t>
      </w:r>
      <w:r w:rsidR="00C27AE3" w:rsidRPr="00D66198">
        <w:rPr>
          <w:rFonts w:ascii="Garamond" w:hAnsi="Garamond"/>
          <w:sz w:val="24"/>
          <w:szCs w:val="24"/>
        </w:rPr>
        <w:t xml:space="preserve"> </w:t>
      </w:r>
      <w:r w:rsidR="00D95274" w:rsidRPr="00D66198">
        <w:rPr>
          <w:rFonts w:ascii="Garamond" w:hAnsi="Garamond"/>
          <w:sz w:val="24"/>
          <w:szCs w:val="24"/>
        </w:rPr>
        <w:t xml:space="preserve">FEWS analyses and </w:t>
      </w:r>
      <w:r w:rsidR="006E53BF" w:rsidRPr="00D66198">
        <w:rPr>
          <w:rFonts w:ascii="Garamond" w:hAnsi="Garamond"/>
          <w:sz w:val="24"/>
          <w:szCs w:val="24"/>
        </w:rPr>
        <w:t>recommendations are</w:t>
      </w:r>
      <w:r w:rsidR="00A623C5" w:rsidRPr="00D66198">
        <w:rPr>
          <w:rFonts w:ascii="Garamond" w:hAnsi="Garamond"/>
          <w:sz w:val="24"/>
          <w:szCs w:val="24"/>
        </w:rPr>
        <w:t xml:space="preserve"> currently</w:t>
      </w:r>
      <w:r w:rsidR="00C75F4B" w:rsidRPr="00D66198">
        <w:rPr>
          <w:rFonts w:ascii="Garamond" w:hAnsi="Garamond"/>
          <w:sz w:val="24"/>
          <w:szCs w:val="24"/>
        </w:rPr>
        <w:t xml:space="preserve"> used to determine responses by the US government, inclu</w:t>
      </w:r>
      <w:r w:rsidR="002B5C20" w:rsidRPr="00D66198">
        <w:rPr>
          <w:rFonts w:ascii="Garamond" w:hAnsi="Garamond"/>
          <w:sz w:val="24"/>
          <w:szCs w:val="24"/>
        </w:rPr>
        <w:t>ding food aid allocations. Early warning</w:t>
      </w:r>
      <w:r w:rsidR="00C75F4B" w:rsidRPr="00D66198">
        <w:rPr>
          <w:rFonts w:ascii="Garamond" w:hAnsi="Garamond"/>
          <w:sz w:val="24"/>
          <w:szCs w:val="24"/>
        </w:rPr>
        <w:t xml:space="preserve"> data</w:t>
      </w:r>
      <w:r w:rsidR="002B5C20" w:rsidRPr="00D66198">
        <w:rPr>
          <w:rFonts w:ascii="Garamond" w:hAnsi="Garamond"/>
          <w:sz w:val="24"/>
          <w:szCs w:val="24"/>
        </w:rPr>
        <w:t xml:space="preserve"> on prices and remote sensing for food security</w:t>
      </w:r>
      <w:r w:rsidR="00C75F4B" w:rsidRPr="00D66198">
        <w:rPr>
          <w:rFonts w:ascii="Garamond" w:hAnsi="Garamond"/>
          <w:sz w:val="24"/>
          <w:szCs w:val="24"/>
        </w:rPr>
        <w:t xml:space="preserve"> have not yet been combined into </w:t>
      </w:r>
      <w:r w:rsidR="00D95274" w:rsidRPr="00D66198">
        <w:rPr>
          <w:rFonts w:ascii="Garamond" w:hAnsi="Garamond"/>
          <w:sz w:val="24"/>
          <w:szCs w:val="24"/>
        </w:rPr>
        <w:t xml:space="preserve">a single </w:t>
      </w:r>
      <w:r w:rsidR="00C75F4B" w:rsidRPr="00D66198">
        <w:rPr>
          <w:rFonts w:ascii="Garamond" w:hAnsi="Garamond"/>
          <w:sz w:val="24"/>
          <w:szCs w:val="24"/>
        </w:rPr>
        <w:t xml:space="preserve">predictive model, meaning </w:t>
      </w:r>
      <w:r w:rsidR="00D95274" w:rsidRPr="00D66198">
        <w:rPr>
          <w:rFonts w:ascii="Garamond" w:hAnsi="Garamond"/>
          <w:sz w:val="24"/>
          <w:szCs w:val="24"/>
        </w:rPr>
        <w:t xml:space="preserve">FEWS </w:t>
      </w:r>
      <w:r w:rsidR="00C75F4B" w:rsidRPr="00D66198">
        <w:rPr>
          <w:rFonts w:ascii="Garamond" w:hAnsi="Garamond"/>
          <w:sz w:val="24"/>
          <w:szCs w:val="24"/>
        </w:rPr>
        <w:t>analysts</w:t>
      </w:r>
      <w:r w:rsidR="00A21BC9" w:rsidRPr="00D66198">
        <w:rPr>
          <w:rFonts w:ascii="Garamond" w:hAnsi="Garamond"/>
          <w:sz w:val="24"/>
          <w:szCs w:val="24"/>
        </w:rPr>
        <w:t>, prior to the IPC,</w:t>
      </w:r>
      <w:r w:rsidR="00C75F4B" w:rsidRPr="00D66198">
        <w:rPr>
          <w:rFonts w:ascii="Garamond" w:hAnsi="Garamond"/>
          <w:sz w:val="24"/>
          <w:szCs w:val="24"/>
        </w:rPr>
        <w:t xml:space="preserve"> ha</w:t>
      </w:r>
      <w:r w:rsidR="00A21BC9" w:rsidRPr="00D66198">
        <w:rPr>
          <w:rFonts w:ascii="Garamond" w:hAnsi="Garamond"/>
          <w:sz w:val="24"/>
          <w:szCs w:val="24"/>
        </w:rPr>
        <w:t>d</w:t>
      </w:r>
      <w:r w:rsidR="00C75F4B" w:rsidRPr="00D66198">
        <w:rPr>
          <w:rFonts w:ascii="Garamond" w:hAnsi="Garamond"/>
          <w:sz w:val="24"/>
          <w:szCs w:val="24"/>
        </w:rPr>
        <w:t xml:space="preserve"> </w:t>
      </w:r>
      <w:r w:rsidR="00A21BC9" w:rsidRPr="00D66198">
        <w:rPr>
          <w:rFonts w:ascii="Garamond" w:hAnsi="Garamond"/>
          <w:sz w:val="24"/>
          <w:szCs w:val="24"/>
        </w:rPr>
        <w:t>to assign</w:t>
      </w:r>
      <w:r w:rsidR="00902932" w:rsidRPr="00D66198">
        <w:rPr>
          <w:rFonts w:ascii="Garamond" w:hAnsi="Garamond"/>
          <w:sz w:val="24"/>
          <w:szCs w:val="24"/>
        </w:rPr>
        <w:t xml:space="preserve"> relative</w:t>
      </w:r>
      <w:r w:rsidR="00C75F4B" w:rsidRPr="00D66198">
        <w:rPr>
          <w:rFonts w:ascii="Garamond" w:hAnsi="Garamond"/>
          <w:sz w:val="24"/>
          <w:szCs w:val="24"/>
        </w:rPr>
        <w:t xml:space="preserve"> weights</w:t>
      </w:r>
      <w:r w:rsidR="002B5C20" w:rsidRPr="00D66198">
        <w:rPr>
          <w:rFonts w:ascii="Garamond" w:hAnsi="Garamond"/>
          <w:sz w:val="24"/>
          <w:szCs w:val="24"/>
        </w:rPr>
        <w:t xml:space="preserve"> to the indicators</w:t>
      </w:r>
      <w:r w:rsidR="00FD778D" w:rsidRPr="00D66198">
        <w:rPr>
          <w:rFonts w:ascii="Garamond" w:hAnsi="Garamond"/>
          <w:sz w:val="24"/>
          <w:szCs w:val="24"/>
        </w:rPr>
        <w:t xml:space="preserve"> (</w:t>
      </w:r>
      <w:r w:rsidR="00E128F1" w:rsidRPr="00D66198">
        <w:rPr>
          <w:rFonts w:ascii="Garamond" w:hAnsi="Garamond"/>
          <w:sz w:val="24"/>
          <w:szCs w:val="24"/>
        </w:rPr>
        <w:t>e.</w:t>
      </w:r>
      <w:r w:rsidR="00FD778D" w:rsidRPr="00D66198">
        <w:rPr>
          <w:rFonts w:ascii="Garamond" w:hAnsi="Garamond"/>
          <w:sz w:val="24"/>
          <w:szCs w:val="24"/>
        </w:rPr>
        <w:t>g</w:t>
      </w:r>
      <w:r w:rsidR="00E128F1" w:rsidRPr="00D66198">
        <w:rPr>
          <w:rFonts w:ascii="Garamond" w:hAnsi="Garamond"/>
          <w:sz w:val="24"/>
          <w:szCs w:val="24"/>
        </w:rPr>
        <w:t>, when is</w:t>
      </w:r>
      <w:r w:rsidR="002B5C20" w:rsidRPr="00D66198">
        <w:rPr>
          <w:rFonts w:ascii="Garamond" w:hAnsi="Garamond"/>
          <w:sz w:val="24"/>
          <w:szCs w:val="24"/>
        </w:rPr>
        <w:t xml:space="preserve"> a</w:t>
      </w:r>
      <w:r w:rsidR="00E128F1" w:rsidRPr="00D66198">
        <w:rPr>
          <w:rFonts w:ascii="Garamond" w:hAnsi="Garamond"/>
          <w:sz w:val="24"/>
          <w:szCs w:val="24"/>
        </w:rPr>
        <w:t xml:space="preserve"> decrease in greenness a cause for alarm</w:t>
      </w:r>
      <w:r w:rsidR="002B5C20" w:rsidRPr="00D66198">
        <w:rPr>
          <w:rFonts w:ascii="Garamond" w:hAnsi="Garamond"/>
          <w:sz w:val="24"/>
          <w:szCs w:val="24"/>
        </w:rPr>
        <w:t xml:space="preserve">?). </w:t>
      </w:r>
    </w:p>
    <w:p w14:paraId="47E2CCC0" w14:textId="77777777" w:rsidR="00757ADC" w:rsidRPr="00D66198" w:rsidRDefault="00757ADC" w:rsidP="00975CC9">
      <w:pPr>
        <w:pStyle w:val="IMMANAmaintext"/>
        <w:spacing w:after="0"/>
        <w:rPr>
          <w:rFonts w:ascii="Garamond" w:hAnsi="Garamond"/>
          <w:sz w:val="24"/>
          <w:szCs w:val="24"/>
        </w:rPr>
      </w:pPr>
    </w:p>
    <w:p w14:paraId="677A7B63" w14:textId="3C78C599" w:rsidR="00C125E0" w:rsidRPr="00D66198" w:rsidRDefault="00395F88" w:rsidP="00975CC9">
      <w:pPr>
        <w:pStyle w:val="IMMANAmaintext"/>
        <w:spacing w:after="0"/>
        <w:rPr>
          <w:rFonts w:ascii="Garamond" w:hAnsi="Garamond"/>
          <w:sz w:val="24"/>
          <w:szCs w:val="24"/>
        </w:rPr>
      </w:pPr>
      <w:r w:rsidRPr="00D66198">
        <w:rPr>
          <w:rFonts w:ascii="Garamond" w:hAnsi="Garamond"/>
          <w:sz w:val="24"/>
          <w:szCs w:val="24"/>
        </w:rPr>
        <w:t>A consortium of agencies developed the</w:t>
      </w:r>
      <w:r w:rsidR="00D95274" w:rsidRPr="00D66198">
        <w:rPr>
          <w:rFonts w:ascii="Garamond" w:hAnsi="Garamond"/>
          <w:sz w:val="24"/>
          <w:szCs w:val="24"/>
        </w:rPr>
        <w:t xml:space="preserve"> IPC</w:t>
      </w:r>
      <w:r w:rsidR="00C125E0" w:rsidRPr="00D66198">
        <w:rPr>
          <w:rFonts w:ascii="Garamond" w:hAnsi="Garamond"/>
          <w:sz w:val="24"/>
          <w:szCs w:val="24"/>
        </w:rPr>
        <w:t>,</w:t>
      </w:r>
      <w:r w:rsidR="00D95274" w:rsidRPr="00D66198">
        <w:rPr>
          <w:rFonts w:ascii="Garamond" w:hAnsi="Garamond"/>
          <w:sz w:val="24"/>
          <w:szCs w:val="24"/>
        </w:rPr>
        <w:t xml:space="preserve"> at least in part</w:t>
      </w:r>
      <w:r w:rsidR="00C125E0" w:rsidRPr="00D66198">
        <w:rPr>
          <w:rFonts w:ascii="Garamond" w:hAnsi="Garamond"/>
          <w:sz w:val="24"/>
          <w:szCs w:val="24"/>
        </w:rPr>
        <w:t>,</w:t>
      </w:r>
      <w:r w:rsidR="00D95274" w:rsidRPr="00D66198">
        <w:rPr>
          <w:rFonts w:ascii="Garamond" w:hAnsi="Garamond"/>
          <w:sz w:val="24"/>
          <w:szCs w:val="24"/>
        </w:rPr>
        <w:t xml:space="preserve"> as </w:t>
      </w:r>
      <w:r w:rsidR="00E30F48" w:rsidRPr="00D66198">
        <w:rPr>
          <w:rFonts w:ascii="Garamond" w:hAnsi="Garamond"/>
          <w:sz w:val="24"/>
          <w:szCs w:val="24"/>
        </w:rPr>
        <w:t xml:space="preserve">(1) </w:t>
      </w:r>
      <w:r w:rsidR="00D95274" w:rsidRPr="00D66198">
        <w:rPr>
          <w:rFonts w:ascii="Garamond" w:hAnsi="Garamond"/>
          <w:sz w:val="24"/>
          <w:szCs w:val="24"/>
        </w:rPr>
        <w:t xml:space="preserve">a </w:t>
      </w:r>
      <w:r w:rsidR="00C75F4B" w:rsidRPr="00D66198">
        <w:rPr>
          <w:rFonts w:ascii="Garamond" w:hAnsi="Garamond"/>
          <w:sz w:val="24"/>
          <w:szCs w:val="24"/>
        </w:rPr>
        <w:t>response</w:t>
      </w:r>
      <w:r w:rsidR="00E30F48" w:rsidRPr="00D66198">
        <w:rPr>
          <w:rFonts w:ascii="Garamond" w:hAnsi="Garamond"/>
          <w:sz w:val="24"/>
          <w:szCs w:val="24"/>
        </w:rPr>
        <w:t xml:space="preserve"> and complement</w:t>
      </w:r>
      <w:r w:rsidR="00C75F4B" w:rsidRPr="00D66198">
        <w:rPr>
          <w:rFonts w:ascii="Garamond" w:hAnsi="Garamond"/>
          <w:sz w:val="24"/>
          <w:szCs w:val="24"/>
        </w:rPr>
        <w:t xml:space="preserve"> to </w:t>
      </w:r>
      <w:r w:rsidR="00E30F48" w:rsidRPr="00D66198">
        <w:rPr>
          <w:rFonts w:ascii="Garamond" w:hAnsi="Garamond"/>
          <w:sz w:val="24"/>
          <w:szCs w:val="24"/>
        </w:rPr>
        <w:t>the</w:t>
      </w:r>
      <w:r w:rsidR="00C27AE3" w:rsidRPr="00D66198">
        <w:rPr>
          <w:rFonts w:ascii="Garamond" w:hAnsi="Garamond"/>
          <w:sz w:val="24"/>
          <w:szCs w:val="24"/>
        </w:rPr>
        <w:t xml:space="preserve"> </w:t>
      </w:r>
      <w:r w:rsidR="00C75F4B" w:rsidRPr="00D66198">
        <w:rPr>
          <w:rFonts w:ascii="Garamond" w:hAnsi="Garamond"/>
          <w:sz w:val="24"/>
          <w:szCs w:val="24"/>
        </w:rPr>
        <w:t xml:space="preserve">ad hoc nature of </w:t>
      </w:r>
      <w:r w:rsidR="00E30F48" w:rsidRPr="00D66198">
        <w:rPr>
          <w:rFonts w:ascii="Garamond" w:hAnsi="Garamond"/>
          <w:sz w:val="24"/>
          <w:szCs w:val="24"/>
        </w:rPr>
        <w:t xml:space="preserve">the first order </w:t>
      </w:r>
      <w:r w:rsidR="00C75F4B" w:rsidRPr="00D66198">
        <w:rPr>
          <w:rFonts w:ascii="Garamond" w:hAnsi="Garamond"/>
          <w:sz w:val="24"/>
          <w:szCs w:val="24"/>
        </w:rPr>
        <w:t>analysis</w:t>
      </w:r>
      <w:r w:rsidR="00C27AE3" w:rsidRPr="00D66198">
        <w:rPr>
          <w:rFonts w:ascii="Garamond" w:hAnsi="Garamond"/>
          <w:sz w:val="24"/>
          <w:szCs w:val="24"/>
        </w:rPr>
        <w:t xml:space="preserve"> and </w:t>
      </w:r>
      <w:r w:rsidR="00E30F48" w:rsidRPr="00D66198">
        <w:rPr>
          <w:rFonts w:ascii="Garamond" w:hAnsi="Garamond"/>
          <w:sz w:val="24"/>
          <w:szCs w:val="24"/>
        </w:rPr>
        <w:t xml:space="preserve">(2) to address </w:t>
      </w:r>
      <w:r w:rsidR="00C27AE3" w:rsidRPr="00D66198">
        <w:rPr>
          <w:rFonts w:ascii="Garamond" w:hAnsi="Garamond"/>
          <w:sz w:val="24"/>
          <w:szCs w:val="24"/>
        </w:rPr>
        <w:t>concern</w:t>
      </w:r>
      <w:r w:rsidR="00E30F48" w:rsidRPr="00D66198">
        <w:rPr>
          <w:rFonts w:ascii="Garamond" w:hAnsi="Garamond"/>
          <w:sz w:val="24"/>
          <w:szCs w:val="24"/>
        </w:rPr>
        <w:t>s</w:t>
      </w:r>
      <w:r w:rsidR="00C27AE3" w:rsidRPr="00D66198">
        <w:rPr>
          <w:rFonts w:ascii="Garamond" w:hAnsi="Garamond"/>
          <w:sz w:val="24"/>
          <w:szCs w:val="24"/>
        </w:rPr>
        <w:t xml:space="preserve"> over lack of comparability and consistency</w:t>
      </w:r>
      <w:r w:rsidR="006E53BF" w:rsidRPr="00D66198">
        <w:rPr>
          <w:rFonts w:ascii="Garamond" w:hAnsi="Garamond"/>
          <w:sz w:val="24"/>
          <w:szCs w:val="24"/>
        </w:rPr>
        <w:t xml:space="preserve"> in food security assessments</w:t>
      </w:r>
      <w:r w:rsidR="00C27AE3" w:rsidRPr="00D66198">
        <w:rPr>
          <w:rFonts w:ascii="Garamond" w:hAnsi="Garamond"/>
          <w:sz w:val="24"/>
          <w:szCs w:val="24"/>
        </w:rPr>
        <w:t xml:space="preserve"> across </w:t>
      </w:r>
      <w:r w:rsidR="00D95274" w:rsidRPr="00D66198">
        <w:rPr>
          <w:rFonts w:ascii="Garamond" w:hAnsi="Garamond"/>
          <w:sz w:val="24"/>
          <w:szCs w:val="24"/>
        </w:rPr>
        <w:t xml:space="preserve">countries, time, and </w:t>
      </w:r>
      <w:r w:rsidR="00C27AE3" w:rsidRPr="00D66198">
        <w:rPr>
          <w:rFonts w:ascii="Garamond" w:hAnsi="Garamond"/>
          <w:sz w:val="24"/>
          <w:szCs w:val="24"/>
        </w:rPr>
        <w:t>crises</w:t>
      </w:r>
      <w:r w:rsidR="00757ADC" w:rsidRPr="00D66198">
        <w:rPr>
          <w:rFonts w:ascii="Garamond" w:hAnsi="Garamond"/>
          <w:sz w:val="24"/>
          <w:szCs w:val="24"/>
        </w:rPr>
        <w:t>.</w:t>
      </w:r>
      <w:r w:rsidR="00C75F4B" w:rsidRPr="00D66198">
        <w:rPr>
          <w:rFonts w:ascii="Garamond" w:hAnsi="Garamond"/>
          <w:sz w:val="24"/>
          <w:szCs w:val="24"/>
        </w:rPr>
        <w:t xml:space="preserve"> </w:t>
      </w:r>
      <w:r w:rsidR="00FD778D" w:rsidRPr="00D66198">
        <w:rPr>
          <w:rFonts w:ascii="Garamond" w:hAnsi="Garamond"/>
          <w:sz w:val="24"/>
          <w:szCs w:val="24"/>
        </w:rPr>
        <w:t xml:space="preserve">Established in 2004, </w:t>
      </w:r>
      <w:r w:rsidR="00FD778D" w:rsidRPr="00D66198">
        <w:rPr>
          <w:rFonts w:ascii="Garamond" w:hAnsi="Garamond"/>
          <w:sz w:val="24"/>
          <w:szCs w:val="24"/>
        </w:rPr>
        <w:lastRenderedPageBreak/>
        <w:t xml:space="preserve">the IPC is a set of tools and procedures that produces qualitative scales and maps assessing the severity of food insecurity within and across countries over time. The IPC, a sub-national classification of food insecurity, has become the standard metric for early warning of food insecurity. Assessments are issued biannually or quarterly depending on the country and assessments are made at the geographic scale of “IPC zone” – often below a country’s district level. By 2015, twenty countries adopted the IPC, and by 2018, the number is anticipated to increase up to 50 (IPC 2015). </w:t>
      </w:r>
      <w:r w:rsidR="00C125E0" w:rsidRPr="00D66198">
        <w:rPr>
          <w:rFonts w:ascii="Garamond" w:hAnsi="Garamond"/>
          <w:sz w:val="24"/>
          <w:szCs w:val="24"/>
        </w:rPr>
        <w:t>IPC assessments assist governments and humanitarian actors deciding where and when to target limited resources, standardizing scales of food security crisis magnitude and severity across time, contexts, and situations.</w:t>
      </w:r>
      <w:r w:rsidR="00C125E0" w:rsidRPr="00D66198">
        <w:rPr>
          <w:rStyle w:val="FootnoteReference"/>
          <w:rFonts w:ascii="Garamond" w:hAnsi="Garamond"/>
          <w:sz w:val="24"/>
          <w:szCs w:val="24"/>
        </w:rPr>
        <w:footnoteReference w:id="1"/>
      </w:r>
      <w:r w:rsidR="00C125E0" w:rsidRPr="00D66198">
        <w:rPr>
          <w:rFonts w:ascii="Garamond" w:hAnsi="Garamond"/>
          <w:sz w:val="24"/>
          <w:szCs w:val="24"/>
        </w:rPr>
        <w:t xml:space="preserve"> Within each IPC zone, IPC assessments assign classifications ranging from 1 = none or minimal to 5 = humanitarian catastrophe / famine. The assessments also include the number of people affected and relevant social characteristics (e.g., pastoralists), causes, and possible responses. See Figure 1 for an example in Malawi. </w:t>
      </w:r>
    </w:p>
    <w:p w14:paraId="60DC8564" w14:textId="77777777" w:rsidR="00C125E0" w:rsidRPr="00D66198" w:rsidRDefault="00C125E0" w:rsidP="00975CC9">
      <w:pPr>
        <w:widowControl w:val="0"/>
        <w:autoSpaceDE w:val="0"/>
        <w:autoSpaceDN w:val="0"/>
        <w:adjustRightInd w:val="0"/>
        <w:spacing w:line="360" w:lineRule="auto"/>
        <w:rPr>
          <w:rFonts w:ascii="Garamond" w:eastAsia="Calibri" w:hAnsi="Garamond" w:cs="Times New Roman"/>
          <w:lang w:val="en-GB"/>
        </w:rPr>
      </w:pPr>
    </w:p>
    <w:p w14:paraId="06F633E9" w14:textId="77777777" w:rsidR="00C125E0" w:rsidRPr="00D66198" w:rsidRDefault="00C125E0" w:rsidP="00975CC9">
      <w:pPr>
        <w:widowControl w:val="0"/>
        <w:autoSpaceDE w:val="0"/>
        <w:autoSpaceDN w:val="0"/>
        <w:adjustRightInd w:val="0"/>
        <w:spacing w:line="360" w:lineRule="auto"/>
        <w:jc w:val="center"/>
        <w:outlineLvl w:val="0"/>
        <w:rPr>
          <w:rFonts w:ascii="Garamond" w:eastAsia="Calibri" w:hAnsi="Garamond" w:cs="Times New Roman"/>
          <w:lang w:val="en-GB"/>
        </w:rPr>
      </w:pPr>
      <w:r w:rsidRPr="00D66198">
        <w:rPr>
          <w:rFonts w:ascii="Garamond" w:eastAsia="Calibri" w:hAnsi="Garamond" w:cs="Times New Roman"/>
          <w:lang w:val="en-GB"/>
        </w:rPr>
        <w:t>Figure 1 here</w:t>
      </w:r>
    </w:p>
    <w:p w14:paraId="30059322" w14:textId="77777777" w:rsidR="00C125E0" w:rsidRPr="00D66198" w:rsidRDefault="00C125E0" w:rsidP="00975CC9">
      <w:pPr>
        <w:pStyle w:val="IMMANAmaintext"/>
        <w:spacing w:after="0"/>
        <w:rPr>
          <w:rFonts w:ascii="Garamond" w:hAnsi="Garamond"/>
          <w:sz w:val="24"/>
          <w:szCs w:val="24"/>
        </w:rPr>
      </w:pPr>
    </w:p>
    <w:p w14:paraId="14DA931C" w14:textId="77777777" w:rsidR="00C125E0" w:rsidRPr="00D66198" w:rsidRDefault="00C125E0" w:rsidP="00975CC9">
      <w:pPr>
        <w:pStyle w:val="IMMANAmaintext"/>
        <w:spacing w:after="0"/>
        <w:rPr>
          <w:rFonts w:ascii="Garamond" w:hAnsi="Garamond"/>
          <w:sz w:val="24"/>
          <w:szCs w:val="24"/>
        </w:rPr>
      </w:pPr>
    </w:p>
    <w:p w14:paraId="3AD8550E" w14:textId="2BCEED77" w:rsidR="00757ADC" w:rsidRPr="00D66198" w:rsidRDefault="00757ADC" w:rsidP="00975CC9">
      <w:pPr>
        <w:pStyle w:val="IMMANAmaintext"/>
        <w:spacing w:after="0"/>
        <w:rPr>
          <w:rFonts w:ascii="Garamond" w:hAnsi="Garamond"/>
          <w:sz w:val="24"/>
          <w:szCs w:val="24"/>
        </w:rPr>
      </w:pPr>
      <w:r w:rsidRPr="00D66198">
        <w:rPr>
          <w:rFonts w:ascii="Garamond" w:hAnsi="Garamond"/>
          <w:sz w:val="24"/>
          <w:szCs w:val="24"/>
        </w:rPr>
        <w:t xml:space="preserve">IPC assessments follow a standard set of protocols to </w:t>
      </w:r>
      <w:r w:rsidR="000E14B1" w:rsidRPr="00D66198">
        <w:rPr>
          <w:rFonts w:ascii="Garamond" w:hAnsi="Garamond"/>
          <w:sz w:val="24"/>
          <w:szCs w:val="24"/>
        </w:rPr>
        <w:t xml:space="preserve">facilitate </w:t>
      </w:r>
      <w:r w:rsidRPr="00D66198">
        <w:rPr>
          <w:rFonts w:ascii="Garamond" w:hAnsi="Garamond"/>
          <w:sz w:val="24"/>
          <w:szCs w:val="24"/>
        </w:rPr>
        <w:t>comparability across countries. The IPC uses a convergence of evidence approach (IPC 2012</w:t>
      </w:r>
      <w:r w:rsidR="00693FC6" w:rsidRPr="00D66198">
        <w:rPr>
          <w:rFonts w:ascii="Garamond" w:hAnsi="Garamond"/>
          <w:sz w:val="24"/>
          <w:szCs w:val="24"/>
        </w:rPr>
        <w:t>) and the</w:t>
      </w:r>
      <w:r w:rsidR="000E14B1" w:rsidRPr="00D66198">
        <w:rPr>
          <w:rFonts w:ascii="Garamond" w:hAnsi="Garamond"/>
          <w:sz w:val="24"/>
          <w:szCs w:val="24"/>
        </w:rPr>
        <w:t xml:space="preserve"> IPC </w:t>
      </w:r>
      <w:r w:rsidRPr="00D66198">
        <w:rPr>
          <w:rFonts w:ascii="Garamond" w:hAnsi="Garamond"/>
          <w:sz w:val="24"/>
          <w:szCs w:val="24"/>
        </w:rPr>
        <w:t xml:space="preserve">does not collect data, </w:t>
      </w:r>
      <w:r w:rsidR="000E14B1" w:rsidRPr="00D66198">
        <w:rPr>
          <w:rFonts w:ascii="Garamond" w:hAnsi="Garamond"/>
          <w:sz w:val="24"/>
          <w:szCs w:val="24"/>
        </w:rPr>
        <w:t>instead relying on</w:t>
      </w:r>
      <w:r w:rsidRPr="00D66198">
        <w:rPr>
          <w:rFonts w:ascii="Garamond" w:hAnsi="Garamond"/>
          <w:sz w:val="24"/>
          <w:szCs w:val="24"/>
        </w:rPr>
        <w:t xml:space="preserve"> meta-analysis</w:t>
      </w:r>
      <w:r w:rsidR="00F03051" w:rsidRPr="00D66198">
        <w:rPr>
          <w:rFonts w:ascii="Garamond" w:hAnsi="Garamond"/>
          <w:sz w:val="24"/>
          <w:szCs w:val="24"/>
        </w:rPr>
        <w:t xml:space="preserve"> of existing information</w:t>
      </w:r>
      <w:r w:rsidRPr="00D66198">
        <w:rPr>
          <w:rFonts w:ascii="Garamond" w:hAnsi="Garamond"/>
          <w:sz w:val="24"/>
          <w:szCs w:val="24"/>
        </w:rPr>
        <w:t xml:space="preserve">. The IPC manual (2012) explains “Since the IPC approach is not based on a mathematical model, it requires critical thinking on the part of food security analysts. While the IPC </w:t>
      </w:r>
      <w:r w:rsidR="00367343" w:rsidRPr="00D66198">
        <w:rPr>
          <w:rFonts w:ascii="Garamond" w:hAnsi="Garamond"/>
          <w:sz w:val="24"/>
          <w:szCs w:val="24"/>
        </w:rPr>
        <w:t>i</w:t>
      </w:r>
      <w:r w:rsidRPr="00D66198">
        <w:rPr>
          <w:rFonts w:ascii="Garamond" w:hAnsi="Garamond"/>
          <w:sz w:val="24"/>
          <w:szCs w:val="24"/>
        </w:rPr>
        <w:t>s designed t</w:t>
      </w:r>
      <w:r w:rsidR="00367343" w:rsidRPr="00D66198">
        <w:rPr>
          <w:rFonts w:ascii="Garamond" w:hAnsi="Garamond"/>
          <w:sz w:val="24"/>
          <w:szCs w:val="24"/>
        </w:rPr>
        <w:t>o</w:t>
      </w:r>
      <w:r w:rsidRPr="00D66198">
        <w:rPr>
          <w:rFonts w:ascii="Garamond" w:hAnsi="Garamond"/>
          <w:sz w:val="24"/>
          <w:szCs w:val="24"/>
        </w:rPr>
        <w:t xml:space="preserve"> structure the analysis process as systematically as possible, it does require the analysts to have a strong understanding of the concepts and technical details of conducting food security, nutrition and livelihood analysis” (p. 14). The IPC also relies on consensus</w:t>
      </w:r>
      <w:r w:rsidR="00367343" w:rsidRPr="00D66198">
        <w:rPr>
          <w:rFonts w:ascii="Garamond" w:hAnsi="Garamond"/>
          <w:sz w:val="24"/>
          <w:szCs w:val="24"/>
        </w:rPr>
        <w:t xml:space="preserve"> of the team of trained IPC food security analysts, drawn from civil society and government</w:t>
      </w:r>
      <w:r w:rsidRPr="00D66198">
        <w:rPr>
          <w:rFonts w:ascii="Garamond" w:hAnsi="Garamond"/>
          <w:sz w:val="24"/>
          <w:szCs w:val="24"/>
        </w:rPr>
        <w:t>, to help avoid</w:t>
      </w:r>
      <w:r w:rsidR="00F31933" w:rsidRPr="00D66198">
        <w:rPr>
          <w:rFonts w:ascii="Garamond" w:hAnsi="Garamond"/>
          <w:sz w:val="24"/>
          <w:szCs w:val="24"/>
        </w:rPr>
        <w:t xml:space="preserve"> analyst or institutional</w:t>
      </w:r>
      <w:r w:rsidRPr="00D66198">
        <w:rPr>
          <w:rFonts w:ascii="Garamond" w:hAnsi="Garamond"/>
          <w:sz w:val="24"/>
          <w:szCs w:val="24"/>
        </w:rPr>
        <w:t xml:space="preserve"> biases. </w:t>
      </w:r>
    </w:p>
    <w:p w14:paraId="11250CAB" w14:textId="77777777" w:rsidR="00C125E0" w:rsidRPr="00D66198" w:rsidRDefault="00C125E0" w:rsidP="00975CC9">
      <w:pPr>
        <w:widowControl w:val="0"/>
        <w:autoSpaceDE w:val="0"/>
        <w:autoSpaceDN w:val="0"/>
        <w:adjustRightInd w:val="0"/>
        <w:spacing w:line="360" w:lineRule="auto"/>
        <w:rPr>
          <w:rFonts w:ascii="Garamond" w:eastAsia="Calibri" w:hAnsi="Garamond" w:cs="Times New Roman"/>
          <w:lang w:val="en-GB"/>
        </w:rPr>
      </w:pPr>
    </w:p>
    <w:p w14:paraId="5563B42B" w14:textId="726D4F3C" w:rsidR="00C125E0" w:rsidRPr="00D66198" w:rsidRDefault="0048208E" w:rsidP="00975CC9">
      <w:pPr>
        <w:widowControl w:val="0"/>
        <w:autoSpaceDE w:val="0"/>
        <w:autoSpaceDN w:val="0"/>
        <w:adjustRightInd w:val="0"/>
        <w:spacing w:line="360" w:lineRule="auto"/>
        <w:rPr>
          <w:rFonts w:ascii="Garamond" w:eastAsia="Calibri" w:hAnsi="Garamond" w:cs="Times New Roman"/>
          <w:lang w:val="en-GB"/>
        </w:rPr>
      </w:pPr>
      <w:r w:rsidRPr="00D66198">
        <w:rPr>
          <w:rFonts w:ascii="Garamond" w:eastAsia="Calibri" w:hAnsi="Garamond" w:cs="Times New Roman"/>
          <w:lang w:val="en-GB"/>
        </w:rPr>
        <w:t>A</w:t>
      </w:r>
      <w:r w:rsidR="00C125E0" w:rsidRPr="00D66198">
        <w:rPr>
          <w:rFonts w:ascii="Garamond" w:eastAsia="Calibri" w:hAnsi="Garamond" w:cs="Times New Roman"/>
          <w:lang w:val="en-GB"/>
        </w:rPr>
        <w:t xml:space="preserve">nalysts compare specific indicators that are related to food consumption and livelihood changes, nutritional status, and mortality against standardized IPC reference tables to identify the appropriate </w:t>
      </w:r>
      <w:r w:rsidRPr="00D66198">
        <w:rPr>
          <w:rFonts w:ascii="Garamond" w:eastAsia="Calibri" w:hAnsi="Garamond" w:cs="Times New Roman"/>
          <w:lang w:val="en-GB"/>
        </w:rPr>
        <w:t xml:space="preserve">food security </w:t>
      </w:r>
      <w:r w:rsidR="00C125E0" w:rsidRPr="00D66198">
        <w:rPr>
          <w:rFonts w:ascii="Garamond" w:eastAsia="Calibri" w:hAnsi="Garamond" w:cs="Times New Roman"/>
          <w:lang w:val="en-GB"/>
        </w:rPr>
        <w:t xml:space="preserve">classification for an IPC zone. The area classification and household group </w:t>
      </w:r>
      <w:r w:rsidR="00C125E0" w:rsidRPr="00D66198">
        <w:rPr>
          <w:rFonts w:ascii="Garamond" w:eastAsia="Calibri" w:hAnsi="Garamond" w:cs="Times New Roman"/>
          <w:lang w:val="en-GB"/>
        </w:rPr>
        <w:lastRenderedPageBreak/>
        <w:t>classifications rely on evidence with universal thresholds that are comparable across situations (see</w:t>
      </w:r>
      <w:r w:rsidR="004369FB" w:rsidRPr="00D66198">
        <w:rPr>
          <w:rFonts w:ascii="Garamond" w:eastAsia="Calibri" w:hAnsi="Garamond" w:cs="Times New Roman"/>
          <w:lang w:val="en-GB"/>
        </w:rPr>
        <w:t xml:space="preserve"> the 2012</w:t>
      </w:r>
      <w:r w:rsidR="00C125E0" w:rsidRPr="00D66198">
        <w:rPr>
          <w:rFonts w:ascii="Garamond" w:eastAsia="Calibri" w:hAnsi="Garamond" w:cs="Times New Roman"/>
          <w:lang w:val="en-GB"/>
        </w:rPr>
        <w:t xml:space="preserve"> </w:t>
      </w:r>
      <w:r w:rsidR="004369FB" w:rsidRPr="00D66198">
        <w:rPr>
          <w:rFonts w:ascii="Garamond" w:eastAsia="Calibri" w:hAnsi="Garamond" w:cs="Times New Roman"/>
          <w:lang w:val="en-GB"/>
        </w:rPr>
        <w:t xml:space="preserve">IPC manual </w:t>
      </w:r>
      <w:r w:rsidR="00C125E0" w:rsidRPr="00D66198">
        <w:rPr>
          <w:rFonts w:ascii="Garamond" w:eastAsia="Calibri" w:hAnsi="Garamond" w:cs="Times New Roman"/>
          <w:lang w:val="en-GB"/>
        </w:rPr>
        <w:t>Tables 4 &amp; 5 on pp. 32-33 for specific cut-offs and data requirements). These specific findings need to be buttressed with additional evidence. For example,</w:t>
      </w:r>
      <w:r w:rsidR="00FD778D" w:rsidRPr="00D66198">
        <w:rPr>
          <w:rFonts w:ascii="Garamond" w:eastAsia="Calibri" w:hAnsi="Garamond" w:cs="Times New Roman"/>
          <w:lang w:val="en-GB"/>
        </w:rPr>
        <w:t xml:space="preserve"> an IPC area classification “3” or “crisis”</w:t>
      </w:r>
      <w:r w:rsidR="00C125E0" w:rsidRPr="00D66198">
        <w:rPr>
          <w:rFonts w:ascii="Garamond" w:eastAsia="Calibri" w:hAnsi="Garamond" w:cs="Times New Roman"/>
          <w:lang w:val="en-GB"/>
        </w:rPr>
        <w:t xml:space="preserve"> </w:t>
      </w:r>
      <w:r w:rsidR="00FD778D" w:rsidRPr="00D66198">
        <w:rPr>
          <w:rFonts w:ascii="Garamond" w:eastAsia="Calibri" w:hAnsi="Garamond" w:cs="Times New Roman"/>
          <w:lang w:val="en-GB"/>
        </w:rPr>
        <w:t>is consistent with 20 to 40 percent of the population within an IPC zone has a</w:t>
      </w:r>
      <w:r w:rsidR="00C125E0" w:rsidRPr="00D66198">
        <w:rPr>
          <w:rFonts w:ascii="Garamond" w:eastAsia="Calibri" w:hAnsi="Garamond" w:cs="Times New Roman"/>
          <w:lang w:val="en-GB"/>
        </w:rPr>
        <w:t xml:space="preserve"> body mass index (BMI) </w:t>
      </w:r>
      <w:r w:rsidR="00FD778D" w:rsidRPr="00D66198">
        <w:rPr>
          <w:rFonts w:ascii="Garamond" w:eastAsia="Calibri" w:hAnsi="Garamond" w:cs="Times New Roman"/>
          <w:lang w:val="en-GB"/>
        </w:rPr>
        <w:t xml:space="preserve">of less than 18.5 percent </w:t>
      </w:r>
      <w:r w:rsidR="00C125E0" w:rsidRPr="00D66198">
        <w:rPr>
          <w:rFonts w:ascii="Garamond" w:eastAsia="Calibri" w:hAnsi="Garamond" w:cs="Times New Roman"/>
          <w:lang w:val="en-GB"/>
        </w:rPr>
        <w:t>(a me</w:t>
      </w:r>
      <w:r w:rsidR="00FD778D" w:rsidRPr="00D66198">
        <w:rPr>
          <w:rFonts w:ascii="Garamond" w:eastAsia="Calibri" w:hAnsi="Garamond" w:cs="Times New Roman"/>
          <w:lang w:val="en-GB"/>
        </w:rPr>
        <w:t xml:space="preserve">asure of undernutrition). </w:t>
      </w:r>
      <w:r w:rsidR="00C125E0" w:rsidRPr="00D66198">
        <w:rPr>
          <w:rFonts w:ascii="Garamond" w:eastAsia="Calibri" w:hAnsi="Garamond" w:cs="Times New Roman"/>
          <w:lang w:val="en-GB"/>
        </w:rPr>
        <w:t>If at least 40 percent of the population’s BMI is less than the benchmark of 18.5, this range is consistent with the IPC area classification of at least “4”, or “emergency.” However, before the IPC zone classification is determined, analysts examine additional evidence to ensure these food security measures are trustworthy. The analysts reach consensus on an IPC classification for a given IPC zone based on the total body of evidence for that zone. The analysts also indicate their confidence in the amount and type of reliable data available with a ranking ranging from one to three.</w:t>
      </w:r>
    </w:p>
    <w:p w14:paraId="05B14906" w14:textId="77777777" w:rsidR="00BD7FB2" w:rsidRPr="00D66198" w:rsidRDefault="00BD7FB2" w:rsidP="00975CC9">
      <w:pPr>
        <w:pStyle w:val="IMMANAmaintext"/>
        <w:spacing w:after="0"/>
        <w:rPr>
          <w:rFonts w:ascii="Garamond" w:hAnsi="Garamond"/>
          <w:sz w:val="24"/>
          <w:szCs w:val="24"/>
        </w:rPr>
      </w:pPr>
    </w:p>
    <w:p w14:paraId="2EDFBD11" w14:textId="1495D29C" w:rsidR="00201ADA" w:rsidRPr="00D66198" w:rsidRDefault="000D614A" w:rsidP="00975CC9">
      <w:pPr>
        <w:pStyle w:val="IMMANAmaintext"/>
        <w:spacing w:after="0"/>
        <w:rPr>
          <w:rFonts w:ascii="Garamond" w:hAnsi="Garamond"/>
          <w:sz w:val="24"/>
          <w:szCs w:val="24"/>
        </w:rPr>
      </w:pPr>
      <w:r w:rsidRPr="00D66198">
        <w:rPr>
          <w:rFonts w:ascii="Garamond" w:hAnsi="Garamond"/>
          <w:sz w:val="24"/>
          <w:szCs w:val="24"/>
        </w:rPr>
        <w:t xml:space="preserve">The IPC, </w:t>
      </w:r>
      <w:r w:rsidR="0044175A" w:rsidRPr="00D66198">
        <w:rPr>
          <w:rFonts w:ascii="Garamond" w:hAnsi="Garamond"/>
          <w:sz w:val="24"/>
          <w:szCs w:val="24"/>
        </w:rPr>
        <w:t>by</w:t>
      </w:r>
      <w:r w:rsidR="006373F9" w:rsidRPr="00D66198">
        <w:rPr>
          <w:rFonts w:ascii="Garamond" w:hAnsi="Garamond"/>
          <w:sz w:val="24"/>
          <w:szCs w:val="24"/>
        </w:rPr>
        <w:t xml:space="preserve"> aiming for cross-national and intra</w:t>
      </w:r>
      <w:r w:rsidR="0044175A" w:rsidRPr="00D66198">
        <w:rPr>
          <w:rFonts w:ascii="Garamond" w:hAnsi="Garamond"/>
          <w:sz w:val="24"/>
          <w:szCs w:val="24"/>
        </w:rPr>
        <w:t xml:space="preserve">-nationally consistent rankings, has added rigor to early warning systems. Nonetheless, the IPC is often </w:t>
      </w:r>
      <w:r w:rsidR="00F31933" w:rsidRPr="00D66198">
        <w:rPr>
          <w:rFonts w:ascii="Garamond" w:hAnsi="Garamond"/>
          <w:sz w:val="24"/>
          <w:szCs w:val="24"/>
        </w:rPr>
        <w:t xml:space="preserve">limited </w:t>
      </w:r>
      <w:r w:rsidR="0044175A" w:rsidRPr="00D66198">
        <w:rPr>
          <w:rFonts w:ascii="Garamond" w:hAnsi="Garamond"/>
          <w:sz w:val="24"/>
          <w:szCs w:val="24"/>
        </w:rPr>
        <w:t>by</w:t>
      </w:r>
      <w:r w:rsidR="004415E9" w:rsidRPr="00D66198">
        <w:rPr>
          <w:rFonts w:ascii="Garamond" w:hAnsi="Garamond"/>
          <w:sz w:val="24"/>
          <w:szCs w:val="24"/>
        </w:rPr>
        <w:t xml:space="preserve"> the</w:t>
      </w:r>
      <w:r w:rsidR="0044175A" w:rsidRPr="00D66198">
        <w:rPr>
          <w:rFonts w:ascii="Garamond" w:hAnsi="Garamond"/>
          <w:sz w:val="24"/>
          <w:szCs w:val="24"/>
        </w:rPr>
        <w:t xml:space="preserve"> lack of high-frequency and spatially disaggregated data.</w:t>
      </w:r>
      <w:r w:rsidR="001D3FD2" w:rsidRPr="00D66198">
        <w:rPr>
          <w:rFonts w:ascii="Garamond" w:hAnsi="Garamond"/>
          <w:sz w:val="24"/>
          <w:szCs w:val="24"/>
        </w:rPr>
        <w:t xml:space="preserve"> For example, 2014</w:t>
      </w:r>
      <w:r w:rsidR="00307487" w:rsidRPr="00D66198">
        <w:rPr>
          <w:rFonts w:ascii="Garamond" w:hAnsi="Garamond"/>
          <w:sz w:val="24"/>
          <w:szCs w:val="24"/>
        </w:rPr>
        <w:t xml:space="preserve"> IPC assessme</w:t>
      </w:r>
      <w:r w:rsidR="001D3FD2" w:rsidRPr="00D66198">
        <w:rPr>
          <w:rFonts w:ascii="Garamond" w:hAnsi="Garamond"/>
          <w:sz w:val="24"/>
          <w:szCs w:val="24"/>
        </w:rPr>
        <w:t>nts in South Sudan indicate</w:t>
      </w:r>
      <w:r w:rsidR="00307487" w:rsidRPr="00D66198">
        <w:rPr>
          <w:rFonts w:ascii="Garamond" w:hAnsi="Garamond"/>
          <w:sz w:val="24"/>
          <w:szCs w:val="24"/>
        </w:rPr>
        <w:t xml:space="preserve"> areas without assessments, because no data were available</w:t>
      </w:r>
      <w:r w:rsidR="00117345" w:rsidRPr="00D66198">
        <w:rPr>
          <w:rFonts w:ascii="Garamond" w:hAnsi="Garamond"/>
          <w:sz w:val="24"/>
          <w:szCs w:val="24"/>
        </w:rPr>
        <w:t xml:space="preserve"> (FEWs NET 2014</w:t>
      </w:r>
      <w:r w:rsidR="001D3FD2" w:rsidRPr="00D66198">
        <w:rPr>
          <w:rFonts w:ascii="Garamond" w:hAnsi="Garamond"/>
          <w:sz w:val="24"/>
          <w:szCs w:val="24"/>
        </w:rPr>
        <w:t>)</w:t>
      </w:r>
      <w:r w:rsidR="00307487" w:rsidRPr="00D66198">
        <w:rPr>
          <w:rFonts w:ascii="Garamond" w:hAnsi="Garamond"/>
          <w:sz w:val="24"/>
          <w:szCs w:val="24"/>
        </w:rPr>
        <w:t>. One</w:t>
      </w:r>
      <w:r w:rsidR="0044175A" w:rsidRPr="00D66198">
        <w:rPr>
          <w:rFonts w:ascii="Garamond" w:hAnsi="Garamond"/>
          <w:sz w:val="24"/>
          <w:szCs w:val="24"/>
        </w:rPr>
        <w:t xml:space="preserve"> </w:t>
      </w:r>
      <w:r w:rsidR="00201ADA" w:rsidRPr="00D66198">
        <w:rPr>
          <w:rFonts w:ascii="Garamond" w:hAnsi="Garamond"/>
          <w:sz w:val="24"/>
          <w:szCs w:val="24"/>
        </w:rPr>
        <w:t>proposed solution to the lack of reliable, frequent data is to establish sentinel sites</w:t>
      </w:r>
      <w:r w:rsidR="00C27AE3" w:rsidRPr="00D66198">
        <w:rPr>
          <w:rFonts w:ascii="Garamond" w:hAnsi="Garamond"/>
          <w:sz w:val="24"/>
          <w:szCs w:val="24"/>
        </w:rPr>
        <w:t xml:space="preserve"> (Barrett 2010)</w:t>
      </w:r>
      <w:r w:rsidR="00201ADA" w:rsidRPr="00D66198">
        <w:rPr>
          <w:rFonts w:ascii="Garamond" w:hAnsi="Garamond"/>
          <w:sz w:val="24"/>
          <w:szCs w:val="24"/>
        </w:rPr>
        <w:t>. Barrett and Headey (2014) argue that strategically locating sentinel sites in the worlds’ most vulnerable locations could provide</w:t>
      </w:r>
      <w:r w:rsidR="006262AC" w:rsidRPr="00D66198">
        <w:rPr>
          <w:rFonts w:ascii="Garamond" w:hAnsi="Garamond"/>
          <w:sz w:val="24"/>
          <w:szCs w:val="24"/>
        </w:rPr>
        <w:t xml:space="preserve"> information for targeting, an ability to monitor vulnerability and</w:t>
      </w:r>
      <w:r w:rsidR="00201ADA" w:rsidRPr="00D66198">
        <w:rPr>
          <w:rFonts w:ascii="Garamond" w:hAnsi="Garamond"/>
          <w:sz w:val="24"/>
          <w:szCs w:val="24"/>
        </w:rPr>
        <w:t xml:space="preserve"> early warning as </w:t>
      </w:r>
      <w:r w:rsidR="00BE3C4A" w:rsidRPr="00D66198">
        <w:rPr>
          <w:rFonts w:ascii="Garamond" w:hAnsi="Garamond"/>
          <w:sz w:val="24"/>
          <w:szCs w:val="24"/>
        </w:rPr>
        <w:t>situations</w:t>
      </w:r>
      <w:r w:rsidR="00201ADA" w:rsidRPr="00D66198">
        <w:rPr>
          <w:rFonts w:ascii="Garamond" w:hAnsi="Garamond"/>
          <w:sz w:val="24"/>
          <w:szCs w:val="24"/>
        </w:rPr>
        <w:t xml:space="preserve"> deterio</w:t>
      </w:r>
      <w:r w:rsidR="00BE3C4A" w:rsidRPr="00D66198">
        <w:rPr>
          <w:rFonts w:ascii="Garamond" w:hAnsi="Garamond"/>
          <w:sz w:val="24"/>
          <w:szCs w:val="24"/>
        </w:rPr>
        <w:t>ra</w:t>
      </w:r>
      <w:r w:rsidR="00201ADA" w:rsidRPr="00D66198">
        <w:rPr>
          <w:rFonts w:ascii="Garamond" w:hAnsi="Garamond"/>
          <w:sz w:val="24"/>
          <w:szCs w:val="24"/>
        </w:rPr>
        <w:t>te</w:t>
      </w:r>
      <w:r w:rsidR="00BE3C4A" w:rsidRPr="00D66198">
        <w:rPr>
          <w:rFonts w:ascii="Garamond" w:hAnsi="Garamond"/>
          <w:sz w:val="24"/>
          <w:szCs w:val="24"/>
        </w:rPr>
        <w:t>.</w:t>
      </w:r>
      <w:r w:rsidR="0080199C" w:rsidRPr="00D66198">
        <w:rPr>
          <w:rFonts w:ascii="Garamond" w:hAnsi="Garamond"/>
          <w:sz w:val="24"/>
          <w:szCs w:val="24"/>
        </w:rPr>
        <w:t xml:space="preserve"> They argue for inclusion of vulnerable countries that face natural disasters, high levels of emergency aid, and high </w:t>
      </w:r>
      <w:r w:rsidR="006262AC" w:rsidRPr="00D66198">
        <w:rPr>
          <w:rFonts w:ascii="Garamond" w:hAnsi="Garamond"/>
          <w:sz w:val="24"/>
          <w:szCs w:val="24"/>
        </w:rPr>
        <w:t xml:space="preserve">levels </w:t>
      </w:r>
      <w:r w:rsidR="0080199C" w:rsidRPr="00D66198">
        <w:rPr>
          <w:rFonts w:ascii="Garamond" w:hAnsi="Garamond"/>
          <w:sz w:val="24"/>
          <w:szCs w:val="24"/>
        </w:rPr>
        <w:t>of child undernutritio</w:t>
      </w:r>
      <w:r w:rsidR="006262AC" w:rsidRPr="00D66198">
        <w:rPr>
          <w:rFonts w:ascii="Garamond" w:hAnsi="Garamond"/>
          <w:sz w:val="24"/>
          <w:szCs w:val="24"/>
        </w:rPr>
        <w:t>n</w:t>
      </w:r>
      <w:r w:rsidR="0080199C" w:rsidRPr="00D66198">
        <w:rPr>
          <w:rFonts w:ascii="Garamond" w:hAnsi="Garamond"/>
          <w:sz w:val="24"/>
          <w:szCs w:val="24"/>
        </w:rPr>
        <w:t xml:space="preserve">. At a sub-national level, the authors illustrate </w:t>
      </w:r>
      <w:r w:rsidR="000D5930" w:rsidRPr="00D66198">
        <w:rPr>
          <w:rFonts w:ascii="Garamond" w:hAnsi="Garamond"/>
          <w:sz w:val="24"/>
          <w:szCs w:val="24"/>
        </w:rPr>
        <w:t>a method of selecting</w:t>
      </w:r>
      <w:r w:rsidR="0080199C" w:rsidRPr="00D66198">
        <w:rPr>
          <w:rFonts w:ascii="Garamond" w:hAnsi="Garamond"/>
          <w:sz w:val="24"/>
          <w:szCs w:val="24"/>
        </w:rPr>
        <w:t xml:space="preserve"> select sentinel sites by combining agro-ecological data with nutritional outcomes, arguing that agro-ecological factors are associated with food security (Barrett and Headey 2014).</w:t>
      </w:r>
      <w:r w:rsidR="0099400F" w:rsidRPr="00D66198">
        <w:rPr>
          <w:rFonts w:ascii="Garamond" w:hAnsi="Garamond"/>
          <w:sz w:val="24"/>
          <w:szCs w:val="24"/>
        </w:rPr>
        <w:t xml:space="preserve"> Yet, within food insecure countries, which sub-national factors are predictive of food insecurity are still not well understood.</w:t>
      </w:r>
    </w:p>
    <w:p w14:paraId="75720ABB" w14:textId="727DBE98" w:rsidR="00EF6E1C" w:rsidRPr="00D66198" w:rsidRDefault="00EF6E1C" w:rsidP="00975CC9">
      <w:pPr>
        <w:pStyle w:val="IMMANAmaintext"/>
        <w:spacing w:after="0"/>
        <w:rPr>
          <w:rFonts w:ascii="Garamond" w:hAnsi="Garamond"/>
          <w:sz w:val="24"/>
          <w:szCs w:val="24"/>
        </w:rPr>
      </w:pPr>
    </w:p>
    <w:p w14:paraId="3312A477" w14:textId="476F462D" w:rsidR="00EF6E1C" w:rsidRPr="00D66198" w:rsidRDefault="005A2143" w:rsidP="00975CC9">
      <w:pPr>
        <w:pStyle w:val="IMMANAmaintext"/>
        <w:spacing w:after="0"/>
        <w:rPr>
          <w:rFonts w:ascii="Garamond" w:hAnsi="Garamond"/>
          <w:sz w:val="24"/>
          <w:szCs w:val="24"/>
          <w:lang w:val="en-US"/>
        </w:rPr>
      </w:pPr>
      <w:r w:rsidRPr="00D66198">
        <w:rPr>
          <w:rFonts w:ascii="Garamond" w:hAnsi="Garamond"/>
          <w:sz w:val="24"/>
          <w:szCs w:val="24"/>
          <w:lang w:val="en-US"/>
        </w:rPr>
        <w:t>Several</w:t>
      </w:r>
      <w:r w:rsidR="00726924" w:rsidRPr="00D66198">
        <w:rPr>
          <w:rFonts w:ascii="Garamond" w:hAnsi="Garamond"/>
          <w:sz w:val="24"/>
          <w:szCs w:val="24"/>
          <w:lang w:val="en-US"/>
        </w:rPr>
        <w:t xml:space="preserve"> areas of research outside of food security early wa</w:t>
      </w:r>
      <w:r w:rsidR="003F1CF9" w:rsidRPr="00D66198">
        <w:rPr>
          <w:rFonts w:ascii="Garamond" w:hAnsi="Garamond"/>
          <w:sz w:val="24"/>
          <w:szCs w:val="24"/>
          <w:lang w:val="en-US"/>
        </w:rPr>
        <w:t xml:space="preserve">rning systems are relevant both methodologically and </w:t>
      </w:r>
      <w:r w:rsidR="00C205FA" w:rsidRPr="00D66198">
        <w:rPr>
          <w:rFonts w:ascii="Garamond" w:hAnsi="Garamond"/>
          <w:sz w:val="24"/>
          <w:szCs w:val="24"/>
          <w:lang w:val="en-US"/>
        </w:rPr>
        <w:t>have the potential</w:t>
      </w:r>
      <w:r w:rsidRPr="00D66198">
        <w:rPr>
          <w:rFonts w:ascii="Garamond" w:hAnsi="Garamond"/>
          <w:sz w:val="24"/>
          <w:szCs w:val="24"/>
          <w:lang w:val="en-US"/>
        </w:rPr>
        <w:t xml:space="preserve"> to </w:t>
      </w:r>
      <w:r w:rsidR="00B339F9" w:rsidRPr="00D66198">
        <w:rPr>
          <w:rFonts w:ascii="Garamond" w:hAnsi="Garamond"/>
          <w:sz w:val="24"/>
          <w:szCs w:val="24"/>
          <w:lang w:val="en-US"/>
        </w:rPr>
        <w:t xml:space="preserve">provide additional </w:t>
      </w:r>
      <w:r w:rsidR="00C205FA" w:rsidRPr="00D66198">
        <w:rPr>
          <w:rFonts w:ascii="Garamond" w:hAnsi="Garamond"/>
          <w:sz w:val="24"/>
          <w:szCs w:val="24"/>
          <w:lang w:val="en-US"/>
        </w:rPr>
        <w:t>predictors of</w:t>
      </w:r>
      <w:r w:rsidR="00B339F9" w:rsidRPr="00D66198">
        <w:rPr>
          <w:rFonts w:ascii="Garamond" w:hAnsi="Garamond"/>
          <w:sz w:val="24"/>
          <w:szCs w:val="24"/>
          <w:lang w:val="en-US"/>
        </w:rPr>
        <w:t xml:space="preserve"> food insecurity. For example, c</w:t>
      </w:r>
      <w:r w:rsidR="0088251F" w:rsidRPr="00D66198">
        <w:rPr>
          <w:rFonts w:ascii="Garamond" w:hAnsi="Garamond"/>
          <w:sz w:val="24"/>
          <w:szCs w:val="24"/>
          <w:lang w:val="en-US"/>
        </w:rPr>
        <w:t>onsiderable</w:t>
      </w:r>
      <w:r w:rsidR="00EF6E1C" w:rsidRPr="00D66198">
        <w:rPr>
          <w:rFonts w:ascii="Garamond" w:hAnsi="Garamond"/>
          <w:sz w:val="24"/>
          <w:szCs w:val="24"/>
          <w:lang w:val="en-US"/>
        </w:rPr>
        <w:t xml:space="preserve"> ongoing research </w:t>
      </w:r>
      <w:r w:rsidR="0088251F" w:rsidRPr="00D66198">
        <w:rPr>
          <w:rFonts w:ascii="Garamond" w:hAnsi="Garamond"/>
          <w:sz w:val="24"/>
          <w:szCs w:val="24"/>
          <w:lang w:val="en-US"/>
        </w:rPr>
        <w:t xml:space="preserve">is working to predict </w:t>
      </w:r>
      <w:r w:rsidR="00EF6E1C" w:rsidRPr="00D66198">
        <w:rPr>
          <w:rFonts w:ascii="Garamond" w:hAnsi="Garamond"/>
          <w:sz w:val="24"/>
          <w:szCs w:val="24"/>
          <w:lang w:val="en-US"/>
        </w:rPr>
        <w:t xml:space="preserve">crop production </w:t>
      </w:r>
      <w:r w:rsidR="00B339F9" w:rsidRPr="00D66198">
        <w:rPr>
          <w:rFonts w:ascii="Garamond" w:hAnsi="Garamond"/>
          <w:sz w:val="24"/>
          <w:szCs w:val="24"/>
          <w:lang w:val="en-US"/>
        </w:rPr>
        <w:t xml:space="preserve">in developed and developing countries </w:t>
      </w:r>
      <w:r w:rsidR="00EF6E1C" w:rsidRPr="00D66198">
        <w:rPr>
          <w:rFonts w:ascii="Garamond" w:hAnsi="Garamond"/>
          <w:sz w:val="24"/>
          <w:szCs w:val="24"/>
          <w:lang w:val="en-US"/>
        </w:rPr>
        <w:t>using available data</w:t>
      </w:r>
      <w:r w:rsidR="00B339F9" w:rsidRPr="00D66198">
        <w:rPr>
          <w:rFonts w:ascii="Garamond" w:hAnsi="Garamond"/>
          <w:sz w:val="24"/>
          <w:szCs w:val="24"/>
          <w:lang w:val="en-US"/>
        </w:rPr>
        <w:t xml:space="preserve"> on temperature, rainfall, agro-ecology, and satellite imagery</w:t>
      </w:r>
      <w:r w:rsidR="00EF6E1C" w:rsidRPr="00D66198">
        <w:rPr>
          <w:rFonts w:ascii="Garamond" w:hAnsi="Garamond"/>
          <w:sz w:val="24"/>
          <w:szCs w:val="24"/>
          <w:lang w:val="en-US"/>
        </w:rPr>
        <w:t xml:space="preserve">. </w:t>
      </w:r>
      <w:r w:rsidR="00B339F9" w:rsidRPr="00D66198">
        <w:rPr>
          <w:rFonts w:ascii="Garamond" w:hAnsi="Garamond"/>
          <w:sz w:val="24"/>
          <w:szCs w:val="24"/>
          <w:lang w:val="en-US"/>
        </w:rPr>
        <w:t>The Global Agricultural Monitoring initiative GeoGLAM tracks crop conditions in countries with poor food security</w:t>
      </w:r>
      <w:r w:rsidR="00EF6E1C" w:rsidRPr="00D66198">
        <w:rPr>
          <w:rFonts w:ascii="Garamond" w:hAnsi="Garamond"/>
          <w:sz w:val="24"/>
          <w:szCs w:val="24"/>
          <w:lang w:val="en-US"/>
        </w:rPr>
        <w:t xml:space="preserve"> </w:t>
      </w:r>
      <w:r w:rsidR="00B339F9" w:rsidRPr="00D66198">
        <w:rPr>
          <w:rFonts w:ascii="Garamond" w:hAnsi="Garamond"/>
          <w:sz w:val="24"/>
          <w:szCs w:val="24"/>
          <w:lang w:val="en-US"/>
        </w:rPr>
        <w:t xml:space="preserve">by integrating and analyzing remote sensing data, on the ground </w:t>
      </w:r>
      <w:r w:rsidR="00B339F9" w:rsidRPr="00D66198">
        <w:rPr>
          <w:rFonts w:ascii="Garamond" w:hAnsi="Garamond"/>
          <w:sz w:val="24"/>
          <w:szCs w:val="24"/>
          <w:lang w:val="en-US"/>
        </w:rPr>
        <w:lastRenderedPageBreak/>
        <w:t xml:space="preserve">reports, and information from national and regional experts. </w:t>
      </w:r>
      <w:r w:rsidR="00EF6E1C" w:rsidRPr="00D66198">
        <w:rPr>
          <w:rFonts w:ascii="Garamond" w:hAnsi="Garamond"/>
          <w:sz w:val="24"/>
          <w:szCs w:val="24"/>
          <w:lang w:val="en-US"/>
        </w:rPr>
        <w:t xml:space="preserve">Nonetheless, availability alone is not a sufficient condition to solve food insecurity nor is it the only predictor (Sen 1980). </w:t>
      </w:r>
    </w:p>
    <w:p w14:paraId="15F8D3FE" w14:textId="27783A10" w:rsidR="00F42725" w:rsidRPr="00D66198" w:rsidRDefault="00F42725" w:rsidP="00975CC9">
      <w:pPr>
        <w:pStyle w:val="IMMANAmaintext"/>
        <w:spacing w:after="0"/>
        <w:rPr>
          <w:rFonts w:ascii="Garamond" w:hAnsi="Garamond"/>
          <w:sz w:val="24"/>
          <w:szCs w:val="24"/>
        </w:rPr>
      </w:pPr>
    </w:p>
    <w:p w14:paraId="6BA733A6" w14:textId="382BEBDF" w:rsidR="00F42725" w:rsidRPr="00D66198" w:rsidRDefault="00C205FA"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Earlier approaches, such as poverty mapping, combine multiple sources of data to predict spatially-disaggregated outcomes that are related to food insecurity.  P</w:t>
      </w:r>
      <w:r w:rsidR="008357A2" w:rsidRPr="00D66198">
        <w:rPr>
          <w:rFonts w:ascii="Garamond" w:eastAsia="Calibri" w:hAnsi="Garamond" w:cs="Times New Roman"/>
        </w:rPr>
        <w:t>opular in</w:t>
      </w:r>
      <w:r w:rsidR="00F42725" w:rsidRPr="00D66198">
        <w:rPr>
          <w:rFonts w:ascii="Garamond" w:eastAsia="Calibri" w:hAnsi="Garamond" w:cs="Times New Roman"/>
        </w:rPr>
        <w:t xml:space="preserve"> the 1990s and early 2000s, </w:t>
      </w:r>
      <w:r w:rsidRPr="00D66198">
        <w:rPr>
          <w:rFonts w:ascii="Garamond" w:eastAsia="Calibri" w:hAnsi="Garamond" w:cs="Times New Roman"/>
        </w:rPr>
        <w:t>poverty mapping uses</w:t>
      </w:r>
      <w:r w:rsidR="00F42725" w:rsidRPr="00D66198">
        <w:rPr>
          <w:rFonts w:ascii="Garamond" w:eastAsia="Calibri" w:hAnsi="Garamond" w:cs="Times New Roman"/>
        </w:rPr>
        <w:t xml:space="preserve"> small area estimation techniques</w:t>
      </w:r>
      <w:r w:rsidRPr="00D66198">
        <w:rPr>
          <w:rFonts w:ascii="Garamond" w:eastAsia="Calibri" w:hAnsi="Garamond" w:cs="Times New Roman"/>
        </w:rPr>
        <w:t xml:space="preserve"> to</w:t>
      </w:r>
      <w:r w:rsidR="00F42725" w:rsidRPr="00D66198">
        <w:rPr>
          <w:rFonts w:ascii="Garamond" w:eastAsia="Calibri" w:hAnsi="Garamond" w:cs="Times New Roman"/>
        </w:rPr>
        <w:t xml:space="preserve"> combine household-level survey data with census data to estimate poverty over small areas. The technique involves numerous methodological challenges, including considerable data requirements, data non-normality, heteroskedasticity of errors and likely spatial autocorrelation (Davis, 2003). The small area estimation approaches to generating p</w:t>
      </w:r>
      <w:r w:rsidR="00915754" w:rsidRPr="00D66198">
        <w:rPr>
          <w:rFonts w:ascii="Garamond" w:eastAsia="Calibri" w:hAnsi="Garamond" w:cs="Times New Roman"/>
        </w:rPr>
        <w:t>overty maps</w:t>
      </w:r>
      <w:r w:rsidR="00F42725" w:rsidRPr="00D66198">
        <w:rPr>
          <w:rFonts w:ascii="Garamond" w:eastAsia="Calibri" w:hAnsi="Garamond" w:cs="Times New Roman"/>
        </w:rPr>
        <w:t xml:space="preserve"> </w:t>
      </w:r>
      <w:r w:rsidR="00915754" w:rsidRPr="00D66198">
        <w:rPr>
          <w:rFonts w:ascii="Garamond" w:eastAsia="Calibri" w:hAnsi="Garamond" w:cs="Times New Roman"/>
        </w:rPr>
        <w:t>require that the</w:t>
      </w:r>
      <w:r w:rsidR="000A1816" w:rsidRPr="00D66198">
        <w:rPr>
          <w:rFonts w:ascii="Garamond" w:eastAsia="Calibri" w:hAnsi="Garamond" w:cs="Times New Roman"/>
        </w:rPr>
        <w:t xml:space="preserve"> </w:t>
      </w:r>
      <w:r w:rsidRPr="00D66198">
        <w:rPr>
          <w:rFonts w:ascii="Garamond" w:eastAsia="Calibri" w:hAnsi="Garamond" w:cs="Times New Roman"/>
        </w:rPr>
        <w:t>data</w:t>
      </w:r>
      <w:r w:rsidR="00915754" w:rsidRPr="00D66198">
        <w:rPr>
          <w:rFonts w:ascii="Garamond" w:eastAsia="Calibri" w:hAnsi="Garamond" w:cs="Times New Roman"/>
        </w:rPr>
        <w:t xml:space="preserve"> used for the maps</w:t>
      </w:r>
      <w:r w:rsidR="00F42725" w:rsidRPr="00D66198">
        <w:rPr>
          <w:rFonts w:ascii="Garamond" w:eastAsia="Calibri" w:hAnsi="Garamond" w:cs="Times New Roman"/>
        </w:rPr>
        <w:t xml:space="preserve"> </w:t>
      </w:r>
      <w:r w:rsidR="000A1816" w:rsidRPr="00D66198">
        <w:rPr>
          <w:rFonts w:ascii="Garamond" w:eastAsia="Calibri" w:hAnsi="Garamond" w:cs="Times New Roman"/>
        </w:rPr>
        <w:t>are collected during the same timeframe and that the sample</w:t>
      </w:r>
      <w:r w:rsidR="00BF6CCC" w:rsidRPr="00D66198">
        <w:rPr>
          <w:rFonts w:ascii="Garamond" w:eastAsia="Calibri" w:hAnsi="Garamond" w:cs="Times New Roman"/>
        </w:rPr>
        <w:t>s are representative of the larger</w:t>
      </w:r>
      <w:r w:rsidR="000A1816" w:rsidRPr="00D66198">
        <w:rPr>
          <w:rFonts w:ascii="Garamond" w:eastAsia="Calibri" w:hAnsi="Garamond" w:cs="Times New Roman"/>
        </w:rPr>
        <w:t xml:space="preserve"> population</w:t>
      </w:r>
      <w:r w:rsidR="00915754" w:rsidRPr="00D66198">
        <w:rPr>
          <w:rFonts w:ascii="Garamond" w:eastAsia="Calibri" w:hAnsi="Garamond" w:cs="Times New Roman"/>
        </w:rPr>
        <w:t>, which limits the ability of poverty maps to be dynamic and time-responsive</w:t>
      </w:r>
      <w:r w:rsidR="000A1816" w:rsidRPr="00D66198">
        <w:rPr>
          <w:rFonts w:ascii="Garamond" w:eastAsia="Calibri" w:hAnsi="Garamond" w:cs="Times New Roman"/>
        </w:rPr>
        <w:t xml:space="preserve"> </w:t>
      </w:r>
      <w:r w:rsidR="00F42725" w:rsidRPr="00D66198">
        <w:rPr>
          <w:rFonts w:ascii="Garamond" w:eastAsia="Calibri" w:hAnsi="Garamond" w:cs="Times New Roman"/>
        </w:rPr>
        <w:t>(Davis 2003; Hyman et al. 2005</w:t>
      </w:r>
      <w:r w:rsidR="000A1816" w:rsidRPr="00D66198">
        <w:rPr>
          <w:rFonts w:ascii="Garamond" w:eastAsia="Calibri" w:hAnsi="Garamond" w:cs="Times New Roman"/>
        </w:rPr>
        <w:t>; Bedi et al. 2007</w:t>
      </w:r>
      <w:r w:rsidR="00F42725" w:rsidRPr="00D66198">
        <w:rPr>
          <w:rFonts w:ascii="Garamond" w:eastAsia="Calibri" w:hAnsi="Garamond" w:cs="Times New Roman"/>
        </w:rPr>
        <w:t xml:space="preserve">). </w:t>
      </w:r>
      <w:r w:rsidRPr="00D66198">
        <w:rPr>
          <w:rFonts w:ascii="Garamond" w:eastAsia="Calibri" w:hAnsi="Garamond" w:cs="Times New Roman"/>
        </w:rPr>
        <w:t xml:space="preserve"> </w:t>
      </w:r>
    </w:p>
    <w:p w14:paraId="08756410" w14:textId="77777777" w:rsidR="00F42725" w:rsidRPr="00D66198" w:rsidRDefault="00F42725" w:rsidP="00975CC9">
      <w:pPr>
        <w:widowControl w:val="0"/>
        <w:autoSpaceDE w:val="0"/>
        <w:autoSpaceDN w:val="0"/>
        <w:adjustRightInd w:val="0"/>
        <w:spacing w:line="360" w:lineRule="auto"/>
        <w:rPr>
          <w:rFonts w:ascii="Garamond" w:eastAsia="Calibri" w:hAnsi="Garamond" w:cs="Times New Roman"/>
        </w:rPr>
      </w:pPr>
    </w:p>
    <w:p w14:paraId="1A8C7DED" w14:textId="3FD9228F" w:rsidR="00F42725" w:rsidRPr="00D66198" w:rsidRDefault="00280ADA"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 xml:space="preserve">While most </w:t>
      </w:r>
      <w:r w:rsidR="00D54E57" w:rsidRPr="00D66198">
        <w:rPr>
          <w:rFonts w:ascii="Garamond" w:eastAsia="Calibri" w:hAnsi="Garamond" w:cs="Times New Roman"/>
        </w:rPr>
        <w:t>poverty maps present in</w:t>
      </w:r>
      <w:r w:rsidR="008275C6" w:rsidRPr="00D66198">
        <w:rPr>
          <w:rFonts w:ascii="Garamond" w:eastAsia="Calibri" w:hAnsi="Garamond" w:cs="Times New Roman"/>
        </w:rPr>
        <w:t>come or expenditure information</w:t>
      </w:r>
      <w:r w:rsidRPr="00D66198">
        <w:rPr>
          <w:rFonts w:ascii="Garamond" w:eastAsia="Calibri" w:hAnsi="Garamond" w:cs="Times New Roman"/>
        </w:rPr>
        <w:t xml:space="preserve">, </w:t>
      </w:r>
      <w:r w:rsidR="00F42725" w:rsidRPr="00D66198">
        <w:rPr>
          <w:rFonts w:ascii="Garamond" w:eastAsia="Calibri" w:hAnsi="Garamond" w:cs="Times New Roman"/>
        </w:rPr>
        <w:t>expenditure and income data</w:t>
      </w:r>
      <w:r w:rsidR="008275C6" w:rsidRPr="00D66198">
        <w:rPr>
          <w:rFonts w:ascii="Garamond" w:eastAsia="Calibri" w:hAnsi="Garamond" w:cs="Times New Roman"/>
        </w:rPr>
        <w:t xml:space="preserve"> </w:t>
      </w:r>
      <w:r w:rsidRPr="00D66198">
        <w:rPr>
          <w:rFonts w:ascii="Garamond" w:eastAsia="Calibri" w:hAnsi="Garamond" w:cs="Times New Roman"/>
        </w:rPr>
        <w:t xml:space="preserve">have been found to be </w:t>
      </w:r>
      <w:r w:rsidR="008275C6" w:rsidRPr="00D66198">
        <w:rPr>
          <w:rFonts w:ascii="Garamond" w:eastAsia="Calibri" w:hAnsi="Garamond" w:cs="Times New Roman"/>
        </w:rPr>
        <w:t>imprecisely correlated to food security and nutritional</w:t>
      </w:r>
      <w:r w:rsidR="00F42725" w:rsidRPr="00D66198">
        <w:rPr>
          <w:rFonts w:ascii="Garamond" w:eastAsia="Calibri" w:hAnsi="Garamond" w:cs="Times New Roman"/>
        </w:rPr>
        <w:t xml:space="preserve"> outcomes in many parts of the world (Kadiyala et al. 2014</w:t>
      </w:r>
      <w:r w:rsidR="006846A3" w:rsidRPr="00D66198">
        <w:rPr>
          <w:rFonts w:ascii="Garamond" w:eastAsia="Calibri" w:hAnsi="Garamond" w:cs="Times New Roman"/>
        </w:rPr>
        <w:t>; Brown et al. 2017</w:t>
      </w:r>
      <w:r w:rsidR="00F42725" w:rsidRPr="00D66198">
        <w:rPr>
          <w:rFonts w:ascii="Garamond" w:eastAsia="Calibri" w:hAnsi="Garamond" w:cs="Times New Roman"/>
        </w:rPr>
        <w:t>)</w:t>
      </w:r>
      <w:r w:rsidR="008275C6" w:rsidRPr="00D66198">
        <w:rPr>
          <w:rFonts w:ascii="Garamond" w:eastAsia="Calibri" w:hAnsi="Garamond" w:cs="Times New Roman"/>
        </w:rPr>
        <w:t xml:space="preserve"> limiting their usefulness for researchers and policymakers interested in food and nutrition security</w:t>
      </w:r>
      <w:r w:rsidR="00F42725" w:rsidRPr="00D66198">
        <w:rPr>
          <w:rFonts w:ascii="Garamond" w:eastAsia="Calibri" w:hAnsi="Garamond" w:cs="Times New Roman"/>
        </w:rPr>
        <w:t xml:space="preserve">.  Regularly updated poverty maps that include non-income or expenditure measures of food and nutrition security, such as anthropomorphic measures, are </w:t>
      </w:r>
      <w:r w:rsidRPr="00D66198">
        <w:rPr>
          <w:rFonts w:ascii="Garamond" w:eastAsia="Calibri" w:hAnsi="Garamond" w:cs="Times New Roman"/>
        </w:rPr>
        <w:t xml:space="preserve">far </w:t>
      </w:r>
      <w:r w:rsidR="00F42725" w:rsidRPr="00D66198">
        <w:rPr>
          <w:rFonts w:ascii="Garamond" w:eastAsia="Calibri" w:hAnsi="Garamond" w:cs="Times New Roman"/>
        </w:rPr>
        <w:t>less common. One valuable alternative to small area estimation is to generate maps with community or district level data, which have the benefit of not requiring the same degree of disaggregated data (Kristjanson et al. 2005).</w:t>
      </w:r>
      <w:r w:rsidR="00DF0557" w:rsidRPr="00D66198">
        <w:rPr>
          <w:rFonts w:ascii="Garamond" w:eastAsia="Calibri" w:hAnsi="Garamond" w:cs="Times New Roman"/>
        </w:rPr>
        <w:t xml:space="preserve"> T</w:t>
      </w:r>
      <w:r w:rsidR="00CC07D5" w:rsidRPr="00D66198">
        <w:rPr>
          <w:rFonts w:ascii="Garamond" w:eastAsia="Calibri" w:hAnsi="Garamond" w:cs="Times New Roman"/>
        </w:rPr>
        <w:t>hese maps also miss the temporality, unless there is access to high frequency community and district level data.</w:t>
      </w:r>
      <w:r w:rsidR="0023650C" w:rsidRPr="00D66198">
        <w:rPr>
          <w:rFonts w:ascii="Garamond" w:eastAsia="Calibri" w:hAnsi="Garamond" w:cs="Times New Roman"/>
        </w:rPr>
        <w:t xml:space="preserve"> </w:t>
      </w:r>
      <w:r w:rsidR="00F42725" w:rsidRPr="00D66198">
        <w:rPr>
          <w:rFonts w:ascii="Garamond" w:eastAsia="Calibri" w:hAnsi="Garamond" w:cs="Times New Roman"/>
        </w:rPr>
        <w:t>In addition, poverty maps are generally descriptive,</w:t>
      </w:r>
      <w:r w:rsidR="00FC076D" w:rsidRPr="00D66198">
        <w:rPr>
          <w:rFonts w:ascii="Garamond" w:eastAsia="Calibri" w:hAnsi="Garamond" w:cs="Times New Roman"/>
        </w:rPr>
        <w:t xml:space="preserve"> </w:t>
      </w:r>
      <w:r w:rsidR="00F42725" w:rsidRPr="00D66198">
        <w:rPr>
          <w:rFonts w:ascii="Garamond" w:eastAsia="Calibri" w:hAnsi="Garamond" w:cs="Times New Roman"/>
        </w:rPr>
        <w:t>useful for targeting</w:t>
      </w:r>
      <w:r w:rsidR="00E95442" w:rsidRPr="00D66198">
        <w:rPr>
          <w:rFonts w:ascii="Garamond" w:eastAsia="Calibri" w:hAnsi="Garamond" w:cs="Times New Roman"/>
        </w:rPr>
        <w:t>,</w:t>
      </w:r>
      <w:r w:rsidR="00F42725" w:rsidRPr="00D66198">
        <w:rPr>
          <w:rFonts w:ascii="Garamond" w:eastAsia="Calibri" w:hAnsi="Garamond" w:cs="Times New Roman"/>
        </w:rPr>
        <w:t xml:space="preserve"> but </w:t>
      </w:r>
      <w:r w:rsidRPr="00D66198">
        <w:rPr>
          <w:rFonts w:ascii="Garamond" w:eastAsia="Calibri" w:hAnsi="Garamond" w:cs="Times New Roman"/>
        </w:rPr>
        <w:t>not generally</w:t>
      </w:r>
      <w:r w:rsidR="00F42725" w:rsidRPr="00D66198">
        <w:rPr>
          <w:rFonts w:ascii="Garamond" w:eastAsia="Calibri" w:hAnsi="Garamond" w:cs="Times New Roman"/>
        </w:rPr>
        <w:t xml:space="preserve"> used for analysis or prediction of specific events. </w:t>
      </w:r>
    </w:p>
    <w:p w14:paraId="34D25696" w14:textId="77777777" w:rsidR="00FD778D" w:rsidRPr="00D66198" w:rsidRDefault="00FD778D" w:rsidP="00975CC9">
      <w:pPr>
        <w:widowControl w:val="0"/>
        <w:autoSpaceDE w:val="0"/>
        <w:autoSpaceDN w:val="0"/>
        <w:adjustRightInd w:val="0"/>
        <w:spacing w:line="360" w:lineRule="auto"/>
        <w:rPr>
          <w:rFonts w:ascii="Garamond" w:eastAsia="Calibri" w:hAnsi="Garamond" w:cs="Times New Roman"/>
        </w:rPr>
      </w:pPr>
    </w:p>
    <w:p w14:paraId="0A5F49CE" w14:textId="0804A248" w:rsidR="00CE53D0" w:rsidRPr="00D66198" w:rsidRDefault="008275C6"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C</w:t>
      </w:r>
      <w:r w:rsidR="009B39FD" w:rsidRPr="00D66198">
        <w:rPr>
          <w:rFonts w:ascii="Garamond" w:eastAsia="Calibri" w:hAnsi="Garamond" w:cs="Times New Roman"/>
        </w:rPr>
        <w:t xml:space="preserve">urrent spatial analyses of food security or agriculture rarely </w:t>
      </w:r>
      <w:r w:rsidR="00D34B37" w:rsidRPr="00D66198">
        <w:rPr>
          <w:rFonts w:ascii="Garamond" w:eastAsia="Calibri" w:hAnsi="Garamond" w:cs="Times New Roman"/>
        </w:rPr>
        <w:t>j</w:t>
      </w:r>
      <w:r w:rsidR="00AA3C97" w:rsidRPr="00D66198">
        <w:rPr>
          <w:rFonts w:ascii="Garamond" w:eastAsia="Calibri" w:hAnsi="Garamond" w:cs="Times New Roman"/>
        </w:rPr>
        <w:t xml:space="preserve">oin spatial </w:t>
      </w:r>
      <w:r w:rsidR="009B39FD" w:rsidRPr="00D66198">
        <w:rPr>
          <w:rFonts w:ascii="Garamond" w:eastAsia="Calibri" w:hAnsi="Garamond" w:cs="Times New Roman"/>
        </w:rPr>
        <w:t xml:space="preserve">data </w:t>
      </w:r>
      <w:r w:rsidR="00AA3C97" w:rsidRPr="00D66198">
        <w:rPr>
          <w:rFonts w:ascii="Garamond" w:eastAsia="Calibri" w:hAnsi="Garamond" w:cs="Times New Roman"/>
        </w:rPr>
        <w:t>that are</w:t>
      </w:r>
      <w:r w:rsidR="009B39FD" w:rsidRPr="00D66198">
        <w:rPr>
          <w:rFonts w:ascii="Garamond" w:eastAsia="Calibri" w:hAnsi="Garamond" w:cs="Times New Roman"/>
        </w:rPr>
        <w:t xml:space="preserve"> representative at different spatial scales</w:t>
      </w:r>
      <w:r w:rsidR="00AA3C97" w:rsidRPr="00D66198">
        <w:rPr>
          <w:rFonts w:ascii="Garamond" w:eastAsia="Calibri" w:hAnsi="Garamond" w:cs="Times New Roman"/>
        </w:rPr>
        <w:t xml:space="preserve">. </w:t>
      </w:r>
      <w:r w:rsidR="004733BF" w:rsidRPr="00D66198">
        <w:rPr>
          <w:rFonts w:ascii="Garamond" w:eastAsia="Calibri" w:hAnsi="Garamond" w:cs="Times New Roman"/>
        </w:rPr>
        <w:t>More broadly, t</w:t>
      </w:r>
      <w:r w:rsidR="009B39FD" w:rsidRPr="00D66198">
        <w:rPr>
          <w:rFonts w:ascii="Garamond" w:eastAsia="Calibri" w:hAnsi="Garamond" w:cs="Times New Roman"/>
        </w:rPr>
        <w:t xml:space="preserve">echniques to combine remote sensing data with household surveys and price data are in their infancy. Johnson et al. (2013), for example, detail the technical challenges of matching satellite data on Malawian forest cover with Demographic Health Survey (DHS) data whose global positioning system (GPS) coordinates </w:t>
      </w:r>
      <w:r w:rsidR="00734EA9" w:rsidRPr="00D66198">
        <w:rPr>
          <w:rFonts w:ascii="Garamond" w:eastAsia="Calibri" w:hAnsi="Garamond" w:cs="Times New Roman"/>
        </w:rPr>
        <w:t xml:space="preserve">are </w:t>
      </w:r>
      <w:r w:rsidR="009B39FD" w:rsidRPr="00D66198">
        <w:rPr>
          <w:rFonts w:ascii="Garamond" w:eastAsia="Calibri" w:hAnsi="Garamond" w:cs="Times New Roman"/>
        </w:rPr>
        <w:t xml:space="preserve">randomly displaced to ensure confidentiality (Johnson et al. 2013). A second study, discussing approaches to linking environmental data and household surveys, concludes that researchers have not yet converged on </w:t>
      </w:r>
      <w:r w:rsidR="009B39FD" w:rsidRPr="00D66198">
        <w:rPr>
          <w:rFonts w:ascii="Garamond" w:eastAsia="Calibri" w:hAnsi="Garamond" w:cs="Times New Roman"/>
        </w:rPr>
        <w:lastRenderedPageBreak/>
        <w:t xml:space="preserve">how </w:t>
      </w:r>
      <w:r w:rsidR="00DE5633" w:rsidRPr="00D66198">
        <w:rPr>
          <w:rFonts w:ascii="Garamond" w:eastAsia="Calibri" w:hAnsi="Garamond" w:cs="Times New Roman"/>
        </w:rPr>
        <w:t xml:space="preserve">to </w:t>
      </w:r>
      <w:r w:rsidR="009B39FD" w:rsidRPr="00D66198">
        <w:rPr>
          <w:rFonts w:ascii="Garamond" w:eastAsia="Calibri" w:hAnsi="Garamond" w:cs="Times New Roman"/>
        </w:rPr>
        <w:t xml:space="preserve">incorporate food price and risk data (Brown et al. 2014, p. 21).  </w:t>
      </w:r>
      <w:r w:rsidR="00F65146" w:rsidRPr="00D66198">
        <w:rPr>
          <w:rFonts w:ascii="Garamond" w:eastAsia="Calibri" w:hAnsi="Garamond" w:cs="Times New Roman"/>
        </w:rPr>
        <w:t>Below we discuss our protocols</w:t>
      </w:r>
      <w:r w:rsidR="009B39FD" w:rsidRPr="00D66198">
        <w:rPr>
          <w:rFonts w:ascii="Garamond" w:eastAsia="Calibri" w:hAnsi="Garamond" w:cs="Times New Roman"/>
        </w:rPr>
        <w:t xml:space="preserve"> for combining sub-national IPC, price, and rainfall data.</w:t>
      </w:r>
    </w:p>
    <w:p w14:paraId="5069B648" w14:textId="77777777" w:rsidR="001072A4" w:rsidRPr="00D66198" w:rsidRDefault="001072A4" w:rsidP="00975CC9">
      <w:pPr>
        <w:pStyle w:val="IMMANAmaintext"/>
        <w:spacing w:after="0"/>
        <w:ind w:left="2160"/>
        <w:rPr>
          <w:rFonts w:ascii="Garamond" w:hAnsi="Garamond"/>
          <w:b/>
          <w:sz w:val="24"/>
          <w:szCs w:val="24"/>
        </w:rPr>
      </w:pPr>
    </w:p>
    <w:p w14:paraId="59F1E80F" w14:textId="7B5B2816" w:rsidR="003A0BC3" w:rsidRPr="00D66198" w:rsidRDefault="008275C6"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One challenge with mapping f</w:t>
      </w:r>
      <w:r w:rsidR="00B32585" w:rsidRPr="00D66198">
        <w:rPr>
          <w:rFonts w:ascii="Garamond" w:eastAsia="Calibri" w:hAnsi="Garamond" w:cs="Times New Roman"/>
        </w:rPr>
        <w:t>ood security</w:t>
      </w:r>
      <w:r w:rsidRPr="00D66198">
        <w:rPr>
          <w:rFonts w:ascii="Garamond" w:eastAsia="Calibri" w:hAnsi="Garamond" w:cs="Times New Roman"/>
        </w:rPr>
        <w:t xml:space="preserve"> is that it is not directly observable </w:t>
      </w:r>
      <w:r w:rsidR="0075749F" w:rsidRPr="00D66198">
        <w:rPr>
          <w:rFonts w:ascii="Garamond" w:eastAsia="Calibri" w:hAnsi="Garamond" w:cs="Times New Roman"/>
        </w:rPr>
        <w:t>(Barrett and Lentz 2014)</w:t>
      </w:r>
      <w:r w:rsidRPr="00D66198">
        <w:rPr>
          <w:rFonts w:ascii="Garamond" w:eastAsia="Calibri" w:hAnsi="Garamond" w:cs="Times New Roman"/>
        </w:rPr>
        <w:t>.</w:t>
      </w:r>
      <w:r w:rsidR="00291FCA" w:rsidRPr="00D66198">
        <w:rPr>
          <w:rFonts w:ascii="Garamond" w:eastAsia="Calibri" w:hAnsi="Garamond" w:cs="Times New Roman"/>
        </w:rPr>
        <w:t xml:space="preserve"> F</w:t>
      </w:r>
      <w:r w:rsidRPr="00D66198">
        <w:rPr>
          <w:rFonts w:ascii="Garamond" w:eastAsia="Calibri" w:hAnsi="Garamond" w:cs="Times New Roman"/>
        </w:rPr>
        <w:t>ood security</w:t>
      </w:r>
      <w:r w:rsidR="00B32585" w:rsidRPr="00D66198">
        <w:rPr>
          <w:rFonts w:ascii="Garamond" w:eastAsia="Calibri" w:hAnsi="Garamond" w:cs="Times New Roman"/>
        </w:rPr>
        <w:t xml:space="preserve"> is often operationalized as adequate </w:t>
      </w:r>
      <w:r w:rsidR="00982C15" w:rsidRPr="00D66198">
        <w:rPr>
          <w:rFonts w:ascii="Garamond" w:eastAsia="Calibri" w:hAnsi="Garamond" w:cs="Times New Roman"/>
        </w:rPr>
        <w:t xml:space="preserve">physical </w:t>
      </w:r>
      <w:r w:rsidR="00B32585" w:rsidRPr="00D66198">
        <w:rPr>
          <w:rFonts w:ascii="Garamond" w:eastAsia="Calibri" w:hAnsi="Garamond" w:cs="Times New Roman"/>
        </w:rPr>
        <w:t>availability of food, the</w:t>
      </w:r>
      <w:r w:rsidR="00982C15" w:rsidRPr="00D66198">
        <w:rPr>
          <w:rFonts w:ascii="Garamond" w:eastAsia="Calibri" w:hAnsi="Garamond" w:cs="Times New Roman"/>
        </w:rPr>
        <w:t xml:space="preserve"> economic and physical access </w:t>
      </w:r>
      <w:r w:rsidR="00734EA9" w:rsidRPr="00D66198">
        <w:rPr>
          <w:rFonts w:ascii="Garamond" w:eastAsia="Calibri" w:hAnsi="Garamond" w:cs="Times New Roman"/>
        </w:rPr>
        <w:t xml:space="preserve">to </w:t>
      </w:r>
      <w:r w:rsidR="00982C15" w:rsidRPr="00D66198">
        <w:rPr>
          <w:rFonts w:ascii="Garamond" w:eastAsia="Calibri" w:hAnsi="Garamond" w:cs="Times New Roman"/>
        </w:rPr>
        <w:t xml:space="preserve">food, and </w:t>
      </w:r>
      <w:r w:rsidR="001878B4" w:rsidRPr="00D66198">
        <w:rPr>
          <w:rFonts w:ascii="Garamond" w:eastAsia="Calibri" w:hAnsi="Garamond" w:cs="Times New Roman"/>
        </w:rPr>
        <w:t xml:space="preserve">the </w:t>
      </w:r>
      <w:r w:rsidR="00982C15" w:rsidRPr="00D66198">
        <w:rPr>
          <w:rFonts w:ascii="Garamond" w:eastAsia="Calibri" w:hAnsi="Garamond" w:cs="Times New Roman"/>
        </w:rPr>
        <w:t>effective</w:t>
      </w:r>
      <w:r w:rsidR="00B32585" w:rsidRPr="00D66198">
        <w:rPr>
          <w:rFonts w:ascii="Garamond" w:eastAsia="Calibri" w:hAnsi="Garamond" w:cs="Times New Roman"/>
        </w:rPr>
        <w:t xml:space="preserve"> utili</w:t>
      </w:r>
      <w:r w:rsidR="00982C15" w:rsidRPr="00D66198">
        <w:rPr>
          <w:rFonts w:ascii="Garamond" w:eastAsia="Calibri" w:hAnsi="Garamond" w:cs="Times New Roman"/>
        </w:rPr>
        <w:t>zation of food.</w:t>
      </w:r>
      <w:r w:rsidR="0075749F" w:rsidRPr="00D66198">
        <w:rPr>
          <w:rFonts w:ascii="Garamond" w:eastAsia="Calibri" w:hAnsi="Garamond" w:cs="Times New Roman"/>
        </w:rPr>
        <w:t xml:space="preserve"> These attributes are inherently nested</w:t>
      </w:r>
      <w:r w:rsidR="004733BF" w:rsidRPr="00D66198">
        <w:rPr>
          <w:rFonts w:ascii="Garamond" w:eastAsia="Calibri" w:hAnsi="Garamond" w:cs="Times New Roman"/>
        </w:rPr>
        <w:t xml:space="preserve">: </w:t>
      </w:r>
      <w:r w:rsidR="0075749F" w:rsidRPr="00D66198">
        <w:rPr>
          <w:rFonts w:ascii="Garamond" w:eastAsia="Calibri" w:hAnsi="Garamond" w:cs="Times New Roman"/>
        </w:rPr>
        <w:t>without availability there can be no access, and without access, there can be no utilization.</w:t>
      </w:r>
      <w:r w:rsidR="00982C15" w:rsidRPr="00D66198">
        <w:rPr>
          <w:rFonts w:ascii="Garamond" w:eastAsia="Calibri" w:hAnsi="Garamond" w:cs="Times New Roman"/>
        </w:rPr>
        <w:t xml:space="preserve"> A fourth component, stability, reflects the temporal dimension of these three aspects.</w:t>
      </w:r>
      <w:r w:rsidR="0075749F" w:rsidRPr="00D66198">
        <w:rPr>
          <w:rFonts w:ascii="Garamond" w:eastAsia="Calibri" w:hAnsi="Garamond" w:cs="Times New Roman"/>
        </w:rPr>
        <w:t xml:space="preserve"> I</w:t>
      </w:r>
      <w:r w:rsidR="00E87FCB" w:rsidRPr="00D66198">
        <w:rPr>
          <w:rFonts w:ascii="Garamond" w:eastAsia="Calibri" w:hAnsi="Garamond" w:cs="Times New Roman"/>
        </w:rPr>
        <w:t>f stability is included in the assessment, i</w:t>
      </w:r>
      <w:r w:rsidR="0075749F" w:rsidRPr="00D66198">
        <w:rPr>
          <w:rFonts w:ascii="Garamond" w:eastAsia="Calibri" w:hAnsi="Garamond" w:cs="Times New Roman"/>
        </w:rPr>
        <w:t>ndividuals who have food at one point</w:t>
      </w:r>
      <w:r w:rsidR="004733BF" w:rsidRPr="00D66198">
        <w:rPr>
          <w:rFonts w:ascii="Garamond" w:eastAsia="Calibri" w:hAnsi="Garamond" w:cs="Times New Roman"/>
        </w:rPr>
        <w:t xml:space="preserve"> in the year</w:t>
      </w:r>
      <w:r w:rsidR="00982C15" w:rsidRPr="00D66198">
        <w:rPr>
          <w:rFonts w:ascii="Garamond" w:eastAsia="Calibri" w:hAnsi="Garamond" w:cs="Times New Roman"/>
        </w:rPr>
        <w:t xml:space="preserve"> but </w:t>
      </w:r>
      <w:r w:rsidR="0075749F" w:rsidRPr="00D66198">
        <w:rPr>
          <w:rFonts w:ascii="Garamond" w:eastAsia="Calibri" w:hAnsi="Garamond" w:cs="Times New Roman"/>
        </w:rPr>
        <w:t>not at a later point, perhaps due to seasonal hunger,</w:t>
      </w:r>
      <w:r w:rsidR="00982C15" w:rsidRPr="00D66198">
        <w:rPr>
          <w:rFonts w:ascii="Garamond" w:eastAsia="Calibri" w:hAnsi="Garamond" w:cs="Times New Roman"/>
        </w:rPr>
        <w:t xml:space="preserve"> </w:t>
      </w:r>
      <w:r w:rsidR="00E87FCB" w:rsidRPr="00D66198">
        <w:rPr>
          <w:rFonts w:ascii="Garamond" w:eastAsia="Calibri" w:hAnsi="Garamond" w:cs="Times New Roman"/>
        </w:rPr>
        <w:t>ought to be</w:t>
      </w:r>
      <w:r w:rsidR="00982C15" w:rsidRPr="00D66198">
        <w:rPr>
          <w:rFonts w:ascii="Garamond" w:eastAsia="Calibri" w:hAnsi="Garamond" w:cs="Times New Roman"/>
        </w:rPr>
        <w:t xml:space="preserve"> considered food insecure (FAO n.d.). </w:t>
      </w:r>
      <w:r w:rsidR="00F46FCF" w:rsidRPr="00D66198">
        <w:rPr>
          <w:rFonts w:ascii="Garamond" w:eastAsia="Calibri" w:hAnsi="Garamond" w:cs="Times New Roman"/>
        </w:rPr>
        <w:t xml:space="preserve"> </w:t>
      </w:r>
    </w:p>
    <w:p w14:paraId="7C53279F" w14:textId="77777777" w:rsidR="003A0BC3" w:rsidRPr="00D66198" w:rsidRDefault="003A0BC3" w:rsidP="00975CC9">
      <w:pPr>
        <w:widowControl w:val="0"/>
        <w:autoSpaceDE w:val="0"/>
        <w:autoSpaceDN w:val="0"/>
        <w:adjustRightInd w:val="0"/>
        <w:spacing w:line="360" w:lineRule="auto"/>
        <w:rPr>
          <w:rFonts w:ascii="Garamond" w:eastAsia="Calibri" w:hAnsi="Garamond" w:cs="Times New Roman"/>
        </w:rPr>
      </w:pPr>
    </w:p>
    <w:p w14:paraId="21ED6A06" w14:textId="731DD1F2" w:rsidR="00B32585" w:rsidRPr="00D66198" w:rsidRDefault="00F46FCF"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Analysts interested in (rural) food security at a sub-national level often rely</w:t>
      </w:r>
      <w:r w:rsidR="00734EA9" w:rsidRPr="00D66198">
        <w:rPr>
          <w:rFonts w:ascii="Garamond" w:eastAsia="Calibri" w:hAnsi="Garamond" w:cs="Times New Roman"/>
        </w:rPr>
        <w:t xml:space="preserve"> on</w:t>
      </w:r>
      <w:r w:rsidRPr="00D66198">
        <w:rPr>
          <w:rFonts w:ascii="Garamond" w:eastAsia="Calibri" w:hAnsi="Garamond" w:cs="Times New Roman"/>
        </w:rPr>
        <w:t xml:space="preserve"> proxy measures: precipitation or greenness to capture availability and prices to capture access.</w:t>
      </w:r>
      <w:r w:rsidR="00092821" w:rsidRPr="00D66198">
        <w:rPr>
          <w:rFonts w:ascii="Garamond" w:eastAsia="Calibri" w:hAnsi="Garamond" w:cs="Times New Roman"/>
        </w:rPr>
        <w:t xml:space="preserve"> Utilization is generally measured within households, and therefore rarely explicitly included in early warning systems.</w:t>
      </w:r>
      <w:r w:rsidR="003A0BC3" w:rsidRPr="00D66198">
        <w:rPr>
          <w:rFonts w:ascii="Garamond" w:eastAsia="Calibri" w:hAnsi="Garamond" w:cs="Times New Roman"/>
        </w:rPr>
        <w:t xml:space="preserve"> </w:t>
      </w:r>
      <w:r w:rsidR="00092821" w:rsidRPr="00D66198">
        <w:rPr>
          <w:rFonts w:ascii="Garamond" w:eastAsia="Calibri" w:hAnsi="Garamond" w:cs="Times New Roman"/>
        </w:rPr>
        <w:t>S</w:t>
      </w:r>
      <w:r w:rsidR="00F05783" w:rsidRPr="00D66198">
        <w:rPr>
          <w:rFonts w:ascii="Garamond" w:eastAsia="Calibri" w:hAnsi="Garamond" w:cs="Times New Roman"/>
        </w:rPr>
        <w:t>tability</w:t>
      </w:r>
      <w:r w:rsidR="00260798" w:rsidRPr="00D66198">
        <w:rPr>
          <w:rFonts w:ascii="Garamond" w:eastAsia="Calibri" w:hAnsi="Garamond" w:cs="Times New Roman"/>
        </w:rPr>
        <w:t>,</w:t>
      </w:r>
      <w:r w:rsidR="003038AA" w:rsidRPr="00D66198">
        <w:rPr>
          <w:rFonts w:ascii="Garamond" w:eastAsia="Calibri" w:hAnsi="Garamond" w:cs="Times New Roman"/>
        </w:rPr>
        <w:t xml:space="preserve"> arguably important for early warning, </w:t>
      </w:r>
      <w:r w:rsidR="001878B4" w:rsidRPr="00D66198">
        <w:rPr>
          <w:rFonts w:ascii="Garamond" w:eastAsia="Calibri" w:hAnsi="Garamond" w:cs="Times New Roman"/>
        </w:rPr>
        <w:t>poses serious measurement challenges</w:t>
      </w:r>
      <w:r w:rsidR="003A0BC3" w:rsidRPr="00D66198">
        <w:rPr>
          <w:rFonts w:ascii="Garamond" w:eastAsia="Calibri" w:hAnsi="Garamond" w:cs="Times New Roman"/>
        </w:rPr>
        <w:t>.</w:t>
      </w:r>
      <w:r w:rsidR="00261898" w:rsidRPr="00D66198">
        <w:rPr>
          <w:rFonts w:ascii="Garamond" w:eastAsia="Calibri" w:hAnsi="Garamond" w:cs="Times New Roman"/>
        </w:rPr>
        <w:t xml:space="preserve"> A</w:t>
      </w:r>
      <w:r w:rsidR="005E4DF5" w:rsidRPr="00D66198">
        <w:rPr>
          <w:rFonts w:ascii="Garamond" w:eastAsia="Calibri" w:hAnsi="Garamond" w:cs="Times New Roman"/>
        </w:rPr>
        <w:t>s a result</w:t>
      </w:r>
      <w:r w:rsidR="0075749F" w:rsidRPr="00D66198">
        <w:rPr>
          <w:rFonts w:ascii="Garamond" w:eastAsia="Calibri" w:hAnsi="Garamond" w:cs="Times New Roman"/>
        </w:rPr>
        <w:t>,</w:t>
      </w:r>
      <w:r w:rsidR="005E4DF5" w:rsidRPr="00D66198">
        <w:rPr>
          <w:rFonts w:ascii="Garamond" w:eastAsia="Calibri" w:hAnsi="Garamond" w:cs="Times New Roman"/>
        </w:rPr>
        <w:t xml:space="preserve"> </w:t>
      </w:r>
      <w:r w:rsidR="003A0BC3" w:rsidRPr="00D66198">
        <w:rPr>
          <w:rFonts w:ascii="Garamond" w:eastAsia="Calibri" w:hAnsi="Garamond" w:cs="Times New Roman"/>
        </w:rPr>
        <w:t xml:space="preserve">stability </w:t>
      </w:r>
      <w:r w:rsidR="005E4DF5" w:rsidRPr="00D66198">
        <w:rPr>
          <w:rFonts w:ascii="Garamond" w:eastAsia="Calibri" w:hAnsi="Garamond" w:cs="Times New Roman"/>
        </w:rPr>
        <w:t>is both under-studied and under-theorized</w:t>
      </w:r>
      <w:r w:rsidR="001878B4" w:rsidRPr="00D66198">
        <w:rPr>
          <w:rFonts w:ascii="Garamond" w:eastAsia="Calibri" w:hAnsi="Garamond" w:cs="Times New Roman"/>
        </w:rPr>
        <w:t>. Rapidly available nationally representative surveys capturing seasonal trends in undernutrition are rare (Barrett and Headey, 2014).</w:t>
      </w:r>
      <w:r w:rsidR="00AA3EA5" w:rsidRPr="00D66198">
        <w:rPr>
          <w:rFonts w:ascii="Garamond" w:eastAsia="Calibri" w:hAnsi="Garamond" w:cs="Times New Roman"/>
        </w:rPr>
        <w:t xml:space="preserve"> Few surveys collect household-level food security measures that are both high frequency and spatially representative at the sub-national level.</w:t>
      </w:r>
      <w:r w:rsidR="001878B4" w:rsidRPr="00D66198">
        <w:rPr>
          <w:rFonts w:ascii="Garamond" w:eastAsia="Calibri" w:hAnsi="Garamond" w:cs="Times New Roman"/>
        </w:rPr>
        <w:t xml:space="preserve">  Yet,</w:t>
      </w:r>
      <w:r w:rsidR="005E4DF5" w:rsidRPr="00D66198">
        <w:rPr>
          <w:rFonts w:ascii="Garamond" w:eastAsia="Calibri" w:hAnsi="Garamond" w:cs="Times New Roman"/>
        </w:rPr>
        <w:t xml:space="preserve"> many</w:t>
      </w:r>
      <w:r w:rsidR="001878B4" w:rsidRPr="00D66198">
        <w:rPr>
          <w:rFonts w:ascii="Garamond" w:eastAsia="Calibri" w:hAnsi="Garamond" w:cs="Times New Roman"/>
        </w:rPr>
        <w:t xml:space="preserve"> households and individuals experience food insecurity for part of year</w:t>
      </w:r>
      <w:r w:rsidR="005E4DF5" w:rsidRPr="00D66198">
        <w:rPr>
          <w:rFonts w:ascii="Garamond" w:eastAsia="Calibri" w:hAnsi="Garamond" w:cs="Times New Roman"/>
        </w:rPr>
        <w:t xml:space="preserve"> (see Devereux et al. 2008)</w:t>
      </w:r>
      <w:r w:rsidR="001878B4" w:rsidRPr="00D66198">
        <w:rPr>
          <w:rFonts w:ascii="Garamond" w:eastAsia="Calibri" w:hAnsi="Garamond" w:cs="Times New Roman"/>
        </w:rPr>
        <w:t xml:space="preserve"> – and depending on livelihood strategy, incomes, and locations, the duration and </w:t>
      </w:r>
      <w:r w:rsidR="00AC46CB" w:rsidRPr="00D66198">
        <w:rPr>
          <w:rFonts w:ascii="Garamond" w:eastAsia="Calibri" w:hAnsi="Garamond" w:cs="Times New Roman"/>
        </w:rPr>
        <w:t>timing of household</w:t>
      </w:r>
      <w:r w:rsidR="001878B4" w:rsidRPr="00D66198">
        <w:rPr>
          <w:rFonts w:ascii="Garamond" w:eastAsia="Calibri" w:hAnsi="Garamond" w:cs="Times New Roman"/>
        </w:rPr>
        <w:t xml:space="preserve"> food insecurity will vary. </w:t>
      </w:r>
      <w:r w:rsidR="007E4FBA" w:rsidRPr="00D66198">
        <w:rPr>
          <w:rFonts w:ascii="Garamond" w:eastAsia="Calibri" w:hAnsi="Garamond" w:cs="Times New Roman"/>
        </w:rPr>
        <w:t>A</w:t>
      </w:r>
      <w:r w:rsidR="001878B4" w:rsidRPr="00D66198">
        <w:rPr>
          <w:rFonts w:ascii="Garamond" w:eastAsia="Calibri" w:hAnsi="Garamond" w:cs="Times New Roman"/>
        </w:rPr>
        <w:t xml:space="preserve">nnual food security surveys likely under-report the population who experiences food insecurity in a given year. </w:t>
      </w:r>
      <w:r w:rsidR="00CE1809" w:rsidRPr="00D66198">
        <w:rPr>
          <w:rFonts w:ascii="Garamond" w:eastAsia="Calibri" w:hAnsi="Garamond" w:cs="Times New Roman"/>
        </w:rPr>
        <w:t xml:space="preserve">Thus, </w:t>
      </w:r>
      <w:r w:rsidR="00AA3EA5" w:rsidRPr="00D66198">
        <w:rPr>
          <w:rFonts w:ascii="Garamond" w:eastAsia="Calibri" w:hAnsi="Garamond" w:cs="Times New Roman"/>
        </w:rPr>
        <w:t xml:space="preserve">due to data limitations, few </w:t>
      </w:r>
      <w:r w:rsidR="001B27FC" w:rsidRPr="00D66198">
        <w:rPr>
          <w:rFonts w:ascii="Garamond" w:eastAsia="Calibri" w:hAnsi="Garamond" w:cs="Times New Roman"/>
        </w:rPr>
        <w:t xml:space="preserve">long-term, nationally representative </w:t>
      </w:r>
      <w:r w:rsidR="00AA3EA5" w:rsidRPr="00D66198">
        <w:rPr>
          <w:rFonts w:ascii="Garamond" w:eastAsia="Calibri" w:hAnsi="Garamond" w:cs="Times New Roman"/>
        </w:rPr>
        <w:t xml:space="preserve">studies have evaluated </w:t>
      </w:r>
      <w:r w:rsidR="00CF64FF" w:rsidRPr="00D66198">
        <w:rPr>
          <w:rFonts w:ascii="Garamond" w:eastAsia="Calibri" w:hAnsi="Garamond" w:cs="Times New Roman"/>
        </w:rPr>
        <w:t xml:space="preserve">the </w:t>
      </w:r>
      <w:r w:rsidR="00F96455" w:rsidRPr="00D66198">
        <w:rPr>
          <w:rFonts w:ascii="Garamond" w:eastAsia="Calibri" w:hAnsi="Garamond" w:cs="Times New Roman"/>
        </w:rPr>
        <w:t>temporal variation</w:t>
      </w:r>
      <w:r w:rsidR="00AA3EA5" w:rsidRPr="00D66198">
        <w:rPr>
          <w:rFonts w:ascii="Garamond" w:eastAsia="Calibri" w:hAnsi="Garamond" w:cs="Times New Roman"/>
        </w:rPr>
        <w:t xml:space="preserve"> of </w:t>
      </w:r>
      <w:r w:rsidR="00A554B2" w:rsidRPr="00D66198">
        <w:rPr>
          <w:rFonts w:ascii="Garamond" w:eastAsia="Calibri" w:hAnsi="Garamond" w:cs="Times New Roman"/>
        </w:rPr>
        <w:t xml:space="preserve">sub-national </w:t>
      </w:r>
      <w:r w:rsidR="00AA3EA5" w:rsidRPr="00D66198">
        <w:rPr>
          <w:rFonts w:ascii="Garamond" w:eastAsia="Calibri" w:hAnsi="Garamond" w:cs="Times New Roman"/>
        </w:rPr>
        <w:t>food security.</w:t>
      </w:r>
    </w:p>
    <w:p w14:paraId="19934838" w14:textId="77777777" w:rsidR="001878B4" w:rsidRPr="00D66198" w:rsidRDefault="001878B4" w:rsidP="00975CC9">
      <w:pPr>
        <w:widowControl w:val="0"/>
        <w:autoSpaceDE w:val="0"/>
        <w:autoSpaceDN w:val="0"/>
        <w:adjustRightInd w:val="0"/>
        <w:spacing w:line="360" w:lineRule="auto"/>
        <w:rPr>
          <w:rFonts w:ascii="Garamond" w:eastAsia="Calibri" w:hAnsi="Garamond" w:cs="Times New Roman"/>
        </w:rPr>
      </w:pPr>
    </w:p>
    <w:p w14:paraId="4C8298D4" w14:textId="7BEDE351" w:rsidR="005C37DD" w:rsidRPr="00D66198" w:rsidRDefault="0075749F"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Just as flooding and drought can disrupt food security, l</w:t>
      </w:r>
      <w:r w:rsidR="005C37DD" w:rsidRPr="00D66198">
        <w:rPr>
          <w:rFonts w:ascii="Garamond" w:eastAsia="Calibri" w:hAnsi="Garamond" w:cs="Times New Roman"/>
        </w:rPr>
        <w:t xml:space="preserve">imited market access and transactions costs can contribute to food insecurity (Barrett et al. 2009; Timmer 2014). </w:t>
      </w:r>
      <w:r w:rsidR="00D85844" w:rsidRPr="00D66198">
        <w:rPr>
          <w:rFonts w:ascii="Garamond" w:eastAsia="Calibri" w:hAnsi="Garamond" w:cs="Times New Roman"/>
        </w:rPr>
        <w:t>M</w:t>
      </w:r>
      <w:r w:rsidR="005C37DD" w:rsidRPr="00D66198">
        <w:rPr>
          <w:rFonts w:ascii="Garamond" w:eastAsia="Calibri" w:hAnsi="Garamond" w:cs="Times New Roman"/>
        </w:rPr>
        <w:t xml:space="preserve">arket access and transactions costs vary not </w:t>
      </w:r>
      <w:r w:rsidR="00D85844" w:rsidRPr="00D66198">
        <w:rPr>
          <w:rFonts w:ascii="Garamond" w:eastAsia="Calibri" w:hAnsi="Garamond" w:cs="Times New Roman"/>
        </w:rPr>
        <w:t>only</w:t>
      </w:r>
      <w:r w:rsidR="005C37DD" w:rsidRPr="00D66198">
        <w:rPr>
          <w:rFonts w:ascii="Garamond" w:eastAsia="Calibri" w:hAnsi="Garamond" w:cs="Times New Roman"/>
        </w:rPr>
        <w:t xml:space="preserve"> spatially but temporally, and, as described in </w:t>
      </w:r>
      <w:r w:rsidR="003D6C20" w:rsidRPr="00D66198">
        <w:rPr>
          <w:rFonts w:ascii="Garamond" w:eastAsia="Calibri" w:hAnsi="Garamond" w:cs="Times New Roman"/>
        </w:rPr>
        <w:t xml:space="preserve">the </w:t>
      </w:r>
      <w:r w:rsidR="005C37DD" w:rsidRPr="00D66198">
        <w:rPr>
          <w:rFonts w:ascii="Garamond" w:eastAsia="Calibri" w:hAnsi="Garamond" w:cs="Times New Roman"/>
        </w:rPr>
        <w:t>research o</w:t>
      </w:r>
      <w:r w:rsidR="003D6C20" w:rsidRPr="00D66198">
        <w:rPr>
          <w:rFonts w:ascii="Garamond" w:eastAsia="Calibri" w:hAnsi="Garamond" w:cs="Times New Roman"/>
        </w:rPr>
        <w:t>n</w:t>
      </w:r>
      <w:r w:rsidR="005C37DD" w:rsidRPr="00D66198">
        <w:rPr>
          <w:rFonts w:ascii="Garamond" w:eastAsia="Calibri" w:hAnsi="Garamond" w:cs="Times New Roman"/>
        </w:rPr>
        <w:t xml:space="preserve"> famines and severe food insecurity, are worse during times of acute food insecurity (see Sen 1980 and Mukherjee 2015).  Given the limited spatial market integration in many developing countries (Mallory and Baylis 2012)</w:t>
      </w:r>
      <w:r w:rsidR="00D85844" w:rsidRPr="00D66198">
        <w:rPr>
          <w:rFonts w:ascii="Garamond" w:eastAsia="Calibri" w:hAnsi="Garamond" w:cs="Times New Roman"/>
        </w:rPr>
        <w:t xml:space="preserve"> and high transaction costs in rural markets (Montgomery et al</w:t>
      </w:r>
      <w:r w:rsidR="005B16A2" w:rsidRPr="00D66198">
        <w:rPr>
          <w:rFonts w:ascii="Garamond" w:eastAsia="Calibri" w:hAnsi="Garamond" w:cs="Times New Roman"/>
        </w:rPr>
        <w:t>.</w:t>
      </w:r>
      <w:r w:rsidR="00D85844" w:rsidRPr="00D66198">
        <w:rPr>
          <w:rFonts w:ascii="Garamond" w:eastAsia="Calibri" w:hAnsi="Garamond" w:cs="Times New Roman"/>
        </w:rPr>
        <w:t xml:space="preserve"> 2017)</w:t>
      </w:r>
      <w:r w:rsidR="005C37DD" w:rsidRPr="00D66198">
        <w:rPr>
          <w:rFonts w:ascii="Garamond" w:eastAsia="Calibri" w:hAnsi="Garamond" w:cs="Times New Roman"/>
        </w:rPr>
        <w:t>, we expect that rural agrarian household</w:t>
      </w:r>
      <w:r w:rsidR="00D85844" w:rsidRPr="00D66198">
        <w:rPr>
          <w:rFonts w:ascii="Garamond" w:eastAsia="Calibri" w:hAnsi="Garamond" w:cs="Times New Roman"/>
        </w:rPr>
        <w:t>s</w:t>
      </w:r>
      <w:r w:rsidR="005C37DD" w:rsidRPr="00D66198">
        <w:rPr>
          <w:rFonts w:ascii="Garamond" w:eastAsia="Calibri" w:hAnsi="Garamond" w:cs="Times New Roman"/>
        </w:rPr>
        <w:t xml:space="preserve"> who experience acute food security are harmed by a lack of stability in local measures of </w:t>
      </w:r>
      <w:r w:rsidR="005C37DD" w:rsidRPr="00D66198">
        <w:rPr>
          <w:rFonts w:ascii="Garamond" w:eastAsia="Calibri" w:hAnsi="Garamond" w:cs="Times New Roman"/>
        </w:rPr>
        <w:lastRenderedPageBreak/>
        <w:t>climate, prices, and other factors.  Analysis of spatial and temporal variation within a country can provide insight into the relationship between availability-based (i.e., precipitation) and access-based measures (i.e., prices</w:t>
      </w:r>
      <w:r w:rsidR="00A37466" w:rsidRPr="00D66198">
        <w:rPr>
          <w:rFonts w:ascii="Garamond" w:eastAsia="Calibri" w:hAnsi="Garamond" w:cs="Times New Roman"/>
        </w:rPr>
        <w:t xml:space="preserve"> and stock-outs</w:t>
      </w:r>
      <w:r w:rsidR="005C37DD" w:rsidRPr="00D66198">
        <w:rPr>
          <w:rFonts w:ascii="Garamond" w:eastAsia="Calibri" w:hAnsi="Garamond" w:cs="Times New Roman"/>
        </w:rPr>
        <w:t xml:space="preserve">) of food insecurity and the IPC.  Thus, mapping food security, prices, and availability measures with a focus on prediction has clear value. </w:t>
      </w:r>
    </w:p>
    <w:p w14:paraId="75323C41" w14:textId="77777777" w:rsidR="00291A3C" w:rsidRPr="00D66198" w:rsidRDefault="00291A3C" w:rsidP="00975CC9">
      <w:pPr>
        <w:pStyle w:val="IMMANAmaintext"/>
        <w:spacing w:after="0"/>
        <w:rPr>
          <w:rFonts w:ascii="Garamond" w:hAnsi="Garamond"/>
          <w:b/>
          <w:sz w:val="24"/>
          <w:szCs w:val="24"/>
        </w:rPr>
      </w:pPr>
    </w:p>
    <w:p w14:paraId="38BCEB3E" w14:textId="77777777" w:rsidR="004F1512" w:rsidRPr="00D66198" w:rsidRDefault="004F1512" w:rsidP="00975CC9">
      <w:pPr>
        <w:pStyle w:val="IMMANAmaintext"/>
        <w:spacing w:after="0"/>
        <w:ind w:firstLine="720"/>
        <w:rPr>
          <w:rFonts w:ascii="Garamond" w:hAnsi="Garamond"/>
          <w:b/>
          <w:sz w:val="24"/>
          <w:szCs w:val="24"/>
        </w:rPr>
      </w:pPr>
    </w:p>
    <w:p w14:paraId="34B07016" w14:textId="77777777" w:rsidR="004F1512" w:rsidRPr="00D66198" w:rsidRDefault="004F1512" w:rsidP="00975CC9">
      <w:pPr>
        <w:spacing w:line="360" w:lineRule="auto"/>
        <w:outlineLvl w:val="0"/>
        <w:rPr>
          <w:rFonts w:ascii="Garamond" w:hAnsi="Garamond"/>
          <w:b/>
        </w:rPr>
      </w:pPr>
      <w:r w:rsidRPr="00D66198">
        <w:rPr>
          <w:rFonts w:ascii="Garamond" w:hAnsi="Garamond"/>
          <w:b/>
        </w:rPr>
        <w:t>Data sources and descriptive statistics</w:t>
      </w:r>
    </w:p>
    <w:p w14:paraId="05025159" w14:textId="77777777" w:rsidR="007F0643" w:rsidRPr="00D66198" w:rsidRDefault="007F0643" w:rsidP="00975CC9">
      <w:pPr>
        <w:spacing w:line="360" w:lineRule="auto"/>
        <w:rPr>
          <w:rFonts w:ascii="Garamond" w:hAnsi="Garamond"/>
          <w:b/>
        </w:rPr>
      </w:pPr>
    </w:p>
    <w:p w14:paraId="6FC8C14C" w14:textId="3187AF07"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Malawi’s ongoing history of food insecurity, recent high-profile agricultural interventions targeting small farmers (e.g., Targeted Input Program, Farm Input Subsidy Program), and the breadth of data available make it an ideal candidate for this study. In 2013, Malawi was ranked the 18</w:t>
      </w:r>
      <w:r w:rsidRPr="00D66198">
        <w:rPr>
          <w:rFonts w:ascii="Garamond" w:hAnsi="Garamond"/>
          <w:sz w:val="24"/>
          <w:szCs w:val="24"/>
          <w:vertAlign w:val="superscript"/>
        </w:rPr>
        <w:t>th</w:t>
      </w:r>
      <w:r w:rsidRPr="00D66198">
        <w:rPr>
          <w:rFonts w:ascii="Garamond" w:hAnsi="Garamond"/>
          <w:sz w:val="24"/>
          <w:szCs w:val="24"/>
        </w:rPr>
        <w:t xml:space="preserve"> poorest country in the world (UNDP, n.d.). In 2010, approximately 70 percent of the population lived below $1.90 per day (World Bank, n.d.). About 85 percent of the population resides in rural areas (UNDP, n.d.). Malawi faces both acute and chronic food insecurity. In the past fifteen years, Malawi experienced several severe food insecurity crises, including a famine in 2002, a food security crisis in 2005, a food security crisis in 2012-2013, and major flooding in southern Malawi in 2015 with resulting widespread food insecurity. In 2013, the percent of children under age five who are moderately or severely stunted was between 37 and 47.8 percent</w:t>
      </w:r>
      <w:r w:rsidR="003F12D7" w:rsidRPr="00D66198">
        <w:rPr>
          <w:rFonts w:ascii="Garamond" w:hAnsi="Garamond"/>
          <w:sz w:val="24"/>
          <w:szCs w:val="24"/>
        </w:rPr>
        <w:t xml:space="preserve"> (UNICEF, n.d.; UN WFP, n.d.). The</w:t>
      </w:r>
      <w:r w:rsidRPr="00D66198">
        <w:rPr>
          <w:rFonts w:ascii="Garamond" w:hAnsi="Garamond"/>
          <w:sz w:val="24"/>
          <w:szCs w:val="24"/>
        </w:rPr>
        <w:t xml:space="preserve"> stunting rate, a measure of long-term food insecurity, is the proportion of children below two standard deviations from the median height-for-age reference population. </w:t>
      </w:r>
    </w:p>
    <w:p w14:paraId="03AC817D" w14:textId="77777777" w:rsidR="004F1512" w:rsidRPr="00D66198" w:rsidRDefault="004F1512" w:rsidP="00975CC9">
      <w:pPr>
        <w:pStyle w:val="IMMANAmaintext"/>
        <w:spacing w:after="0"/>
        <w:rPr>
          <w:rFonts w:ascii="Garamond" w:hAnsi="Garamond"/>
          <w:sz w:val="24"/>
          <w:szCs w:val="24"/>
        </w:rPr>
      </w:pPr>
    </w:p>
    <w:p w14:paraId="0BF05C13" w14:textId="423FBC73" w:rsidR="004F1512" w:rsidRPr="00D66198" w:rsidRDefault="0067662C" w:rsidP="00975CC9">
      <w:pPr>
        <w:pStyle w:val="IMMANAmaintext"/>
        <w:spacing w:after="0"/>
        <w:rPr>
          <w:rFonts w:ascii="Garamond" w:hAnsi="Garamond"/>
          <w:sz w:val="24"/>
          <w:szCs w:val="24"/>
        </w:rPr>
      </w:pPr>
      <w:r w:rsidRPr="00D66198">
        <w:rPr>
          <w:rFonts w:ascii="Garamond" w:hAnsi="Garamond"/>
          <w:sz w:val="24"/>
          <w:szCs w:val="24"/>
        </w:rPr>
        <w:t xml:space="preserve">Malawi’s </w:t>
      </w:r>
      <w:r w:rsidR="004F1512" w:rsidRPr="00D66198">
        <w:rPr>
          <w:rFonts w:ascii="Garamond" w:hAnsi="Garamond"/>
          <w:sz w:val="24"/>
          <w:szCs w:val="24"/>
        </w:rPr>
        <w:t xml:space="preserve">rainy season starts in October and runs through April. While the lean season varies for each family (and across years for families), </w:t>
      </w:r>
      <w:r w:rsidR="00381844" w:rsidRPr="00D66198">
        <w:rPr>
          <w:rFonts w:ascii="Garamond" w:hAnsi="Garamond"/>
          <w:sz w:val="24"/>
          <w:szCs w:val="24"/>
        </w:rPr>
        <w:t>the FEWs</w:t>
      </w:r>
      <w:r w:rsidR="004F1512" w:rsidRPr="00D66198">
        <w:rPr>
          <w:rFonts w:ascii="Garamond" w:hAnsi="Garamond"/>
          <w:sz w:val="24"/>
          <w:szCs w:val="24"/>
        </w:rPr>
        <w:t xml:space="preserve"> seasonal calendar indicates that the lean season generally runs between November and March. The main crops grown by rural Malawians include maize, sorghum, cassava, and rice, and, as a cash crop, tobacco. While dated, a 2008 report indicates that 90 percent of Malawian agriculture</w:t>
      </w:r>
      <w:r w:rsidR="009A4DDF" w:rsidRPr="00D66198">
        <w:rPr>
          <w:rFonts w:ascii="Garamond" w:hAnsi="Garamond"/>
          <w:sz w:val="24"/>
          <w:szCs w:val="24"/>
        </w:rPr>
        <w:t xml:space="preserve"> is rainfed (Semu Banda 2008). </w:t>
      </w:r>
      <w:r w:rsidR="004F1512" w:rsidRPr="00D66198">
        <w:rPr>
          <w:rFonts w:ascii="Garamond" w:hAnsi="Garamond"/>
          <w:sz w:val="24"/>
          <w:szCs w:val="24"/>
        </w:rPr>
        <w:t>About 95 percent of farmers in Malawi grow maize and it provides the primary source of calories for Malawians (Jones et al. 2014; MVAC 2015). The Malawi Vulnerability Assessment Committee (MVAC) (2015) argues that Malawians’ over-reliance on maize contributes to their food insecurity because maize yields are more susceptible to both droughts and dry-spells, than other staples, such as cassava. In 2005, the Malawi National Vulnerability Assessment C</w:t>
      </w:r>
      <w:r w:rsidR="00521173" w:rsidRPr="00D66198">
        <w:rPr>
          <w:rFonts w:ascii="Garamond" w:hAnsi="Garamond"/>
          <w:sz w:val="24"/>
          <w:szCs w:val="24"/>
        </w:rPr>
        <w:t xml:space="preserve">ommittee (a precursor to MVAC) </w:t>
      </w:r>
      <w:r w:rsidR="004F1512" w:rsidRPr="00D66198">
        <w:rPr>
          <w:rFonts w:ascii="Garamond" w:hAnsi="Garamond"/>
          <w:sz w:val="24"/>
          <w:szCs w:val="24"/>
        </w:rPr>
        <w:t>estimated that about one-third of the rural population did not grow enough food to meet their needs</w:t>
      </w:r>
      <w:r w:rsidR="00521173" w:rsidRPr="00D66198">
        <w:rPr>
          <w:rFonts w:ascii="Garamond" w:hAnsi="Garamond"/>
          <w:sz w:val="24"/>
          <w:szCs w:val="24"/>
        </w:rPr>
        <w:t xml:space="preserve"> (2005)</w:t>
      </w:r>
      <w:r w:rsidR="004F1512" w:rsidRPr="00D66198">
        <w:rPr>
          <w:rFonts w:ascii="Garamond" w:hAnsi="Garamond"/>
          <w:sz w:val="24"/>
          <w:szCs w:val="24"/>
        </w:rPr>
        <w:t xml:space="preserve">. These </w:t>
      </w:r>
      <w:r w:rsidR="004F1512" w:rsidRPr="00D66198">
        <w:rPr>
          <w:rFonts w:ascii="Garamond" w:hAnsi="Garamond"/>
          <w:sz w:val="24"/>
          <w:szCs w:val="24"/>
        </w:rPr>
        <w:lastRenderedPageBreak/>
        <w:t>households relied on day labor (ganyu) or other activities to cover shortfalls that ranged between two and six months’ worth of food.</w:t>
      </w:r>
    </w:p>
    <w:p w14:paraId="1F08F934" w14:textId="77777777" w:rsidR="004F1512" w:rsidRPr="00D66198" w:rsidRDefault="004F1512" w:rsidP="00975CC9">
      <w:pPr>
        <w:pStyle w:val="IMMANAmaintext"/>
        <w:spacing w:after="0"/>
        <w:rPr>
          <w:rFonts w:ascii="Garamond" w:hAnsi="Garamond"/>
          <w:sz w:val="24"/>
          <w:szCs w:val="24"/>
        </w:rPr>
      </w:pPr>
    </w:p>
    <w:p w14:paraId="364D117D" w14:textId="4ED4CBC9"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 xml:space="preserve">Because the majority of rural Malawians rely on maize production for food and maize production is heavily dependent on rainfall, estimating food insecurity as a function of maize prices and rainfall can provide us insight into how these factors influence food security. The importance of rain to small farmers and the dominance of maize in the diet </w:t>
      </w:r>
      <w:r w:rsidR="000F5DA3" w:rsidRPr="00D66198">
        <w:rPr>
          <w:rFonts w:ascii="Garamond" w:hAnsi="Garamond"/>
          <w:sz w:val="24"/>
          <w:szCs w:val="24"/>
        </w:rPr>
        <w:t>means both of these factors may</w:t>
      </w:r>
      <w:r w:rsidRPr="00D66198">
        <w:rPr>
          <w:rFonts w:ascii="Garamond" w:hAnsi="Garamond"/>
          <w:sz w:val="24"/>
          <w:szCs w:val="24"/>
        </w:rPr>
        <w:t xml:space="preserve"> be useful sentinel indicators to understanding temporal and spatial variation in food security at the IPC zone level. Further, food insecure households have little influence or control of these factors, allowing us to gauge the influence of external factors on sub-national food security. </w:t>
      </w:r>
    </w:p>
    <w:p w14:paraId="45A4BAD5" w14:textId="77777777" w:rsidR="004F1512" w:rsidRPr="00D66198" w:rsidRDefault="004F1512" w:rsidP="00975CC9">
      <w:pPr>
        <w:pStyle w:val="IMMANAmaintext"/>
        <w:spacing w:after="0"/>
        <w:rPr>
          <w:rFonts w:ascii="Garamond" w:hAnsi="Garamond"/>
          <w:sz w:val="24"/>
          <w:szCs w:val="24"/>
        </w:rPr>
      </w:pPr>
    </w:p>
    <w:p w14:paraId="5BA04FB9" w14:textId="77777777" w:rsidR="004F1512" w:rsidRPr="00D66198" w:rsidRDefault="004F1512" w:rsidP="00975CC9">
      <w:pPr>
        <w:pStyle w:val="IMMANAmaintext"/>
        <w:spacing w:after="0"/>
        <w:ind w:left="720"/>
        <w:rPr>
          <w:rFonts w:ascii="Garamond" w:hAnsi="Garamond"/>
          <w:sz w:val="24"/>
          <w:szCs w:val="24"/>
        </w:rPr>
      </w:pPr>
    </w:p>
    <w:p w14:paraId="1AE210B1" w14:textId="72DC297C" w:rsidR="004F1512" w:rsidRPr="00D66198" w:rsidRDefault="004F1512" w:rsidP="00975CC9">
      <w:pPr>
        <w:pStyle w:val="IMMANAmaintext"/>
        <w:spacing w:after="0"/>
        <w:outlineLvl w:val="0"/>
        <w:rPr>
          <w:sz w:val="24"/>
          <w:szCs w:val="24"/>
        </w:rPr>
      </w:pPr>
      <w:r w:rsidRPr="00D66198">
        <w:rPr>
          <w:rFonts w:ascii="Garamond" w:hAnsi="Garamond"/>
          <w:i/>
          <w:sz w:val="24"/>
          <w:szCs w:val="24"/>
        </w:rPr>
        <w:t>IPC</w:t>
      </w:r>
    </w:p>
    <w:p w14:paraId="6DA71ADC" w14:textId="44ACCBB8"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 xml:space="preserve">In 2005, using a Household Economy Mapping Approach, the Malawi National Vulnerability Assessment Committee, which included individuals from the </w:t>
      </w:r>
      <w:r w:rsidR="00D52941" w:rsidRPr="00D66198">
        <w:rPr>
          <w:rFonts w:ascii="Garamond" w:hAnsi="Garamond"/>
          <w:sz w:val="24"/>
          <w:szCs w:val="24"/>
        </w:rPr>
        <w:t>Ministry</w:t>
      </w:r>
      <w:r w:rsidRPr="00D66198">
        <w:rPr>
          <w:rFonts w:ascii="Garamond" w:hAnsi="Garamond"/>
          <w:sz w:val="24"/>
          <w:szCs w:val="24"/>
        </w:rPr>
        <w:t xml:space="preserve"> of Economic Planning and Development, the Ministry of Agriculture, Irrigation and Food Security, the Department of Local Government, the National Statistics Office, the </w:t>
      </w:r>
      <w:r w:rsidR="00D52941" w:rsidRPr="00D66198">
        <w:rPr>
          <w:rFonts w:ascii="Garamond" w:hAnsi="Garamond"/>
          <w:sz w:val="24"/>
          <w:szCs w:val="24"/>
        </w:rPr>
        <w:t>Ministry</w:t>
      </w:r>
      <w:r w:rsidRPr="00D66198">
        <w:rPr>
          <w:rFonts w:ascii="Garamond" w:hAnsi="Garamond"/>
          <w:sz w:val="24"/>
          <w:szCs w:val="24"/>
        </w:rPr>
        <w:t xml:space="preserve"> of Health and Population, WFP, FEWS NET, Save the Children, and World Vision International identified 18 agro-ecological livelihood zones in Malawi. To increase resolution and allow for variation within each livelihood zone, livelihood zones were intersected with sub-district administrative zones, for a total of 60 IPC zones. National parks, which are not contiguous, are given their own zone and not assessed; there are 59 regularly assessed IPC-zones.  We use shape files provided by FEWS NET to identify each IPC zone.</w:t>
      </w:r>
      <w:r w:rsidRPr="00D66198">
        <w:rPr>
          <w:rStyle w:val="FootnoteReference"/>
          <w:rFonts w:ascii="Garamond" w:hAnsi="Garamond"/>
          <w:sz w:val="24"/>
          <w:szCs w:val="24"/>
        </w:rPr>
        <w:footnoteReference w:id="2"/>
      </w:r>
      <w:r w:rsidRPr="00D66198">
        <w:rPr>
          <w:rFonts w:ascii="Garamond" w:hAnsi="Garamond"/>
          <w:sz w:val="24"/>
          <w:szCs w:val="24"/>
        </w:rPr>
        <w:t xml:space="preserve"> </w:t>
      </w:r>
    </w:p>
    <w:p w14:paraId="3EBE4B7B" w14:textId="77777777" w:rsidR="004F1512" w:rsidRPr="00D66198" w:rsidRDefault="004F1512" w:rsidP="00975CC9">
      <w:pPr>
        <w:pStyle w:val="IMMANAmaintext"/>
        <w:spacing w:after="0"/>
        <w:rPr>
          <w:rFonts w:ascii="Garamond" w:hAnsi="Garamond"/>
          <w:sz w:val="24"/>
          <w:szCs w:val="24"/>
        </w:rPr>
      </w:pPr>
    </w:p>
    <w:p w14:paraId="25627458" w14:textId="56AAC564"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 xml:space="preserve">We received IPC levels for Malawi from July of 2009 to April 2016 from FEWS NET. Assessments are </w:t>
      </w:r>
      <w:r w:rsidR="00CF7BCA" w:rsidRPr="00D66198">
        <w:rPr>
          <w:rFonts w:ascii="Garamond" w:hAnsi="Garamond"/>
          <w:sz w:val="24"/>
          <w:szCs w:val="24"/>
        </w:rPr>
        <w:t xml:space="preserve">generally </w:t>
      </w:r>
      <w:r w:rsidRPr="00D66198">
        <w:rPr>
          <w:rFonts w:ascii="Garamond" w:hAnsi="Garamond"/>
          <w:sz w:val="24"/>
          <w:szCs w:val="24"/>
        </w:rPr>
        <w:t>conducted quarterly, although</w:t>
      </w:r>
      <w:r w:rsidR="006E28E5" w:rsidRPr="00D66198">
        <w:rPr>
          <w:rFonts w:ascii="Garamond" w:hAnsi="Garamond"/>
          <w:sz w:val="24"/>
          <w:szCs w:val="24"/>
        </w:rPr>
        <w:t xml:space="preserve"> in some quarters,</w:t>
      </w:r>
      <w:r w:rsidRPr="00D66198">
        <w:rPr>
          <w:rFonts w:ascii="Garamond" w:hAnsi="Garamond"/>
          <w:sz w:val="24"/>
          <w:szCs w:val="24"/>
        </w:rPr>
        <w:t xml:space="preserve"> assessments</w:t>
      </w:r>
      <w:r w:rsidR="00895ABE" w:rsidRPr="00D66198">
        <w:rPr>
          <w:rFonts w:ascii="Garamond" w:hAnsi="Garamond"/>
          <w:sz w:val="24"/>
          <w:szCs w:val="24"/>
        </w:rPr>
        <w:t xml:space="preserve"> were updated</w:t>
      </w:r>
      <w:r w:rsidRPr="00D66198">
        <w:rPr>
          <w:rFonts w:ascii="Garamond" w:hAnsi="Garamond"/>
          <w:sz w:val="24"/>
          <w:szCs w:val="24"/>
        </w:rPr>
        <w:t xml:space="preserve"> (e.g., if a situation rapidly deteriorates). There are 2360 possible assessments (the number of IPC zones times the number of </w:t>
      </w:r>
      <w:r w:rsidR="00895ABE" w:rsidRPr="00D66198">
        <w:rPr>
          <w:rFonts w:ascii="Garamond" w:hAnsi="Garamond"/>
          <w:sz w:val="24"/>
          <w:szCs w:val="24"/>
        </w:rPr>
        <w:t>assessment periods</w:t>
      </w:r>
      <w:r w:rsidRPr="00D66198">
        <w:rPr>
          <w:rFonts w:ascii="Garamond" w:hAnsi="Garamond"/>
          <w:sz w:val="24"/>
          <w:szCs w:val="24"/>
        </w:rPr>
        <w:t xml:space="preserve"> during this period). In 29 out of a total of 2360 assessments, there was insufficient information to complete an assessment. The roughly quarterly IPC assessments in </w:t>
      </w:r>
      <w:r w:rsidRPr="00D66198">
        <w:rPr>
          <w:rFonts w:ascii="Garamond" w:hAnsi="Garamond"/>
          <w:sz w:val="24"/>
          <w:szCs w:val="24"/>
        </w:rPr>
        <w:lastRenderedPageBreak/>
        <w:t>Malawi focus on identifying current acute food insecurity, which is often “on top of” chronic food insecurity.</w:t>
      </w:r>
      <w:r w:rsidRPr="00D66198">
        <w:rPr>
          <w:rStyle w:val="FootnoteReference"/>
          <w:rFonts w:ascii="Garamond" w:hAnsi="Garamond"/>
          <w:sz w:val="24"/>
          <w:szCs w:val="24"/>
        </w:rPr>
        <w:footnoteReference w:id="3"/>
      </w:r>
      <w:r w:rsidRPr="00D66198">
        <w:rPr>
          <w:rFonts w:ascii="Garamond" w:hAnsi="Garamond"/>
          <w:sz w:val="24"/>
          <w:szCs w:val="24"/>
        </w:rPr>
        <w:t xml:space="preserve"> </w:t>
      </w:r>
      <w:r w:rsidRPr="00D66198">
        <w:rPr>
          <w:rFonts w:ascii="Garamond" w:eastAsiaTheme="minorHAnsi" w:hAnsi="Garamond" w:cstheme="minorBidi"/>
          <w:sz w:val="24"/>
          <w:szCs w:val="24"/>
          <w:lang w:val="en-US"/>
        </w:rPr>
        <w:t xml:space="preserve"> </w:t>
      </w:r>
      <w:r w:rsidRPr="00D66198">
        <w:rPr>
          <w:rFonts w:ascii="Garamond" w:hAnsi="Garamond"/>
          <w:sz w:val="24"/>
          <w:szCs w:val="24"/>
          <w:lang w:val="en-US"/>
        </w:rPr>
        <w:t>The IPC assessments in Malawi are “IPC compatible”, which means that the Malawi assessments are done with a smaller group of IPC-trained technical analysts, primarily housed within the government. The analysts reach “working consensus” rather than complete consensus (i.e., sign off by all stakeholders). IPC compatible assessments are often undertaken due to time constraints but remain directly comparable for the broader IPC community (IPC 2012).</w:t>
      </w:r>
    </w:p>
    <w:p w14:paraId="4D161275" w14:textId="77777777" w:rsidR="004F1512" w:rsidRPr="00D66198" w:rsidRDefault="004F1512" w:rsidP="00975CC9">
      <w:pPr>
        <w:pStyle w:val="IMMANAmaintext"/>
        <w:spacing w:after="0"/>
        <w:rPr>
          <w:rFonts w:ascii="Garamond" w:hAnsi="Garamond"/>
          <w:sz w:val="24"/>
          <w:szCs w:val="24"/>
        </w:rPr>
      </w:pPr>
    </w:p>
    <w:p w14:paraId="62CEFF13" w14:textId="35D41F15"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 xml:space="preserve">Nearly 77 percent of </w:t>
      </w:r>
      <w:r w:rsidR="00381844" w:rsidRPr="00D66198">
        <w:rPr>
          <w:rFonts w:ascii="Garamond" w:hAnsi="Garamond"/>
          <w:sz w:val="24"/>
          <w:szCs w:val="24"/>
        </w:rPr>
        <w:t>Malawi’s</w:t>
      </w:r>
      <w:r w:rsidRPr="00D66198">
        <w:rPr>
          <w:rFonts w:ascii="Garamond" w:hAnsi="Garamond"/>
          <w:sz w:val="24"/>
          <w:szCs w:val="24"/>
        </w:rPr>
        <w:t xml:space="preserve"> </w:t>
      </w:r>
      <w:r w:rsidR="00381844" w:rsidRPr="00D66198">
        <w:rPr>
          <w:rFonts w:ascii="Garamond" w:hAnsi="Garamond"/>
          <w:sz w:val="24"/>
          <w:szCs w:val="24"/>
        </w:rPr>
        <w:t xml:space="preserve">IPC </w:t>
      </w:r>
      <w:r w:rsidRPr="00D66198">
        <w:rPr>
          <w:rFonts w:ascii="Garamond" w:hAnsi="Garamond"/>
          <w:sz w:val="24"/>
          <w:szCs w:val="24"/>
        </w:rPr>
        <w:t xml:space="preserve">assessments between 2009 and 2016 were phase 1, or “minimal.” Slightly over one-fifth (21 percent) were assessed at phase 2, “stressed,” and only 3 percent were phase 3, “crisis.”  The periods of greatest phase 3 food insecurity occurred in 2012 (11 percent of assessments for that year), and 2015 (6 percent of assessments for that year).  Figure 2 shows IPC and reduced Coping Strategies Index (rCSI) values for two periods of 2010. The IPC rankings are indicated by the borders on the IPC zones, with thicker borders indicating greater insecurity. First, in April 2010, 4 of 58 IPC zones were assessed as phase 2 - severe. The others were phase 1. By July 2010, nine IPC zones were assessed as phase 2 - severe and three zones were assessed phase 3 – crisis.  The lean season usually starts in October or November, so the fact that people were already experiencing food insecurity suggests a deteriorating situation.  </w:t>
      </w:r>
    </w:p>
    <w:p w14:paraId="3A1C5D4F" w14:textId="77777777" w:rsidR="004F1512" w:rsidRPr="00D66198" w:rsidRDefault="004F1512" w:rsidP="00975CC9">
      <w:pPr>
        <w:pStyle w:val="IMMANAmaintext"/>
        <w:spacing w:after="0"/>
        <w:rPr>
          <w:rFonts w:ascii="Garamond" w:hAnsi="Garamond"/>
          <w:b/>
          <w:sz w:val="24"/>
          <w:szCs w:val="24"/>
        </w:rPr>
      </w:pPr>
    </w:p>
    <w:p w14:paraId="6D347EA2" w14:textId="77777777" w:rsidR="004F1512" w:rsidRPr="00D66198" w:rsidRDefault="004F1512" w:rsidP="00975CC9">
      <w:pPr>
        <w:pStyle w:val="IMMANAmaintext"/>
        <w:spacing w:after="0"/>
        <w:jc w:val="center"/>
        <w:outlineLvl w:val="0"/>
        <w:rPr>
          <w:rFonts w:ascii="Garamond" w:hAnsi="Garamond"/>
          <w:sz w:val="24"/>
          <w:szCs w:val="24"/>
        </w:rPr>
      </w:pPr>
      <w:r w:rsidRPr="00D66198">
        <w:rPr>
          <w:rFonts w:ascii="Garamond" w:hAnsi="Garamond"/>
          <w:sz w:val="24"/>
          <w:szCs w:val="24"/>
        </w:rPr>
        <w:t>Figure 2 here</w:t>
      </w:r>
    </w:p>
    <w:p w14:paraId="11EAEC03" w14:textId="77777777" w:rsidR="004F1512" w:rsidRPr="00D66198" w:rsidRDefault="004F1512" w:rsidP="00975CC9">
      <w:pPr>
        <w:pStyle w:val="IMMANAmaintext"/>
        <w:spacing w:after="0"/>
        <w:rPr>
          <w:rFonts w:ascii="Garamond" w:hAnsi="Garamond"/>
          <w:b/>
          <w:sz w:val="24"/>
          <w:szCs w:val="24"/>
        </w:rPr>
      </w:pPr>
    </w:p>
    <w:p w14:paraId="7C6CFCF0" w14:textId="77777777" w:rsidR="004F1512" w:rsidRPr="00D66198" w:rsidRDefault="004F1512" w:rsidP="00975CC9">
      <w:pPr>
        <w:pStyle w:val="IMMANAmaintext"/>
        <w:spacing w:after="0"/>
        <w:rPr>
          <w:rFonts w:ascii="Garamond" w:hAnsi="Garamond"/>
          <w:sz w:val="24"/>
          <w:szCs w:val="24"/>
        </w:rPr>
      </w:pPr>
    </w:p>
    <w:p w14:paraId="7C3078D2" w14:textId="77777777" w:rsidR="004F1512" w:rsidRPr="00D66198" w:rsidRDefault="004F1512" w:rsidP="00975CC9">
      <w:pPr>
        <w:pStyle w:val="IMMANAmaintext"/>
        <w:spacing w:after="0"/>
        <w:outlineLvl w:val="0"/>
        <w:rPr>
          <w:rFonts w:ascii="Garamond" w:hAnsi="Garamond"/>
          <w:b/>
          <w:i/>
          <w:sz w:val="24"/>
          <w:szCs w:val="24"/>
        </w:rPr>
      </w:pPr>
      <w:r w:rsidRPr="00D66198">
        <w:rPr>
          <w:rFonts w:ascii="Garamond" w:hAnsi="Garamond"/>
          <w:i/>
          <w:sz w:val="24"/>
          <w:szCs w:val="24"/>
        </w:rPr>
        <w:t>CHIRPS</w:t>
      </w:r>
    </w:p>
    <w:p w14:paraId="6A981762" w14:textId="5666532F" w:rsidR="004F1512" w:rsidRPr="00D66198" w:rsidRDefault="004F1512" w:rsidP="00975CC9">
      <w:pPr>
        <w:spacing w:line="360" w:lineRule="auto"/>
        <w:rPr>
          <w:rFonts w:ascii="Garamond" w:hAnsi="Garamond"/>
        </w:rPr>
      </w:pPr>
      <w:r w:rsidRPr="00D66198">
        <w:rPr>
          <w:rFonts w:ascii="Garamond" w:hAnsi="Garamond"/>
        </w:rPr>
        <w:t>The Climate Hazards Group InfraRed Precipitation with Station (CHIRPS) data set, co</w:t>
      </w:r>
      <w:r w:rsidR="008A422C" w:rsidRPr="00D66198">
        <w:rPr>
          <w:rFonts w:ascii="Garamond" w:hAnsi="Garamond"/>
        </w:rPr>
        <w:t>l</w:t>
      </w:r>
      <w:r w:rsidRPr="00D66198">
        <w:rPr>
          <w:rFonts w:ascii="Garamond" w:hAnsi="Garamond"/>
        </w:rPr>
        <w:t xml:space="preserve">lects daily data on rainfall at a high spatial resolution (Funk et al. 2015). We utilize the CHIRPS data to compute a series of rainfall variables, described above. </w:t>
      </w:r>
      <w:r w:rsidR="00E644AC" w:rsidRPr="00D66198">
        <w:rPr>
          <w:rFonts w:ascii="Garamond" w:hAnsi="Garamond"/>
        </w:rPr>
        <w:t xml:space="preserve">USAID funded the </w:t>
      </w:r>
      <w:r w:rsidRPr="00D66198">
        <w:rPr>
          <w:rFonts w:ascii="Garamond" w:hAnsi="Garamond"/>
        </w:rPr>
        <w:t>development of CHIRPS to support FEWS Net’s early warning system, with a focus on drought monitoring. CHIRPS uses a “smart interpolation” approach and has been validated against independent weather station and Global Precipitation Climatology Centre (GPCC) data. CHIRPS data are highly disaggregated, at a resolution of 0.05 degrees, or a little over 5km</w:t>
      </w:r>
      <w:r w:rsidRPr="00D66198">
        <w:rPr>
          <w:rFonts w:ascii="Garamond" w:hAnsi="Garamond"/>
          <w:vertAlign w:val="superscript"/>
        </w:rPr>
        <w:t>2</w:t>
      </w:r>
      <w:r w:rsidRPr="00D66198">
        <w:rPr>
          <w:rFonts w:ascii="Garamond" w:hAnsi="Garamond"/>
        </w:rPr>
        <w:t>. A dataset with comparable historical reach, the C</w:t>
      </w:r>
      <w:r w:rsidRPr="00D66198">
        <w:rPr>
          <w:rFonts w:ascii="Garamond" w:eastAsia="Times New Roman" w:hAnsi="Garamond" w:cs="Times New Roman"/>
          <w:color w:val="222222"/>
          <w:spacing w:val="3"/>
          <w:shd w:val="clear" w:color="auto" w:fill="FFFFFF"/>
        </w:rPr>
        <w:t xml:space="preserve">limate Prediction Center Merged Analysis of Precipitation (CMAP) </w:t>
      </w:r>
      <w:r w:rsidRPr="00D66198">
        <w:rPr>
          <w:rFonts w:ascii="Garamond" w:hAnsi="Garamond"/>
        </w:rPr>
        <w:t xml:space="preserve">is collected at a coarser resolution of 2.5 degrees. Boyle et al. (2014) note that the level of spatial disaggregation is critical to </w:t>
      </w:r>
      <w:r w:rsidRPr="00D66198">
        <w:rPr>
          <w:rFonts w:ascii="Garamond" w:hAnsi="Garamond"/>
        </w:rPr>
        <w:lastRenderedPageBreak/>
        <w:t>understanding land use, as highly aggregated spatial data can miss pockets of important variation, particularly for rainfall.</w:t>
      </w:r>
    </w:p>
    <w:p w14:paraId="1E892B42" w14:textId="4CCD9C13" w:rsidR="00AB48D4" w:rsidRPr="00D66198" w:rsidRDefault="00AB48D4" w:rsidP="00975CC9">
      <w:pPr>
        <w:spacing w:line="360" w:lineRule="auto"/>
        <w:rPr>
          <w:rFonts w:ascii="Garamond" w:hAnsi="Garamond"/>
        </w:rPr>
      </w:pPr>
    </w:p>
    <w:p w14:paraId="67C5F79F" w14:textId="541C9CC6" w:rsidR="004F1512" w:rsidRPr="00D66198" w:rsidRDefault="00AB48D4" w:rsidP="00975CC9">
      <w:pPr>
        <w:spacing w:line="360" w:lineRule="auto"/>
      </w:pPr>
      <w:r w:rsidRPr="00D66198">
        <w:rPr>
          <w:rFonts w:ascii="Garamond" w:hAnsi="Garamond"/>
        </w:rPr>
        <w:t xml:space="preserve">We use the CHIRPS data to generate several agronomically-relevant measures of precipitation.  We calculate a measure of the total rainfall for the prior year, on the assumption that current food security will be largely affected by last year’s harvest.  </w:t>
      </w:r>
      <w:r w:rsidR="0013139F" w:rsidRPr="00D66198">
        <w:rPr>
          <w:rFonts w:ascii="Garamond" w:hAnsi="Garamond"/>
        </w:rPr>
        <w:t xml:space="preserve">Second, we </w:t>
      </w:r>
      <w:r w:rsidRPr="00D66198">
        <w:rPr>
          <w:rFonts w:ascii="Garamond" w:hAnsi="Garamond"/>
        </w:rPr>
        <w:t>develop a measure of the beginning of the rains</w:t>
      </w:r>
      <w:r w:rsidR="0013139F" w:rsidRPr="00D66198">
        <w:rPr>
          <w:rFonts w:ascii="Garamond" w:hAnsi="Garamond"/>
        </w:rPr>
        <w:t xml:space="preserve"> for the prior agricultural season</w:t>
      </w:r>
      <w:r w:rsidRPr="00D66198">
        <w:rPr>
          <w:rFonts w:ascii="Garamond" w:hAnsi="Garamond"/>
        </w:rPr>
        <w:t>, to capture late-onset monsoons, which have been shown to affect agricultural yield (</w:t>
      </w:r>
      <w:r w:rsidR="0013139F" w:rsidRPr="00D66198">
        <w:rPr>
          <w:rFonts w:ascii="Garamond" w:hAnsi="Garamond"/>
        </w:rPr>
        <w:t xml:space="preserve">Guan et al, 2015).  Third, we develop a measure for length of dry spells during the past rainy season.  </w:t>
      </w:r>
    </w:p>
    <w:p w14:paraId="30B9739E" w14:textId="77777777" w:rsidR="004F1512" w:rsidRPr="00D66198" w:rsidRDefault="004F1512" w:rsidP="00975CC9">
      <w:pPr>
        <w:pStyle w:val="IMMANAmaintext"/>
        <w:spacing w:after="0"/>
        <w:rPr>
          <w:rFonts w:ascii="Garamond" w:hAnsi="Garamond"/>
          <w:sz w:val="24"/>
          <w:szCs w:val="24"/>
        </w:rPr>
      </w:pPr>
    </w:p>
    <w:p w14:paraId="55953A9B" w14:textId="77777777" w:rsidR="004F1512" w:rsidRPr="00D66198" w:rsidRDefault="004F1512" w:rsidP="00975CC9">
      <w:pPr>
        <w:pStyle w:val="IMMANAmaintext"/>
        <w:spacing w:after="0"/>
        <w:outlineLvl w:val="0"/>
        <w:rPr>
          <w:rFonts w:ascii="Garamond" w:hAnsi="Garamond"/>
          <w:b/>
          <w:i/>
          <w:sz w:val="24"/>
          <w:szCs w:val="24"/>
        </w:rPr>
      </w:pPr>
      <w:r w:rsidRPr="00D66198">
        <w:rPr>
          <w:rFonts w:ascii="Garamond" w:hAnsi="Garamond"/>
          <w:i/>
          <w:sz w:val="24"/>
          <w:szCs w:val="24"/>
        </w:rPr>
        <w:t>Prices</w:t>
      </w:r>
    </w:p>
    <w:p w14:paraId="58F62DB7" w14:textId="33A83CFD" w:rsidR="004F1512" w:rsidRPr="00D66198" w:rsidRDefault="004F1512" w:rsidP="00975CC9">
      <w:pPr>
        <w:spacing w:line="360" w:lineRule="auto"/>
        <w:rPr>
          <w:rFonts w:ascii="Garamond" w:hAnsi="Garamond"/>
        </w:rPr>
      </w:pPr>
      <w:r w:rsidRPr="00D66198">
        <w:rPr>
          <w:rFonts w:ascii="Garamond" w:hAnsi="Garamond"/>
        </w:rPr>
        <w:t xml:space="preserve">Existing studies on spatial integration find that major markets in Malawi are relatively well-integrated in the long run. Nyogo (2014) finds for six markets </w:t>
      </w:r>
      <w:r w:rsidR="00E644AC" w:rsidRPr="00D66198">
        <w:rPr>
          <w:rFonts w:ascii="Garamond" w:hAnsi="Garamond"/>
        </w:rPr>
        <w:t>in Malawi during 2000 and 2008,</w:t>
      </w:r>
      <w:r w:rsidRPr="00D66198">
        <w:rPr>
          <w:rFonts w:ascii="Garamond" w:hAnsi="Garamond"/>
        </w:rPr>
        <w:t xml:space="preserve"> long run integration is relatively good, but short run integration is not.   Myers (2013) examines maize prices for ten markets in Malawi, during 2001-2008, finding that markets are relatively well integrated and that in general, when price shocks occur, shocks are arbitraged away. However, both of these studies use primary markets where spatial integration may be more likely. No analyses have characterized spatial price integration in Malawi for secondary or tertiary markets where we expect </w:t>
      </w:r>
      <w:r w:rsidR="00ED4BB8" w:rsidRPr="00D66198">
        <w:rPr>
          <w:rFonts w:ascii="Garamond" w:hAnsi="Garamond"/>
        </w:rPr>
        <w:t xml:space="preserve">local production to affect </w:t>
      </w:r>
      <w:r w:rsidRPr="00D66198">
        <w:rPr>
          <w:rFonts w:ascii="Garamond" w:hAnsi="Garamond"/>
        </w:rPr>
        <w:t>local prices</w:t>
      </w:r>
      <w:r w:rsidR="00ED4BB8" w:rsidRPr="00D66198">
        <w:rPr>
          <w:rFonts w:ascii="Garamond" w:hAnsi="Garamond"/>
        </w:rPr>
        <w:t>, determining</w:t>
      </w:r>
      <w:r w:rsidRPr="00D66198">
        <w:rPr>
          <w:rFonts w:ascii="Garamond" w:hAnsi="Garamond"/>
        </w:rPr>
        <w:t xml:space="preserve"> food access.</w:t>
      </w:r>
    </w:p>
    <w:p w14:paraId="7744A469" w14:textId="77777777" w:rsidR="004F1512" w:rsidRPr="00D66198" w:rsidRDefault="004F1512" w:rsidP="00975CC9">
      <w:pPr>
        <w:spacing w:line="360" w:lineRule="auto"/>
        <w:rPr>
          <w:rFonts w:ascii="Garamond" w:hAnsi="Garamond"/>
        </w:rPr>
      </w:pPr>
    </w:p>
    <w:p w14:paraId="1F6455AB" w14:textId="0D0F2901" w:rsidR="004F1512" w:rsidRPr="00D66198" w:rsidRDefault="004F1512" w:rsidP="00975CC9">
      <w:pPr>
        <w:spacing w:line="360" w:lineRule="auto"/>
        <w:rPr>
          <w:rFonts w:ascii="Garamond" w:hAnsi="Garamond"/>
        </w:rPr>
      </w:pPr>
      <w:r w:rsidRPr="00D66198">
        <w:rPr>
          <w:rFonts w:ascii="Garamond" w:hAnsi="Garamond"/>
        </w:rPr>
        <w:t xml:space="preserve">We have high frequency price data for 72 markets distributed across Malawi between 2000 and 2017. Our price data include weekly maize prices from a variety of markets, including remote, rural markets and urban markets. These data were collected by the Malawi Statistical Division of the Ministry of Agriculture on a weekly basis. The Ministry of Agriculture purposively sampled these markets as those that are representative of markets across Malawi (Ministry of Agriculture personal communication). See Figure 3 for locations </w:t>
      </w:r>
      <w:r w:rsidR="00ED4BB8" w:rsidRPr="00D66198">
        <w:rPr>
          <w:rFonts w:ascii="Garamond" w:hAnsi="Garamond"/>
        </w:rPr>
        <w:t>(</w:t>
      </w:r>
      <w:r w:rsidRPr="00D66198">
        <w:rPr>
          <w:rFonts w:ascii="Garamond" w:hAnsi="Garamond"/>
        </w:rPr>
        <w:t xml:space="preserve">some monitored urban markets are in close proximity and appear on the map to </w:t>
      </w:r>
      <w:r w:rsidR="00904A80" w:rsidRPr="00D66198">
        <w:rPr>
          <w:rFonts w:ascii="Garamond" w:hAnsi="Garamond"/>
        </w:rPr>
        <w:t>share a location</w:t>
      </w:r>
      <w:r w:rsidRPr="00D66198">
        <w:rPr>
          <w:rFonts w:ascii="Garamond" w:hAnsi="Garamond"/>
        </w:rPr>
        <w:t>).</w:t>
      </w:r>
    </w:p>
    <w:p w14:paraId="67374EF8" w14:textId="77777777" w:rsidR="004F1512" w:rsidRPr="00D66198" w:rsidRDefault="004F1512" w:rsidP="00975CC9">
      <w:pPr>
        <w:spacing w:line="360" w:lineRule="auto"/>
        <w:rPr>
          <w:rFonts w:ascii="Garamond" w:hAnsi="Garamond"/>
        </w:rPr>
      </w:pPr>
    </w:p>
    <w:p w14:paraId="4FDD75BB" w14:textId="77777777" w:rsidR="004F1512" w:rsidRPr="00D66198" w:rsidRDefault="004F1512" w:rsidP="00975CC9">
      <w:pPr>
        <w:spacing w:line="360" w:lineRule="auto"/>
        <w:jc w:val="center"/>
        <w:outlineLvl w:val="0"/>
        <w:rPr>
          <w:rFonts w:ascii="Garamond" w:hAnsi="Garamond"/>
        </w:rPr>
      </w:pPr>
      <w:r w:rsidRPr="00D66198">
        <w:rPr>
          <w:rFonts w:ascii="Garamond" w:hAnsi="Garamond"/>
        </w:rPr>
        <w:t>Figure 3 here</w:t>
      </w:r>
    </w:p>
    <w:p w14:paraId="7DFA6783" w14:textId="77777777" w:rsidR="004F1512" w:rsidRPr="00D66198" w:rsidRDefault="004F1512" w:rsidP="00975CC9">
      <w:pPr>
        <w:spacing w:line="360" w:lineRule="auto"/>
        <w:rPr>
          <w:rFonts w:ascii="Garamond" w:hAnsi="Garamond"/>
        </w:rPr>
      </w:pPr>
    </w:p>
    <w:p w14:paraId="0A6211F7" w14:textId="77777777" w:rsidR="004F1512" w:rsidRPr="00D66198" w:rsidRDefault="004F1512" w:rsidP="00975CC9">
      <w:pPr>
        <w:spacing w:line="360" w:lineRule="auto"/>
        <w:rPr>
          <w:rFonts w:ascii="Garamond" w:hAnsi="Garamond"/>
        </w:rPr>
      </w:pPr>
      <w:r w:rsidRPr="00D66198">
        <w:rPr>
          <w:rFonts w:ascii="Garamond" w:hAnsi="Garamond"/>
        </w:rPr>
        <w:t xml:space="preserve">When data are missing for a certain market-week, we interpolate the average market price. We first use weekly prices to generate an average price for each month. When prices for some weeks are </w:t>
      </w:r>
      <w:r w:rsidRPr="00D66198">
        <w:rPr>
          <w:rFonts w:ascii="Garamond" w:hAnsi="Garamond"/>
        </w:rPr>
        <w:lastRenderedPageBreak/>
        <w:t>missing during a month, we generate the monthly average based on the average for the reported weeks in each month. When no data are collected in an entire month, we linearly interpolate the average monthly price per market using data for that same market in the nearby months. We replace missing monthly prices in the price series with interpolated prices. We have 7416 points of data across 72 markets; 2037 are interpolated values.</w:t>
      </w:r>
    </w:p>
    <w:p w14:paraId="6F57F07E" w14:textId="77777777" w:rsidR="004F1512" w:rsidRPr="00D66198" w:rsidRDefault="004F1512" w:rsidP="00975CC9">
      <w:pPr>
        <w:pStyle w:val="IMMANAmaintext"/>
        <w:spacing w:after="0"/>
        <w:rPr>
          <w:rFonts w:ascii="Garamond" w:hAnsi="Garamond"/>
          <w:b/>
          <w:sz w:val="24"/>
          <w:szCs w:val="24"/>
        </w:rPr>
      </w:pPr>
    </w:p>
    <w:p w14:paraId="1BB201B8" w14:textId="77777777" w:rsidR="004F1512" w:rsidRPr="00D66198" w:rsidRDefault="004F1512" w:rsidP="00975CC9">
      <w:pPr>
        <w:widowControl w:val="0"/>
        <w:autoSpaceDE w:val="0"/>
        <w:autoSpaceDN w:val="0"/>
        <w:adjustRightInd w:val="0"/>
        <w:spacing w:line="360" w:lineRule="auto"/>
        <w:rPr>
          <w:rFonts w:ascii="Garamond" w:eastAsia="Calibri" w:hAnsi="Garamond" w:cs="Times New Roman"/>
        </w:rPr>
      </w:pPr>
      <w:r w:rsidRPr="00D66198">
        <w:rPr>
          <w:rFonts w:ascii="Garamond" w:hAnsi="Garamond"/>
        </w:rPr>
        <w:t>Figure 3 plots the coefficient of variation for the retail maize price over two different recent five-year periods.</w:t>
      </w:r>
      <w:r w:rsidRPr="00D66198">
        <w:rPr>
          <w:rStyle w:val="FootnoteReference"/>
          <w:rFonts w:ascii="Garamond" w:hAnsi="Garamond"/>
        </w:rPr>
        <w:footnoteReference w:id="4"/>
      </w:r>
      <w:r w:rsidRPr="00D66198">
        <w:rPr>
          <w:rFonts w:ascii="Garamond" w:hAnsi="Garamond"/>
        </w:rPr>
        <w:t xml:space="preserve"> The maps exhibit considerable spatial and temporal variation </w:t>
      </w:r>
      <w:r w:rsidRPr="00D66198">
        <w:rPr>
          <w:rFonts w:ascii="Garamond" w:eastAsia="Calibri" w:hAnsi="Garamond" w:cs="Times New Roman"/>
        </w:rPr>
        <w:t>confirming the value of attending to both spatial and temporal variation in prices</w:t>
      </w:r>
      <w:r w:rsidRPr="00D66198">
        <w:rPr>
          <w:rFonts w:ascii="Garamond" w:hAnsi="Garamond"/>
        </w:rPr>
        <w:t>. Given the variation in Figure 3 and the limited spatial market integration in many developing countries (Mallory and Baylis 2012; Sekhar 2012), we expect that the effect of agriculture and other factors may be largest at the local level.</w:t>
      </w:r>
    </w:p>
    <w:p w14:paraId="16F8B1B5" w14:textId="77777777" w:rsidR="004F1512" w:rsidRPr="00D66198" w:rsidRDefault="004F1512" w:rsidP="00975CC9">
      <w:pPr>
        <w:spacing w:line="360" w:lineRule="auto"/>
        <w:rPr>
          <w:rFonts w:ascii="Garamond" w:hAnsi="Garamond"/>
        </w:rPr>
      </w:pPr>
    </w:p>
    <w:p w14:paraId="5DC639A1" w14:textId="77777777" w:rsidR="004F1512" w:rsidRPr="00D66198" w:rsidRDefault="004F1512" w:rsidP="00975CC9">
      <w:pPr>
        <w:pStyle w:val="IMMANAmaintext"/>
        <w:spacing w:after="0"/>
        <w:rPr>
          <w:rFonts w:ascii="Garamond" w:hAnsi="Garamond"/>
          <w:b/>
          <w:sz w:val="24"/>
          <w:szCs w:val="24"/>
        </w:rPr>
      </w:pPr>
    </w:p>
    <w:p w14:paraId="189DBD44" w14:textId="77777777" w:rsidR="004F1512" w:rsidRPr="00D66198" w:rsidRDefault="004F1512" w:rsidP="00975CC9">
      <w:pPr>
        <w:pStyle w:val="IMMANAmaintext"/>
        <w:spacing w:after="0"/>
        <w:rPr>
          <w:rFonts w:ascii="Garamond" w:hAnsi="Garamond"/>
          <w:i/>
          <w:sz w:val="24"/>
          <w:szCs w:val="24"/>
        </w:rPr>
      </w:pPr>
      <w:r w:rsidRPr="00D66198">
        <w:rPr>
          <w:rFonts w:ascii="Garamond" w:hAnsi="Garamond"/>
          <w:i/>
          <w:sz w:val="24"/>
          <w:szCs w:val="24"/>
        </w:rPr>
        <w:t>rCSI</w:t>
      </w:r>
    </w:p>
    <w:p w14:paraId="7672A321" w14:textId="5C9D9B38"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 xml:space="preserve">We utilize data from the 2010-2011 Malawi Third Integrated Household Survey (IHS3) to benchmark the IPC. The IHS collect the reduced Coping Strategies Index (rCSI), a household food security measure, in a nationally representative sample during March 2010 through March 2011. The rCSI is a continuous measure based on responses to a five-question survey module that asks households about the frequency of various coping strategies used. A higher rCSI value indicates greater use of coping strategies, and greater food insecurity. While there are numerous ways to measure food insecurity, the rCSI is a relatively “universal” indicator and seems to best capture lack of quantity of food within a household (Maxwell et al. 2014). However, relative to the Coping Strategies Index, which includes the rCSI questions as well as additional question, the rCSI likely captures less severe coping mechanisms (Maxwell et al. 2013). Thus, </w:t>
      </w:r>
      <w:r w:rsidR="00ED4BB8" w:rsidRPr="00D66198">
        <w:rPr>
          <w:rFonts w:ascii="Garamond" w:hAnsi="Garamond"/>
          <w:sz w:val="24"/>
          <w:szCs w:val="24"/>
        </w:rPr>
        <w:t>the rCSI</w:t>
      </w:r>
      <w:r w:rsidRPr="00D66198">
        <w:rPr>
          <w:rFonts w:ascii="Garamond" w:hAnsi="Garamond"/>
          <w:sz w:val="24"/>
          <w:szCs w:val="24"/>
        </w:rPr>
        <w:t xml:space="preserve"> is well-suited for early warning because it can identify when food security is deteriorating, though it might not capture the full extent of food insecurity once a crisis hits. </w:t>
      </w:r>
    </w:p>
    <w:p w14:paraId="26E9297E" w14:textId="77777777" w:rsidR="004F1512" w:rsidRPr="00D66198" w:rsidRDefault="004F1512" w:rsidP="00975CC9">
      <w:pPr>
        <w:pStyle w:val="IMMANAmaintext"/>
        <w:spacing w:after="0"/>
        <w:rPr>
          <w:rFonts w:ascii="Garamond" w:hAnsi="Garamond"/>
          <w:sz w:val="24"/>
          <w:szCs w:val="24"/>
        </w:rPr>
      </w:pPr>
    </w:p>
    <w:p w14:paraId="59E98E07" w14:textId="77777777"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lastRenderedPageBreak/>
        <w:t xml:space="preserve">GPS coordinates were also collected as part of the IHS3 survey. To maintain respondent anonymity GPS coordinates are randomly offset between one and five kilometres. We use these offset coordinates to identify each household’s IPC zone. While it is possible that a handful of households would be categorized incorrectly into a neighboring IPC zone, due to the offset, this should random and, any resulting error should tend toward zero in the aggregate. Offset households were kept within the same district; thus for at least those IPC zone boundaries that are contiguous with district boundaries, the zone assignment will be correct. Each month, the IHS was fielded in several different locations across Malawi. This spatial variation means that, in each month, households were interviewed from most IPC zones. The monthly data collection from a variety of locations allows us to consider how rCSI varies across households both spatially and temporally. </w:t>
      </w:r>
    </w:p>
    <w:p w14:paraId="6FFA98C7" w14:textId="77777777" w:rsidR="004F1512" w:rsidRPr="00D66198" w:rsidRDefault="004F1512" w:rsidP="00975CC9">
      <w:pPr>
        <w:pStyle w:val="IMMANAmaintext"/>
        <w:spacing w:after="0"/>
        <w:rPr>
          <w:rFonts w:ascii="Garamond" w:hAnsi="Garamond"/>
          <w:sz w:val="24"/>
          <w:szCs w:val="24"/>
        </w:rPr>
      </w:pPr>
    </w:p>
    <w:p w14:paraId="7BC3FC41" w14:textId="77777777"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Figure 3 shows the variation of the IPC in 2010.  Due to random sampling used by IHS, we do not have statistically representative rCSI values for rural residents for all IPC zones. For the zones in which we observe rCSI values, we see that rCSI values tend to be better for many IPC zones in July, relative to values in April. The lower Shire valley, Malawi’s most southern IPC zone, was classified as in crisis in July by the IPC assessment but has a worse average rCSI score in April relative to July. This opens an important question as to whether the rCSI is, relative to the IPC, a bell-weather or leading indicator of increasingly deteriorating conditions. The figure also suggests the value of predicting food insecurity for months when the IPC is not available. Conditions worsened rapidly over the spring of 2010, due to the failure of crops resulting from dry spells during the rainy season (FEWS NET 2010). Being able to identify these patterns as early as possible can help with response efforts.</w:t>
      </w:r>
    </w:p>
    <w:p w14:paraId="18B2F677" w14:textId="047648F3" w:rsidR="00BE5B26" w:rsidRPr="00D66198" w:rsidRDefault="00BE5B26" w:rsidP="00975CC9">
      <w:pPr>
        <w:pStyle w:val="IMMANAmaintext"/>
        <w:spacing w:after="0"/>
        <w:rPr>
          <w:rFonts w:ascii="Garamond" w:hAnsi="Garamond"/>
          <w:b/>
          <w:sz w:val="24"/>
          <w:szCs w:val="24"/>
        </w:rPr>
      </w:pPr>
    </w:p>
    <w:p w14:paraId="6691280E" w14:textId="77777777" w:rsidR="00BE5B26" w:rsidRPr="00D66198" w:rsidRDefault="00BE5B26" w:rsidP="00975CC9">
      <w:pPr>
        <w:pStyle w:val="IMMANAmaintext"/>
        <w:spacing w:after="0"/>
        <w:rPr>
          <w:rFonts w:ascii="Garamond" w:hAnsi="Garamond"/>
          <w:b/>
          <w:sz w:val="24"/>
          <w:szCs w:val="24"/>
        </w:rPr>
      </w:pPr>
    </w:p>
    <w:p w14:paraId="7F876B50" w14:textId="77777777" w:rsidR="004F1512" w:rsidRPr="00D66198" w:rsidRDefault="004F1512" w:rsidP="00975CC9">
      <w:pPr>
        <w:pStyle w:val="IMMANAmaintext"/>
        <w:spacing w:after="0"/>
        <w:outlineLvl w:val="0"/>
        <w:rPr>
          <w:rFonts w:ascii="Garamond" w:hAnsi="Garamond"/>
          <w:b/>
          <w:sz w:val="24"/>
          <w:szCs w:val="24"/>
        </w:rPr>
      </w:pPr>
      <w:r w:rsidRPr="00D66198">
        <w:rPr>
          <w:rFonts w:ascii="Garamond" w:hAnsi="Garamond"/>
          <w:b/>
          <w:sz w:val="24"/>
          <w:szCs w:val="24"/>
        </w:rPr>
        <w:t>Data matching process</w:t>
      </w:r>
    </w:p>
    <w:p w14:paraId="1C20000B" w14:textId="77777777" w:rsidR="004F1512" w:rsidRPr="00D66198" w:rsidRDefault="004F1512" w:rsidP="00975CC9">
      <w:pPr>
        <w:pStyle w:val="IMMANAmaintext"/>
        <w:spacing w:after="0"/>
        <w:rPr>
          <w:rFonts w:ascii="Garamond" w:hAnsi="Garamond"/>
          <w:b/>
          <w:sz w:val="24"/>
          <w:szCs w:val="24"/>
        </w:rPr>
      </w:pPr>
    </w:p>
    <w:p w14:paraId="092CDB5F" w14:textId="507ADDC3" w:rsidR="004F1512" w:rsidRPr="00D66198" w:rsidRDefault="00AB48D4" w:rsidP="00975CC9">
      <w:pPr>
        <w:spacing w:line="360" w:lineRule="auto"/>
        <w:rPr>
          <w:rFonts w:ascii="Garamond" w:eastAsia="Calibri" w:hAnsi="Garamond" w:cs="Times New Roman"/>
        </w:rPr>
      </w:pPr>
      <w:r w:rsidRPr="00D66198">
        <w:rPr>
          <w:rFonts w:ascii="Garamond" w:hAnsi="Garamond"/>
        </w:rPr>
        <w:t>T</w:t>
      </w:r>
      <w:r w:rsidR="004F1512" w:rsidRPr="00D66198">
        <w:rPr>
          <w:rFonts w:ascii="Garamond" w:hAnsi="Garamond"/>
        </w:rPr>
        <w:t xml:space="preserve">o utilize both price and precipitation data, we aggregated market data from point formats and precipitation and population data from raster formats to the IPC zones, which are polygon locations and our unit of analysis. Combining time-varying spatial data appropriately </w:t>
      </w:r>
      <w:r w:rsidR="004F1512" w:rsidRPr="00D66198">
        <w:rPr>
          <w:rFonts w:ascii="Garamond" w:eastAsia="Calibri" w:hAnsi="Garamond" w:cs="Times New Roman"/>
        </w:rPr>
        <w:t xml:space="preserve">requires care. We assign market prices to each IPC zone using the following approach. First, we assume that people visit the market closest to them by the straightest path or Euclidean distance. Thiessen polygon boundaries are drawn based on the midpoint between market locations. Everyone within a Thiessen polygon </w:t>
      </w:r>
      <w:r w:rsidR="004F1512" w:rsidRPr="00D66198">
        <w:rPr>
          <w:rFonts w:ascii="Garamond" w:eastAsia="Calibri" w:hAnsi="Garamond" w:cs="Times New Roman"/>
        </w:rPr>
        <w:lastRenderedPageBreak/>
        <w:t>boundary is closest to the market within that polygon boundary. This approach creates a marketshed for individuals, based on market proximity. We then overlay the IPC zones onto the Thiessen polygons and clip each Thiessen polygon by the IPC zone that they fall into. The final market price for each IPC zone is the average of markets prices weighted by populations within the intersection of the IPC zone and marketshed. From a spatial perspective, each IPC zone may include some, one, or none of our 63 sampled maize markets within it. By our approach, people within that IPC zone experience market prices closest to them. An implication of this approach is that residents within each IPC zone could go to a market outside of an IPC zone if it is closer than the nearest market within an IPC zone.</w:t>
      </w:r>
      <w:r w:rsidR="004F1512" w:rsidRPr="00D66198">
        <w:rPr>
          <w:rStyle w:val="FootnoteReference"/>
          <w:rFonts w:ascii="Garamond" w:eastAsia="Calibri" w:hAnsi="Garamond" w:cs="Times New Roman"/>
        </w:rPr>
        <w:footnoteReference w:id="5"/>
      </w:r>
      <w:r w:rsidR="004F1512" w:rsidRPr="00D66198">
        <w:rPr>
          <w:rFonts w:ascii="Garamond" w:eastAsia="Calibri" w:hAnsi="Garamond" w:cs="Times New Roman"/>
        </w:rPr>
        <w:t xml:space="preserve">  Further, using </w:t>
      </w:r>
      <w:r w:rsidR="004F1512" w:rsidRPr="00D66198">
        <w:rPr>
          <w:rFonts w:ascii="Garamond" w:hAnsi="Garamond"/>
        </w:rPr>
        <w:t>raster-level population statistics from the 2011 Landscan files,</w:t>
      </w:r>
      <w:r w:rsidR="004F1512" w:rsidRPr="00D66198">
        <w:rPr>
          <w:rFonts w:ascii="Garamond" w:eastAsia="Calibri" w:hAnsi="Garamond" w:cs="Times New Roman"/>
        </w:rPr>
        <w:t xml:space="preserve"> we weight marketshed prices by </w:t>
      </w:r>
      <w:r w:rsidR="004F1512" w:rsidRPr="00D66198">
        <w:rPr>
          <w:rFonts w:ascii="Garamond" w:hAnsi="Garamond"/>
        </w:rPr>
        <w:t>the population of each intersection of the Thiessen polygon and IPC zone</w:t>
      </w:r>
      <w:r w:rsidR="004F1512" w:rsidRPr="00D66198">
        <w:rPr>
          <w:rFonts w:ascii="Garamond" w:eastAsia="Calibri" w:hAnsi="Garamond" w:cs="Times New Roman"/>
        </w:rPr>
        <w:t xml:space="preserve"> to ensure that the resulting prices within the IPC zone polygons are representative of the prices accessible to the population. See Annex 1.</w:t>
      </w:r>
    </w:p>
    <w:p w14:paraId="18E87001" w14:textId="77777777" w:rsidR="004F1512" w:rsidRPr="00D66198" w:rsidRDefault="004F1512" w:rsidP="00975CC9">
      <w:pPr>
        <w:pStyle w:val="ListParagraph"/>
        <w:spacing w:line="360" w:lineRule="auto"/>
        <w:rPr>
          <w:rFonts w:ascii="Garamond" w:hAnsi="Garamond"/>
          <w:highlight w:val="yellow"/>
        </w:rPr>
      </w:pPr>
    </w:p>
    <w:p w14:paraId="281D9B73" w14:textId="77777777" w:rsidR="004F1512" w:rsidRPr="00D66198" w:rsidRDefault="004F1512" w:rsidP="00975CC9">
      <w:pPr>
        <w:pStyle w:val="IMMANAmaintext"/>
        <w:spacing w:after="0"/>
        <w:rPr>
          <w:rFonts w:ascii="Garamond" w:hAnsi="Garamond"/>
          <w:sz w:val="24"/>
          <w:szCs w:val="24"/>
        </w:rPr>
      </w:pPr>
      <w:r w:rsidRPr="00D66198">
        <w:rPr>
          <w:rFonts w:ascii="Garamond" w:hAnsi="Garamond"/>
          <w:sz w:val="24"/>
          <w:szCs w:val="24"/>
        </w:rPr>
        <w:t>Similar to the market price data, the CHIRPS rainfall data are collected at a finer scale than the IPC zones. Therefore, we aggregate the rainfall data to the IPC zone by taking a population weighted average of the rainfall values within each IPC zone. We again apply 2011 Landscan population values.</w:t>
      </w:r>
    </w:p>
    <w:p w14:paraId="42996A90" w14:textId="77777777" w:rsidR="004F1512" w:rsidRPr="00D66198" w:rsidRDefault="004F1512" w:rsidP="00975CC9">
      <w:pPr>
        <w:pStyle w:val="IMMANAmaintext"/>
        <w:spacing w:after="0"/>
        <w:rPr>
          <w:rFonts w:ascii="Garamond" w:hAnsi="Garamond"/>
          <w:b/>
          <w:sz w:val="24"/>
          <w:szCs w:val="24"/>
        </w:rPr>
      </w:pPr>
    </w:p>
    <w:p w14:paraId="1299E344" w14:textId="77777777" w:rsidR="004F1512" w:rsidRPr="00D66198" w:rsidRDefault="004F1512" w:rsidP="00975CC9">
      <w:pPr>
        <w:pStyle w:val="IMMANAmaintext"/>
        <w:spacing w:after="0"/>
        <w:rPr>
          <w:rFonts w:ascii="Garamond" w:hAnsi="Garamond"/>
          <w:b/>
          <w:sz w:val="24"/>
          <w:szCs w:val="24"/>
        </w:rPr>
      </w:pPr>
    </w:p>
    <w:p w14:paraId="675FF2AF" w14:textId="666C891F" w:rsidR="00C96A4B" w:rsidRPr="00D66198" w:rsidRDefault="00C96A4B" w:rsidP="00975CC9">
      <w:pPr>
        <w:pStyle w:val="IMMANAmaintext"/>
        <w:spacing w:after="0"/>
        <w:outlineLvl w:val="0"/>
        <w:rPr>
          <w:rFonts w:ascii="Garamond" w:hAnsi="Garamond"/>
          <w:sz w:val="24"/>
          <w:szCs w:val="24"/>
        </w:rPr>
      </w:pPr>
      <w:r w:rsidRPr="00D66198">
        <w:rPr>
          <w:rFonts w:ascii="Garamond" w:hAnsi="Garamond"/>
          <w:b/>
          <w:sz w:val="24"/>
          <w:szCs w:val="24"/>
        </w:rPr>
        <w:t>Model</w:t>
      </w:r>
      <w:r w:rsidR="0052407B" w:rsidRPr="00D66198">
        <w:rPr>
          <w:rFonts w:ascii="Garamond" w:hAnsi="Garamond"/>
          <w:sz w:val="24"/>
          <w:szCs w:val="24"/>
        </w:rPr>
        <w:tab/>
      </w:r>
    </w:p>
    <w:p w14:paraId="77DB2342" w14:textId="77777777" w:rsidR="00CC1DB0" w:rsidRPr="00D66198" w:rsidRDefault="00CC1DB0" w:rsidP="00975CC9">
      <w:pPr>
        <w:pStyle w:val="IMMANAmaintext"/>
        <w:spacing w:after="0"/>
        <w:rPr>
          <w:rFonts w:ascii="Garamond" w:hAnsi="Garamond"/>
          <w:b/>
          <w:sz w:val="24"/>
          <w:szCs w:val="24"/>
        </w:rPr>
      </w:pPr>
    </w:p>
    <w:p w14:paraId="6450C6E0" w14:textId="149A748F" w:rsidR="009E1146" w:rsidRPr="00D66198" w:rsidRDefault="00F93C8D" w:rsidP="00975CC9">
      <w:pPr>
        <w:pStyle w:val="IMMANAmaintext"/>
        <w:spacing w:after="0"/>
        <w:rPr>
          <w:rFonts w:ascii="Garamond" w:hAnsi="Garamond"/>
          <w:sz w:val="24"/>
          <w:szCs w:val="24"/>
        </w:rPr>
      </w:pPr>
      <w:r w:rsidRPr="00D66198">
        <w:rPr>
          <w:rFonts w:ascii="Garamond" w:hAnsi="Garamond"/>
          <w:sz w:val="24"/>
          <w:szCs w:val="24"/>
        </w:rPr>
        <w:t>Our primary model estimates</w:t>
      </w:r>
      <w:r w:rsidR="00772A5B" w:rsidRPr="00D66198">
        <w:rPr>
          <w:rFonts w:ascii="Garamond" w:hAnsi="Garamond"/>
          <w:sz w:val="24"/>
          <w:szCs w:val="24"/>
        </w:rPr>
        <w:t xml:space="preserve"> the IPC classifications as </w:t>
      </w:r>
      <w:r w:rsidR="009E1146" w:rsidRPr="00D66198">
        <w:rPr>
          <w:rFonts w:ascii="Garamond" w:hAnsi="Garamond"/>
          <w:sz w:val="24"/>
          <w:szCs w:val="24"/>
        </w:rPr>
        <w:t>a function of pri</w:t>
      </w:r>
      <w:r w:rsidR="003F41B8" w:rsidRPr="00D66198">
        <w:rPr>
          <w:rFonts w:ascii="Garamond" w:hAnsi="Garamond"/>
          <w:sz w:val="24"/>
          <w:szCs w:val="24"/>
        </w:rPr>
        <w:t>ces and precipitation.</w:t>
      </w:r>
      <w:r w:rsidR="00772A5B" w:rsidRPr="00D66198">
        <w:rPr>
          <w:rFonts w:ascii="Garamond" w:hAnsi="Garamond"/>
          <w:sz w:val="24"/>
          <w:szCs w:val="24"/>
        </w:rPr>
        <w:t xml:space="preserve"> </w:t>
      </w:r>
      <w:r w:rsidR="009E1146" w:rsidRPr="00D66198">
        <w:rPr>
          <w:rFonts w:ascii="Garamond" w:hAnsi="Garamond"/>
          <w:sz w:val="24"/>
          <w:szCs w:val="24"/>
        </w:rPr>
        <w:t>Our goal is</w:t>
      </w:r>
      <w:r w:rsidR="00772A5B" w:rsidRPr="00D66198">
        <w:rPr>
          <w:rFonts w:ascii="Garamond" w:hAnsi="Garamond"/>
          <w:sz w:val="24"/>
          <w:szCs w:val="24"/>
        </w:rPr>
        <w:t xml:space="preserve"> to</w:t>
      </w:r>
      <w:r w:rsidR="009E1146" w:rsidRPr="00D66198">
        <w:rPr>
          <w:rFonts w:ascii="Garamond" w:hAnsi="Garamond"/>
          <w:sz w:val="24"/>
          <w:szCs w:val="24"/>
        </w:rPr>
        <w:t xml:space="preserve"> produce </w:t>
      </w:r>
      <w:r w:rsidR="003D6C20" w:rsidRPr="00D66198">
        <w:rPr>
          <w:rFonts w:ascii="Garamond" w:hAnsi="Garamond"/>
          <w:sz w:val="24"/>
          <w:szCs w:val="24"/>
        </w:rPr>
        <w:t xml:space="preserve">a </w:t>
      </w:r>
      <w:r w:rsidR="009E1146" w:rsidRPr="00D66198">
        <w:rPr>
          <w:rFonts w:ascii="Garamond" w:hAnsi="Garamond"/>
          <w:sz w:val="24"/>
          <w:szCs w:val="24"/>
        </w:rPr>
        <w:t xml:space="preserve">parsimonious, </w:t>
      </w:r>
      <w:r w:rsidR="00772A5B" w:rsidRPr="00D66198">
        <w:rPr>
          <w:rFonts w:ascii="Garamond" w:hAnsi="Garamond"/>
          <w:sz w:val="24"/>
          <w:szCs w:val="24"/>
        </w:rPr>
        <w:t xml:space="preserve">first-cut or “IPC-light” </w:t>
      </w:r>
      <w:r w:rsidR="00AB48D4" w:rsidRPr="00D66198">
        <w:rPr>
          <w:rFonts w:ascii="Garamond" w:hAnsi="Garamond"/>
          <w:sz w:val="24"/>
          <w:szCs w:val="24"/>
        </w:rPr>
        <w:t xml:space="preserve">model </w:t>
      </w:r>
      <w:r w:rsidR="00772A5B" w:rsidRPr="00D66198">
        <w:rPr>
          <w:rFonts w:ascii="Garamond" w:hAnsi="Garamond"/>
          <w:sz w:val="24"/>
          <w:szCs w:val="24"/>
        </w:rPr>
        <w:t>that could supplement the IPC at more granular spatial and temporal scales</w:t>
      </w:r>
      <w:r w:rsidR="009E1146" w:rsidRPr="00D66198">
        <w:rPr>
          <w:rFonts w:ascii="Garamond" w:hAnsi="Garamond"/>
          <w:sz w:val="24"/>
          <w:szCs w:val="24"/>
        </w:rPr>
        <w:t>. We intentionally present the simplest models possible, to assess the ability of readily available high-frequency and spatially disaggregated data</w:t>
      </w:r>
      <w:r w:rsidR="007C3832" w:rsidRPr="00D66198">
        <w:rPr>
          <w:rFonts w:ascii="Garamond" w:hAnsi="Garamond"/>
          <w:sz w:val="24"/>
          <w:szCs w:val="24"/>
        </w:rPr>
        <w:t xml:space="preserve"> to explain the IPC</w:t>
      </w:r>
      <w:r w:rsidR="00772A5B" w:rsidRPr="00D66198">
        <w:rPr>
          <w:rFonts w:ascii="Garamond" w:hAnsi="Garamond"/>
          <w:sz w:val="24"/>
          <w:szCs w:val="24"/>
        </w:rPr>
        <w:t>.</w:t>
      </w:r>
      <w:r w:rsidR="009E1146" w:rsidRPr="00D66198">
        <w:rPr>
          <w:rFonts w:ascii="Garamond" w:hAnsi="Garamond"/>
          <w:sz w:val="24"/>
          <w:szCs w:val="24"/>
        </w:rPr>
        <w:t xml:space="preserve"> </w:t>
      </w:r>
      <w:r w:rsidR="00B636A1" w:rsidRPr="00D66198">
        <w:rPr>
          <w:rFonts w:ascii="Garamond" w:hAnsi="Garamond"/>
          <w:sz w:val="24"/>
          <w:szCs w:val="24"/>
        </w:rPr>
        <w:t>Our</w:t>
      </w:r>
      <w:r w:rsidR="003D6C20" w:rsidRPr="00D66198">
        <w:rPr>
          <w:rFonts w:ascii="Garamond" w:hAnsi="Garamond"/>
          <w:sz w:val="24"/>
          <w:szCs w:val="24"/>
        </w:rPr>
        <w:t xml:space="preserve"> motivation</w:t>
      </w:r>
      <w:r w:rsidR="00B636A1" w:rsidRPr="00D66198">
        <w:rPr>
          <w:rFonts w:ascii="Garamond" w:hAnsi="Garamond"/>
          <w:sz w:val="24"/>
          <w:szCs w:val="24"/>
        </w:rPr>
        <w:t xml:space="preserve"> for this parsimony is that a simple model might be more broadly applicable</w:t>
      </w:r>
      <w:r w:rsidR="003D6C20" w:rsidRPr="00D66198">
        <w:rPr>
          <w:rFonts w:ascii="Garamond" w:hAnsi="Garamond"/>
          <w:sz w:val="24"/>
          <w:szCs w:val="24"/>
        </w:rPr>
        <w:t xml:space="preserve">: </w:t>
      </w:r>
      <w:r w:rsidR="009E1146" w:rsidRPr="00D66198">
        <w:rPr>
          <w:rFonts w:ascii="Garamond" w:hAnsi="Garamond"/>
          <w:sz w:val="24"/>
          <w:szCs w:val="24"/>
        </w:rPr>
        <w:t>a</w:t>
      </w:r>
      <w:r w:rsidR="003D6C20" w:rsidRPr="00D66198">
        <w:rPr>
          <w:rFonts w:ascii="Garamond" w:hAnsi="Garamond"/>
          <w:sz w:val="24"/>
          <w:szCs w:val="24"/>
        </w:rPr>
        <w:t xml:space="preserve"> simple</w:t>
      </w:r>
      <w:r w:rsidR="009E1146" w:rsidRPr="00D66198">
        <w:rPr>
          <w:rFonts w:ascii="Garamond" w:hAnsi="Garamond"/>
          <w:sz w:val="24"/>
          <w:szCs w:val="24"/>
        </w:rPr>
        <w:t xml:space="preserve"> model </w:t>
      </w:r>
      <w:r w:rsidR="00122040" w:rsidRPr="00D66198">
        <w:rPr>
          <w:rFonts w:ascii="Garamond" w:hAnsi="Garamond"/>
          <w:sz w:val="24"/>
          <w:szCs w:val="24"/>
        </w:rPr>
        <w:t xml:space="preserve">relying on widely-available data </w:t>
      </w:r>
      <w:r w:rsidR="009E1146" w:rsidRPr="00D66198">
        <w:rPr>
          <w:rFonts w:ascii="Garamond" w:hAnsi="Garamond"/>
          <w:sz w:val="24"/>
          <w:szCs w:val="24"/>
        </w:rPr>
        <w:t xml:space="preserve">could be more </w:t>
      </w:r>
      <w:r w:rsidR="003F41B8" w:rsidRPr="00D66198">
        <w:rPr>
          <w:rFonts w:ascii="Garamond" w:hAnsi="Garamond"/>
          <w:sz w:val="24"/>
          <w:szCs w:val="24"/>
        </w:rPr>
        <w:t>easily</w:t>
      </w:r>
      <w:r w:rsidR="009E1146" w:rsidRPr="00D66198">
        <w:rPr>
          <w:rFonts w:ascii="Garamond" w:hAnsi="Garamond"/>
          <w:sz w:val="24"/>
          <w:szCs w:val="24"/>
        </w:rPr>
        <w:t xml:space="preserve"> be replicated in other locations facing periodic food insecurity. </w:t>
      </w:r>
    </w:p>
    <w:p w14:paraId="011C65BF" w14:textId="77777777" w:rsidR="009E1146" w:rsidRPr="00D66198" w:rsidRDefault="009E1146" w:rsidP="00975CC9">
      <w:pPr>
        <w:pStyle w:val="IMMANAmaintext"/>
        <w:spacing w:after="0"/>
        <w:rPr>
          <w:rFonts w:ascii="Garamond" w:hAnsi="Garamond"/>
          <w:sz w:val="24"/>
          <w:szCs w:val="24"/>
        </w:rPr>
      </w:pPr>
    </w:p>
    <w:p w14:paraId="27266B59" w14:textId="6C8CE44D" w:rsidR="009270F8" w:rsidRPr="00D66198" w:rsidRDefault="00B7428B" w:rsidP="00975CC9">
      <w:pPr>
        <w:pStyle w:val="IMMANAmaintext"/>
        <w:spacing w:after="0"/>
        <w:rPr>
          <w:rFonts w:ascii="Garamond" w:hAnsi="Garamond"/>
          <w:sz w:val="24"/>
          <w:szCs w:val="24"/>
        </w:rPr>
      </w:pPr>
      <w:r w:rsidRPr="00D66198">
        <w:rPr>
          <w:rFonts w:ascii="Garamond" w:hAnsi="Garamond"/>
          <w:sz w:val="24"/>
          <w:szCs w:val="24"/>
        </w:rPr>
        <w:lastRenderedPageBreak/>
        <w:t xml:space="preserve">Our </w:t>
      </w:r>
      <w:r w:rsidR="0052407B" w:rsidRPr="00D66198">
        <w:rPr>
          <w:rFonts w:ascii="Garamond" w:hAnsi="Garamond"/>
          <w:sz w:val="24"/>
          <w:szCs w:val="24"/>
        </w:rPr>
        <w:t xml:space="preserve">model utilizes </w:t>
      </w:r>
      <w:r w:rsidR="00E44AF9" w:rsidRPr="00D66198">
        <w:rPr>
          <w:rFonts w:ascii="Garamond" w:hAnsi="Garamond"/>
          <w:sz w:val="24"/>
          <w:szCs w:val="24"/>
        </w:rPr>
        <w:t xml:space="preserve">high frequency price </w:t>
      </w:r>
      <w:r w:rsidR="001F06D5" w:rsidRPr="00D66198">
        <w:rPr>
          <w:rFonts w:ascii="Garamond" w:hAnsi="Garamond"/>
          <w:sz w:val="24"/>
          <w:szCs w:val="24"/>
        </w:rPr>
        <w:t xml:space="preserve">data from primary, secondary, and tertiary markets </w:t>
      </w:r>
      <w:r w:rsidR="00E44AF9" w:rsidRPr="00D66198">
        <w:rPr>
          <w:rFonts w:ascii="Garamond" w:hAnsi="Garamond"/>
          <w:sz w:val="24"/>
          <w:szCs w:val="24"/>
        </w:rPr>
        <w:t xml:space="preserve">and </w:t>
      </w:r>
      <w:r w:rsidR="001F06D5" w:rsidRPr="00D66198">
        <w:rPr>
          <w:rFonts w:ascii="Garamond" w:hAnsi="Garamond"/>
          <w:sz w:val="24"/>
          <w:szCs w:val="24"/>
        </w:rPr>
        <w:t xml:space="preserve">satellite data on precipitation </w:t>
      </w:r>
      <w:r w:rsidR="00E44AF9" w:rsidRPr="00D66198">
        <w:rPr>
          <w:rFonts w:ascii="Garamond" w:hAnsi="Garamond"/>
          <w:sz w:val="24"/>
          <w:szCs w:val="24"/>
        </w:rPr>
        <w:t>for Malawi going back to 200</w:t>
      </w:r>
      <w:r w:rsidR="00FC2F3A" w:rsidRPr="00D66198">
        <w:rPr>
          <w:rFonts w:ascii="Garamond" w:hAnsi="Garamond"/>
          <w:sz w:val="24"/>
          <w:szCs w:val="24"/>
        </w:rPr>
        <w:t>9</w:t>
      </w:r>
      <w:r w:rsidR="006D6805" w:rsidRPr="00D66198">
        <w:rPr>
          <w:rFonts w:ascii="Garamond" w:hAnsi="Garamond"/>
          <w:sz w:val="24"/>
          <w:szCs w:val="24"/>
        </w:rPr>
        <w:t xml:space="preserve"> </w:t>
      </w:r>
      <w:r w:rsidR="0052407B" w:rsidRPr="00D66198">
        <w:rPr>
          <w:rFonts w:ascii="Garamond" w:hAnsi="Garamond"/>
          <w:sz w:val="24"/>
          <w:szCs w:val="24"/>
        </w:rPr>
        <w:t>to estimate</w:t>
      </w:r>
      <w:r w:rsidR="00E44AF9" w:rsidRPr="00D66198">
        <w:rPr>
          <w:rFonts w:ascii="Garamond" w:hAnsi="Garamond"/>
          <w:sz w:val="24"/>
          <w:szCs w:val="24"/>
        </w:rPr>
        <w:t xml:space="preserve"> historical IPC levels for Malawi</w:t>
      </w:r>
      <w:r w:rsidR="0052407B" w:rsidRPr="00D66198">
        <w:rPr>
          <w:rFonts w:ascii="Garamond" w:hAnsi="Garamond"/>
          <w:sz w:val="24"/>
          <w:szCs w:val="24"/>
        </w:rPr>
        <w:t xml:space="preserve"> at the </w:t>
      </w:r>
      <w:r w:rsidR="002A513C" w:rsidRPr="00D66198">
        <w:rPr>
          <w:rFonts w:ascii="Garamond" w:hAnsi="Garamond"/>
          <w:sz w:val="24"/>
          <w:szCs w:val="24"/>
        </w:rPr>
        <w:t xml:space="preserve">IPC-zone </w:t>
      </w:r>
      <w:r w:rsidR="0052407B" w:rsidRPr="00D66198">
        <w:rPr>
          <w:rFonts w:ascii="Garamond" w:hAnsi="Garamond"/>
          <w:sz w:val="24"/>
          <w:szCs w:val="24"/>
        </w:rPr>
        <w:t xml:space="preserve">level. </w:t>
      </w:r>
      <w:r w:rsidR="008E538E" w:rsidRPr="00D66198">
        <w:rPr>
          <w:rFonts w:ascii="Garamond" w:hAnsi="Garamond"/>
          <w:sz w:val="24"/>
          <w:szCs w:val="24"/>
        </w:rPr>
        <w:t>By overlaying mapped measures by season and assessing changes over time, our model has the potential to predict future sub-national food insecurity at relevant spatial and temporal scales.</w:t>
      </w:r>
      <w:r w:rsidR="000501A2" w:rsidRPr="00D66198">
        <w:rPr>
          <w:rFonts w:ascii="Garamond" w:hAnsi="Garamond"/>
          <w:sz w:val="24"/>
          <w:szCs w:val="24"/>
        </w:rPr>
        <w:t xml:space="preserve"> </w:t>
      </w:r>
      <w:r w:rsidR="00C63AB9" w:rsidRPr="00D66198">
        <w:rPr>
          <w:rFonts w:ascii="Garamond" w:hAnsi="Garamond"/>
          <w:sz w:val="24"/>
          <w:szCs w:val="24"/>
        </w:rPr>
        <w:t>Subsequent</w:t>
      </w:r>
      <w:r w:rsidR="009E1146" w:rsidRPr="00D66198">
        <w:rPr>
          <w:rFonts w:ascii="Garamond" w:hAnsi="Garamond"/>
          <w:sz w:val="24"/>
          <w:szCs w:val="24"/>
        </w:rPr>
        <w:t xml:space="preserve"> </w:t>
      </w:r>
      <w:r w:rsidR="006A6B8F" w:rsidRPr="00D66198">
        <w:rPr>
          <w:rFonts w:ascii="Garamond" w:hAnsi="Garamond"/>
          <w:sz w:val="24"/>
          <w:szCs w:val="24"/>
        </w:rPr>
        <w:t xml:space="preserve">models will </w:t>
      </w:r>
      <w:r w:rsidR="009E1146" w:rsidRPr="00D66198">
        <w:rPr>
          <w:rFonts w:ascii="Garamond" w:hAnsi="Garamond"/>
          <w:sz w:val="24"/>
          <w:szCs w:val="24"/>
        </w:rPr>
        <w:t>assess whether adding less available data, such as distribution of fertilizer subsidies across Malawi, substantially improve the overall fit and prediction of our model. U</w:t>
      </w:r>
      <w:r w:rsidR="00105694" w:rsidRPr="00D66198">
        <w:rPr>
          <w:rFonts w:ascii="Garamond" w:hAnsi="Garamond"/>
          <w:sz w:val="24"/>
          <w:szCs w:val="24"/>
        </w:rPr>
        <w:t xml:space="preserve">sing </w:t>
      </w:r>
      <w:r w:rsidR="0087098D" w:rsidRPr="00D66198">
        <w:rPr>
          <w:rFonts w:ascii="Garamond" w:hAnsi="Garamond"/>
          <w:sz w:val="24"/>
          <w:szCs w:val="24"/>
        </w:rPr>
        <w:t xml:space="preserve">spatial </w:t>
      </w:r>
      <w:r w:rsidR="00991D80" w:rsidRPr="00D66198">
        <w:rPr>
          <w:rFonts w:ascii="Garamond" w:hAnsi="Garamond"/>
          <w:sz w:val="24"/>
          <w:szCs w:val="24"/>
        </w:rPr>
        <w:t xml:space="preserve">panel </w:t>
      </w:r>
      <w:r w:rsidR="00653A11" w:rsidRPr="00D66198">
        <w:rPr>
          <w:rFonts w:ascii="Garamond" w:hAnsi="Garamond"/>
          <w:sz w:val="24"/>
          <w:szCs w:val="24"/>
        </w:rPr>
        <w:t xml:space="preserve">estimation methods </w:t>
      </w:r>
      <w:r w:rsidR="00991D80" w:rsidRPr="00D66198">
        <w:rPr>
          <w:rFonts w:ascii="Garamond" w:hAnsi="Garamond"/>
          <w:sz w:val="24"/>
          <w:szCs w:val="24"/>
        </w:rPr>
        <w:t>(</w:t>
      </w:r>
      <w:r w:rsidR="00DF7FBC" w:rsidRPr="00D66198">
        <w:rPr>
          <w:rFonts w:ascii="Garamond" w:hAnsi="Garamond"/>
          <w:sz w:val="24"/>
          <w:szCs w:val="24"/>
        </w:rPr>
        <w:t xml:space="preserve">see </w:t>
      </w:r>
      <w:r w:rsidR="00991D80" w:rsidRPr="00D66198">
        <w:rPr>
          <w:rFonts w:ascii="Garamond" w:hAnsi="Garamond"/>
          <w:sz w:val="24"/>
          <w:szCs w:val="24"/>
        </w:rPr>
        <w:t>Baylis et al. 2011)</w:t>
      </w:r>
      <w:r w:rsidR="00105694" w:rsidRPr="00D66198">
        <w:rPr>
          <w:rFonts w:ascii="Garamond" w:hAnsi="Garamond"/>
          <w:sz w:val="24"/>
          <w:szCs w:val="24"/>
        </w:rPr>
        <w:t>, our approach</w:t>
      </w:r>
      <w:r w:rsidR="00F31B88" w:rsidRPr="00D66198">
        <w:rPr>
          <w:rFonts w:ascii="Garamond" w:hAnsi="Garamond"/>
          <w:sz w:val="24"/>
          <w:szCs w:val="24"/>
        </w:rPr>
        <w:t xml:space="preserve"> to estimating the IPC</w:t>
      </w:r>
      <w:r w:rsidR="00105694" w:rsidRPr="00D66198">
        <w:rPr>
          <w:rFonts w:ascii="Garamond" w:hAnsi="Garamond"/>
          <w:sz w:val="24"/>
          <w:szCs w:val="24"/>
        </w:rPr>
        <w:t xml:space="preserve"> is:</w:t>
      </w:r>
    </w:p>
    <w:p w14:paraId="564ED0A2" w14:textId="77777777" w:rsidR="008F51C6" w:rsidRPr="00D66198" w:rsidRDefault="008F51C6" w:rsidP="00975CC9">
      <w:pPr>
        <w:spacing w:line="360" w:lineRule="auto"/>
        <w:rPr>
          <w:rFonts w:ascii="Garamond" w:hAnsi="Garamond"/>
        </w:rPr>
      </w:pPr>
    </w:p>
    <w:p w14:paraId="661827FE" w14:textId="1CF9895C" w:rsidR="00105694" w:rsidRPr="00D66198" w:rsidRDefault="00105694" w:rsidP="00975CC9">
      <w:pPr>
        <w:spacing w:line="360" w:lineRule="auto"/>
        <w:jc w:val="center"/>
        <w:outlineLvl w:val="0"/>
        <w:rPr>
          <w:rFonts w:ascii="Garamond" w:hAnsi="Garamond"/>
        </w:rPr>
      </w:pPr>
      <w:r w:rsidRPr="00D66198">
        <w:rPr>
          <w:rFonts w:ascii="Garamond" w:hAnsi="Garamond"/>
        </w:rPr>
        <w:t>IPC</w:t>
      </w:r>
      <w:r w:rsidR="009270F8" w:rsidRPr="00D66198">
        <w:rPr>
          <w:rFonts w:ascii="Garamond" w:hAnsi="Garamond"/>
          <w:vertAlign w:val="subscript"/>
        </w:rPr>
        <w:t>j</w:t>
      </w:r>
      <w:r w:rsidR="00772A5B" w:rsidRPr="00D66198">
        <w:rPr>
          <w:rFonts w:ascii="Garamond" w:hAnsi="Garamond"/>
          <w:vertAlign w:val="subscript"/>
        </w:rPr>
        <w:t>t</w:t>
      </w:r>
      <w:r w:rsidRPr="00D66198">
        <w:rPr>
          <w:rFonts w:ascii="Garamond" w:hAnsi="Garamond"/>
        </w:rPr>
        <w:t xml:space="preserve"> = </w:t>
      </w:r>
      <w:r w:rsidR="006006A2" w:rsidRPr="00D66198">
        <w:rPr>
          <w:rFonts w:ascii="Garamond" w:hAnsi="Garamond"/>
        </w:rPr>
        <w:t>Ln</w:t>
      </w:r>
      <w:r w:rsidR="009270F8" w:rsidRPr="00D66198">
        <w:rPr>
          <w:rFonts w:ascii="Garamond" w:hAnsi="Garamond"/>
        </w:rPr>
        <w:t>prices</w:t>
      </w:r>
      <w:r w:rsidRPr="00D66198">
        <w:rPr>
          <w:rFonts w:ascii="Garamond" w:hAnsi="Garamond"/>
          <w:vertAlign w:val="subscript"/>
        </w:rPr>
        <w:t>jt</w:t>
      </w:r>
      <w:r w:rsidRPr="00D66198">
        <w:rPr>
          <w:rFonts w:ascii="Garamond" w:hAnsi="Garamond"/>
        </w:rPr>
        <w:t xml:space="preserve"> </w:t>
      </w:r>
      <w:r w:rsidR="00147429" w:rsidRPr="00D66198">
        <w:rPr>
          <w:rFonts w:ascii="Garamond" w:hAnsi="Garamond"/>
        </w:rPr>
        <w:t>+</w:t>
      </w:r>
      <w:r w:rsidR="00343932" w:rsidRPr="00D66198">
        <w:rPr>
          <w:rFonts w:ascii="Garamond" w:hAnsi="Garamond"/>
        </w:rPr>
        <w:t xml:space="preserve"> TotalRainfall</w:t>
      </w:r>
      <w:r w:rsidR="00343932" w:rsidRPr="00D66198">
        <w:rPr>
          <w:rFonts w:ascii="Garamond" w:hAnsi="Garamond"/>
          <w:vertAlign w:val="subscript"/>
        </w:rPr>
        <w:t>js-1</w:t>
      </w:r>
      <w:r w:rsidR="00343932" w:rsidRPr="00D66198">
        <w:rPr>
          <w:rFonts w:ascii="Garamond" w:hAnsi="Garamond"/>
        </w:rPr>
        <w:t xml:space="preserve"> +</w:t>
      </w:r>
      <w:r w:rsidR="006006A2" w:rsidRPr="00D66198">
        <w:rPr>
          <w:rFonts w:ascii="Garamond" w:hAnsi="Garamond"/>
        </w:rPr>
        <w:t xml:space="preserve"> </w:t>
      </w:r>
      <w:r w:rsidR="00675A51" w:rsidRPr="00D66198">
        <w:rPr>
          <w:rFonts w:ascii="Garamond" w:hAnsi="Garamond"/>
        </w:rPr>
        <w:t>First</w:t>
      </w:r>
      <w:r w:rsidR="002A513C" w:rsidRPr="00D66198">
        <w:rPr>
          <w:rFonts w:ascii="Garamond" w:hAnsi="Garamond"/>
        </w:rPr>
        <w:t>R</w:t>
      </w:r>
      <w:r w:rsidR="00675A51" w:rsidRPr="00D66198">
        <w:rPr>
          <w:rFonts w:ascii="Garamond" w:hAnsi="Garamond"/>
        </w:rPr>
        <w:t>ain</w:t>
      </w:r>
      <w:r w:rsidR="00B442C0" w:rsidRPr="00D66198">
        <w:rPr>
          <w:rFonts w:ascii="Garamond" w:hAnsi="Garamond"/>
          <w:vertAlign w:val="subscript"/>
        </w:rPr>
        <w:t>js</w:t>
      </w:r>
      <w:r w:rsidR="006350B2" w:rsidRPr="00D66198">
        <w:rPr>
          <w:rFonts w:ascii="Garamond" w:hAnsi="Garamond"/>
          <w:vertAlign w:val="subscript"/>
        </w:rPr>
        <w:t>-1</w:t>
      </w:r>
      <w:r w:rsidR="006006A2" w:rsidRPr="00D66198">
        <w:rPr>
          <w:rFonts w:ascii="Garamond" w:hAnsi="Garamond"/>
        </w:rPr>
        <w:t xml:space="preserve"> </w:t>
      </w:r>
      <w:r w:rsidR="006006A2" w:rsidRPr="00D66198" w:rsidDel="00390478">
        <w:rPr>
          <w:rFonts w:ascii="Garamond" w:hAnsi="Garamond"/>
        </w:rPr>
        <w:t xml:space="preserve"> </w:t>
      </w:r>
      <w:r w:rsidR="006006A2" w:rsidRPr="00D66198">
        <w:rPr>
          <w:rFonts w:ascii="Garamond" w:hAnsi="Garamond"/>
        </w:rPr>
        <w:t xml:space="preserve">+ </w:t>
      </w:r>
      <w:r w:rsidRPr="00D66198">
        <w:rPr>
          <w:rFonts w:ascii="Garamond" w:hAnsi="Garamond"/>
        </w:rPr>
        <w:t xml:space="preserve"> </w:t>
      </w:r>
      <w:r w:rsidR="006006A2" w:rsidRPr="00D66198">
        <w:rPr>
          <w:rFonts w:ascii="Garamond" w:hAnsi="Garamond"/>
        </w:rPr>
        <w:t>Max</w:t>
      </w:r>
      <w:r w:rsidR="00AA777E" w:rsidRPr="00D66198">
        <w:rPr>
          <w:rFonts w:ascii="Garamond" w:hAnsi="Garamond"/>
        </w:rPr>
        <w:t>No</w:t>
      </w:r>
      <w:r w:rsidR="006006A2" w:rsidRPr="00D66198">
        <w:rPr>
          <w:rFonts w:ascii="Garamond" w:hAnsi="Garamond"/>
        </w:rPr>
        <w:t>Rain</w:t>
      </w:r>
      <w:r w:rsidR="00B442C0" w:rsidRPr="00D66198">
        <w:rPr>
          <w:rFonts w:ascii="Garamond" w:hAnsi="Garamond"/>
          <w:vertAlign w:val="subscript"/>
        </w:rPr>
        <w:t>js</w:t>
      </w:r>
      <w:r w:rsidR="00AA777E" w:rsidRPr="00D66198">
        <w:rPr>
          <w:rFonts w:ascii="Garamond" w:hAnsi="Garamond"/>
          <w:vertAlign w:val="subscript"/>
        </w:rPr>
        <w:t>-1</w:t>
      </w:r>
      <w:r w:rsidR="00390478" w:rsidRPr="00D66198" w:rsidDel="00390478">
        <w:rPr>
          <w:rFonts w:ascii="Garamond" w:hAnsi="Garamond"/>
        </w:rPr>
        <w:t xml:space="preserve"> </w:t>
      </w:r>
      <w:r w:rsidR="00147429" w:rsidRPr="00D66198">
        <w:rPr>
          <w:rFonts w:ascii="Garamond" w:hAnsi="Garamond"/>
        </w:rPr>
        <w:t>+ FloodMax</w:t>
      </w:r>
      <w:r w:rsidR="00147429" w:rsidRPr="00D66198">
        <w:rPr>
          <w:rFonts w:ascii="Garamond" w:hAnsi="Garamond"/>
          <w:vertAlign w:val="subscript"/>
        </w:rPr>
        <w:t>jt</w:t>
      </w:r>
      <w:r w:rsidR="00147429" w:rsidRPr="00D66198">
        <w:rPr>
          <w:rFonts w:ascii="Garamond" w:hAnsi="Garamond"/>
        </w:rPr>
        <w:t xml:space="preserve"> </w:t>
      </w:r>
      <w:r w:rsidRPr="00D66198">
        <w:rPr>
          <w:rFonts w:ascii="Garamond" w:hAnsi="Garamond"/>
        </w:rPr>
        <w:t>+</w:t>
      </w:r>
      <w:r w:rsidR="00E6389B" w:rsidRPr="00D66198">
        <w:rPr>
          <w:rFonts w:ascii="Garamond" w:hAnsi="Garamond"/>
        </w:rPr>
        <w:t xml:space="preserve"> y + m</w:t>
      </w:r>
      <w:r w:rsidR="008F51C6" w:rsidRPr="00D66198">
        <w:rPr>
          <w:rFonts w:ascii="Garamond" w:hAnsi="Garamond"/>
        </w:rPr>
        <w:t xml:space="preserve"> +</w:t>
      </w:r>
      <w:r w:rsidR="009773CD" w:rsidRPr="00D66198">
        <w:rPr>
          <w:rFonts w:ascii="Garamond" w:hAnsi="Garamond"/>
        </w:rPr>
        <w:t xml:space="preserve"> </w:t>
      </w:r>
      <w:r w:rsidR="008F51C6" w:rsidRPr="00D66198">
        <w:rPr>
          <w:rFonts w:ascii="Garamond" w:hAnsi="Garamond"/>
        </w:rPr>
        <w:t xml:space="preserve"> </w:t>
      </w:r>
      <w:r w:rsidRPr="00D66198">
        <w:rPr>
          <w:rFonts w:ascii="Garamond" w:hAnsi="Garamond"/>
        </w:rPr>
        <w:t>e</w:t>
      </w:r>
    </w:p>
    <w:p w14:paraId="4383C4F3" w14:textId="77777777" w:rsidR="00D12E00" w:rsidRPr="00D66198" w:rsidRDefault="00D12E00" w:rsidP="00975CC9">
      <w:pPr>
        <w:spacing w:line="360" w:lineRule="auto"/>
        <w:rPr>
          <w:rFonts w:ascii="Garamond" w:hAnsi="Garamond"/>
        </w:rPr>
      </w:pPr>
    </w:p>
    <w:p w14:paraId="0A8DCCC6" w14:textId="35CE8FD1" w:rsidR="00E6389B" w:rsidRPr="00D66198" w:rsidRDefault="009270F8" w:rsidP="00975CC9">
      <w:pPr>
        <w:spacing w:line="360" w:lineRule="auto"/>
        <w:rPr>
          <w:rFonts w:ascii="Garamond" w:hAnsi="Garamond"/>
        </w:rPr>
      </w:pPr>
      <w:r w:rsidRPr="00D66198">
        <w:rPr>
          <w:rFonts w:ascii="Garamond" w:hAnsi="Garamond"/>
        </w:rPr>
        <w:t xml:space="preserve">where j = </w:t>
      </w:r>
      <w:r w:rsidR="000B4B1E" w:rsidRPr="00D66198">
        <w:rPr>
          <w:rFonts w:ascii="Garamond" w:hAnsi="Garamond"/>
        </w:rPr>
        <w:t xml:space="preserve">the </w:t>
      </w:r>
      <w:r w:rsidR="00B442C0" w:rsidRPr="00D66198">
        <w:rPr>
          <w:rFonts w:ascii="Garamond" w:hAnsi="Garamond"/>
        </w:rPr>
        <w:t>IPC zones</w:t>
      </w:r>
      <w:r w:rsidR="00105694" w:rsidRPr="00D66198">
        <w:rPr>
          <w:rFonts w:ascii="Garamond" w:hAnsi="Garamond"/>
        </w:rPr>
        <w:t>;</w:t>
      </w:r>
      <w:r w:rsidR="00A357EC" w:rsidRPr="00D66198">
        <w:rPr>
          <w:rFonts w:ascii="Garamond" w:hAnsi="Garamond"/>
        </w:rPr>
        <w:t xml:space="preserve"> </w:t>
      </w:r>
      <w:r w:rsidR="00B442C0" w:rsidRPr="00D66198">
        <w:rPr>
          <w:rFonts w:ascii="Garamond" w:hAnsi="Garamond"/>
        </w:rPr>
        <w:t xml:space="preserve">s = rainy season (defined as October </w:t>
      </w:r>
      <w:r w:rsidR="003E6FA4" w:rsidRPr="00D66198">
        <w:rPr>
          <w:rFonts w:ascii="Garamond" w:hAnsi="Garamond"/>
        </w:rPr>
        <w:t>to</w:t>
      </w:r>
      <w:r w:rsidR="00B442C0" w:rsidRPr="00D66198">
        <w:rPr>
          <w:rFonts w:ascii="Garamond" w:hAnsi="Garamond"/>
        </w:rPr>
        <w:t xml:space="preserve"> April</w:t>
      </w:r>
      <w:r w:rsidR="00120FB8" w:rsidRPr="00D66198">
        <w:rPr>
          <w:rFonts w:ascii="Garamond" w:hAnsi="Garamond"/>
        </w:rPr>
        <w:t xml:space="preserve"> for Malawi</w:t>
      </w:r>
      <w:r w:rsidR="006006A2" w:rsidRPr="00D66198">
        <w:rPr>
          <w:rFonts w:ascii="Garamond" w:hAnsi="Garamond"/>
        </w:rPr>
        <w:t xml:space="preserve">); </w:t>
      </w:r>
      <w:r w:rsidR="00A357EC" w:rsidRPr="00D66198">
        <w:rPr>
          <w:rFonts w:ascii="Garamond" w:hAnsi="Garamond"/>
        </w:rPr>
        <w:t>and</w:t>
      </w:r>
      <w:r w:rsidR="00105694" w:rsidRPr="00D66198">
        <w:rPr>
          <w:rFonts w:ascii="Garamond" w:hAnsi="Garamond"/>
        </w:rPr>
        <w:t xml:space="preserve"> t = </w:t>
      </w:r>
      <w:r w:rsidR="003E6FA4" w:rsidRPr="00D66198">
        <w:rPr>
          <w:rFonts w:ascii="Garamond" w:hAnsi="Garamond"/>
        </w:rPr>
        <w:t>quarter</w:t>
      </w:r>
      <w:r w:rsidR="00D12E00" w:rsidRPr="00D66198">
        <w:rPr>
          <w:rFonts w:ascii="Garamond" w:hAnsi="Garamond"/>
        </w:rPr>
        <w:t>.</w:t>
      </w:r>
      <w:r w:rsidR="00343932" w:rsidRPr="00D66198">
        <w:rPr>
          <w:rFonts w:ascii="Garamond" w:hAnsi="Garamond"/>
        </w:rPr>
        <w:t xml:space="preserve"> </w:t>
      </w:r>
      <w:r w:rsidR="00180720" w:rsidRPr="00D66198">
        <w:rPr>
          <w:rFonts w:ascii="Garamond" w:hAnsi="Garamond"/>
        </w:rPr>
        <w:t xml:space="preserve">The IPC can take values </w:t>
      </w:r>
      <w:r w:rsidR="00EB6BBC" w:rsidRPr="00D66198">
        <w:rPr>
          <w:rFonts w:ascii="Garamond" w:hAnsi="Garamond"/>
        </w:rPr>
        <w:t xml:space="preserve">between </w:t>
      </w:r>
      <w:r w:rsidR="00180720" w:rsidRPr="00D66198">
        <w:rPr>
          <w:rFonts w:ascii="Garamond" w:hAnsi="Garamond"/>
        </w:rPr>
        <w:t xml:space="preserve">one to five, although in Malawi, IPC assessments varied between one and three. </w:t>
      </w:r>
      <w:r w:rsidR="00147429" w:rsidRPr="00D66198">
        <w:rPr>
          <w:rFonts w:ascii="Garamond" w:hAnsi="Garamond"/>
        </w:rPr>
        <w:t>Lnprices is the natural log of average</w:t>
      </w:r>
      <w:r w:rsidR="00403D63" w:rsidRPr="00D66198">
        <w:rPr>
          <w:rFonts w:ascii="Garamond" w:hAnsi="Garamond"/>
        </w:rPr>
        <w:t xml:space="preserve"> maize</w:t>
      </w:r>
      <w:r w:rsidR="00147429" w:rsidRPr="00D66198">
        <w:rPr>
          <w:rFonts w:ascii="Garamond" w:hAnsi="Garamond"/>
        </w:rPr>
        <w:t xml:space="preserve"> prices</w:t>
      </w:r>
      <w:r w:rsidR="00F63F13" w:rsidRPr="00D66198">
        <w:rPr>
          <w:rFonts w:ascii="Garamond" w:hAnsi="Garamond"/>
        </w:rPr>
        <w:t xml:space="preserve"> within each </w:t>
      </w:r>
      <w:r w:rsidR="00E108E7" w:rsidRPr="00D66198">
        <w:rPr>
          <w:rFonts w:ascii="Garamond" w:hAnsi="Garamond"/>
        </w:rPr>
        <w:t>quarter</w:t>
      </w:r>
      <w:r w:rsidR="00147429" w:rsidRPr="00D66198">
        <w:rPr>
          <w:rFonts w:ascii="Garamond" w:hAnsi="Garamond"/>
        </w:rPr>
        <w:t xml:space="preserve">, </w:t>
      </w:r>
      <w:r w:rsidR="00147429" w:rsidRPr="00D66198">
        <w:rPr>
          <w:rFonts w:ascii="Garamond" w:hAnsi="Garamond"/>
          <w:i/>
        </w:rPr>
        <w:t>t</w:t>
      </w:r>
      <w:r w:rsidR="00147429" w:rsidRPr="00D66198">
        <w:rPr>
          <w:rFonts w:ascii="Garamond" w:hAnsi="Garamond"/>
        </w:rPr>
        <w:t>, for IPC zone,</w:t>
      </w:r>
      <w:r w:rsidR="00147429" w:rsidRPr="00D66198">
        <w:rPr>
          <w:rFonts w:ascii="Garamond" w:hAnsi="Garamond"/>
          <w:i/>
        </w:rPr>
        <w:t xml:space="preserve"> j</w:t>
      </w:r>
      <w:r w:rsidR="00147429" w:rsidRPr="00D66198">
        <w:rPr>
          <w:rFonts w:ascii="Garamond" w:hAnsi="Garamond"/>
        </w:rPr>
        <w:t xml:space="preserve">. </w:t>
      </w:r>
      <w:r w:rsidR="00343932" w:rsidRPr="00D66198">
        <w:rPr>
          <w:rFonts w:ascii="Garamond" w:hAnsi="Garamond"/>
        </w:rPr>
        <w:t>TotalRainfall captures the total rainfa</w:t>
      </w:r>
      <w:r w:rsidR="00607827" w:rsidRPr="00D66198">
        <w:rPr>
          <w:rFonts w:ascii="Garamond" w:hAnsi="Garamond"/>
        </w:rPr>
        <w:t>ll during last year’s rainy season (between October and April) by IPC zone and year (FEWS NET, n.d.</w:t>
      </w:r>
      <w:r w:rsidR="00AC6799" w:rsidRPr="00D66198">
        <w:rPr>
          <w:rFonts w:ascii="Garamond" w:hAnsi="Garamond"/>
        </w:rPr>
        <w:t>)</w:t>
      </w:r>
      <w:r w:rsidR="00343932" w:rsidRPr="00D66198">
        <w:rPr>
          <w:rFonts w:ascii="Garamond" w:hAnsi="Garamond"/>
        </w:rPr>
        <w:t>.</w:t>
      </w:r>
      <w:r w:rsidR="00D12E00" w:rsidRPr="00D66198">
        <w:rPr>
          <w:rFonts w:ascii="Garamond" w:hAnsi="Garamond"/>
        </w:rPr>
        <w:t xml:space="preserve"> </w:t>
      </w:r>
      <w:r w:rsidR="0052407B" w:rsidRPr="00D66198">
        <w:rPr>
          <w:rFonts w:ascii="Garamond" w:hAnsi="Garamond"/>
        </w:rPr>
        <w:t>Inco</w:t>
      </w:r>
      <w:r w:rsidR="00E43CD9" w:rsidRPr="00D66198">
        <w:rPr>
          <w:rFonts w:ascii="Garamond" w:hAnsi="Garamond"/>
        </w:rPr>
        <w:t>r</w:t>
      </w:r>
      <w:r w:rsidR="00E433B0" w:rsidRPr="00D66198">
        <w:rPr>
          <w:rFonts w:ascii="Garamond" w:hAnsi="Garamond"/>
        </w:rPr>
        <w:t xml:space="preserve">porating </w:t>
      </w:r>
      <w:r w:rsidR="00343932" w:rsidRPr="00D66198">
        <w:rPr>
          <w:rFonts w:ascii="Garamond" w:hAnsi="Garamond"/>
        </w:rPr>
        <w:t xml:space="preserve">a lag of last year’s </w:t>
      </w:r>
      <w:r w:rsidR="00147429" w:rsidRPr="00D66198">
        <w:rPr>
          <w:rFonts w:ascii="Garamond" w:hAnsi="Garamond"/>
        </w:rPr>
        <w:t>precipitation</w:t>
      </w:r>
      <w:r w:rsidR="0052407B" w:rsidRPr="00D66198">
        <w:rPr>
          <w:rFonts w:ascii="Garamond" w:hAnsi="Garamond"/>
        </w:rPr>
        <w:t xml:space="preserve"> allows us to capture </w:t>
      </w:r>
      <w:r w:rsidR="00343932" w:rsidRPr="00D66198">
        <w:rPr>
          <w:rFonts w:ascii="Garamond" w:hAnsi="Garamond"/>
        </w:rPr>
        <w:t>the effects of the last growing season on</w:t>
      </w:r>
      <w:r w:rsidR="0052407B" w:rsidRPr="00D66198">
        <w:rPr>
          <w:rFonts w:ascii="Garamond" w:hAnsi="Garamond"/>
        </w:rPr>
        <w:t xml:space="preserve"> </w:t>
      </w:r>
      <w:r w:rsidR="006357DA" w:rsidRPr="00D66198">
        <w:rPr>
          <w:rFonts w:ascii="Garamond" w:hAnsi="Garamond"/>
        </w:rPr>
        <w:t xml:space="preserve">current </w:t>
      </w:r>
      <w:r w:rsidR="0052407B" w:rsidRPr="00D66198">
        <w:rPr>
          <w:rFonts w:ascii="Garamond" w:hAnsi="Garamond"/>
        </w:rPr>
        <w:t>food security</w:t>
      </w:r>
      <w:r w:rsidR="00E44AF9" w:rsidRPr="00D66198">
        <w:rPr>
          <w:rFonts w:ascii="Garamond" w:hAnsi="Garamond"/>
        </w:rPr>
        <w:t xml:space="preserve">. </w:t>
      </w:r>
      <w:r w:rsidR="00675A51" w:rsidRPr="00D66198">
        <w:rPr>
          <w:rFonts w:ascii="Garamond" w:hAnsi="Garamond"/>
        </w:rPr>
        <w:t>First</w:t>
      </w:r>
      <w:r w:rsidR="00E433B0" w:rsidRPr="00D66198">
        <w:rPr>
          <w:rFonts w:ascii="Garamond" w:hAnsi="Garamond"/>
        </w:rPr>
        <w:t>Rain</w:t>
      </w:r>
      <w:r w:rsidR="00BF25E7" w:rsidRPr="00D66198">
        <w:rPr>
          <w:rFonts w:ascii="Garamond" w:hAnsi="Garamond"/>
        </w:rPr>
        <w:t xml:space="preserve"> </w:t>
      </w:r>
      <w:r w:rsidR="00675A51" w:rsidRPr="00D66198">
        <w:rPr>
          <w:rFonts w:ascii="Garamond" w:hAnsi="Garamond"/>
        </w:rPr>
        <w:t xml:space="preserve">captures the timing of the beginning of the rains for </w:t>
      </w:r>
      <w:r w:rsidR="005243CD" w:rsidRPr="00D66198">
        <w:rPr>
          <w:rFonts w:ascii="Garamond" w:hAnsi="Garamond"/>
        </w:rPr>
        <w:t xml:space="preserve">the prior year. It </w:t>
      </w:r>
      <w:r w:rsidR="0013139F" w:rsidRPr="00D66198">
        <w:rPr>
          <w:rFonts w:ascii="Garamond" w:hAnsi="Garamond"/>
        </w:rPr>
        <w:t>measures</w:t>
      </w:r>
      <w:r w:rsidR="00E433B0" w:rsidRPr="00D66198">
        <w:rPr>
          <w:rFonts w:ascii="Garamond" w:hAnsi="Garamond"/>
        </w:rPr>
        <w:t xml:space="preserve"> the num</w:t>
      </w:r>
      <w:r w:rsidR="00607827" w:rsidRPr="00D66198">
        <w:rPr>
          <w:rFonts w:ascii="Garamond" w:hAnsi="Garamond"/>
        </w:rPr>
        <w:t xml:space="preserve">ber of days </w:t>
      </w:r>
      <w:r w:rsidR="00675A51" w:rsidRPr="00D66198">
        <w:rPr>
          <w:rFonts w:ascii="Garamond" w:hAnsi="Garamond"/>
        </w:rPr>
        <w:t>following the</w:t>
      </w:r>
      <w:r w:rsidR="008E25C6" w:rsidRPr="00D66198">
        <w:rPr>
          <w:rFonts w:ascii="Garamond" w:hAnsi="Garamond"/>
        </w:rPr>
        <w:t xml:space="preserve"> first of</w:t>
      </w:r>
      <w:r w:rsidR="006E7500" w:rsidRPr="00D66198">
        <w:rPr>
          <w:rFonts w:ascii="Garamond" w:hAnsi="Garamond"/>
        </w:rPr>
        <w:t xml:space="preserve"> </w:t>
      </w:r>
      <w:r w:rsidR="008E25C6" w:rsidRPr="00D66198">
        <w:rPr>
          <w:rFonts w:ascii="Garamond" w:hAnsi="Garamond"/>
        </w:rPr>
        <w:t>October</w:t>
      </w:r>
      <w:r w:rsidR="00E433B0" w:rsidRPr="00D66198">
        <w:rPr>
          <w:rFonts w:ascii="Garamond" w:hAnsi="Garamond"/>
        </w:rPr>
        <w:t xml:space="preserve"> </w:t>
      </w:r>
      <w:r w:rsidR="00675A51" w:rsidRPr="00D66198">
        <w:rPr>
          <w:rFonts w:ascii="Garamond" w:hAnsi="Garamond"/>
        </w:rPr>
        <w:t xml:space="preserve">when the rains began.  The beginning of the rains is defined </w:t>
      </w:r>
      <w:r w:rsidR="00EB6BBC" w:rsidRPr="00D66198">
        <w:rPr>
          <w:rFonts w:ascii="Garamond" w:hAnsi="Garamond"/>
        </w:rPr>
        <w:t xml:space="preserve">as </w:t>
      </w:r>
      <w:r w:rsidR="0013139F" w:rsidRPr="00D66198">
        <w:rPr>
          <w:rFonts w:ascii="Garamond" w:hAnsi="Garamond"/>
        </w:rPr>
        <w:t xml:space="preserve">when it rains for at least three of the past five days for a total accumulation of at least </w:t>
      </w:r>
      <w:r w:rsidR="00E433B0" w:rsidRPr="00D66198">
        <w:rPr>
          <w:rFonts w:ascii="Garamond" w:hAnsi="Garamond"/>
        </w:rPr>
        <w:t xml:space="preserve">10 </w:t>
      </w:r>
      <w:r w:rsidR="003E6FA4" w:rsidRPr="00D66198">
        <w:rPr>
          <w:rFonts w:ascii="Garamond" w:hAnsi="Garamond"/>
        </w:rPr>
        <w:t>millimeters</w:t>
      </w:r>
      <w:r w:rsidR="00E433B0" w:rsidRPr="00D66198">
        <w:rPr>
          <w:rFonts w:ascii="Garamond" w:hAnsi="Garamond"/>
        </w:rPr>
        <w:t xml:space="preserve">. </w:t>
      </w:r>
      <w:r w:rsidR="00675A51" w:rsidRPr="00D66198">
        <w:rPr>
          <w:rFonts w:ascii="Garamond" w:hAnsi="Garamond"/>
        </w:rPr>
        <w:t>Dry spells during the rainy season are a particular concern for crop production</w:t>
      </w:r>
      <w:r w:rsidR="00CC1DB0" w:rsidRPr="00D66198">
        <w:rPr>
          <w:rFonts w:ascii="Garamond" w:hAnsi="Garamond"/>
        </w:rPr>
        <w:t>, especially in Malawi</w:t>
      </w:r>
      <w:r w:rsidR="00675A51" w:rsidRPr="00D66198">
        <w:rPr>
          <w:rFonts w:ascii="Garamond" w:hAnsi="Garamond"/>
        </w:rPr>
        <w:t xml:space="preserve"> (FEWS NET 2010).  </w:t>
      </w:r>
      <w:r w:rsidR="00AA777E" w:rsidRPr="00D66198">
        <w:rPr>
          <w:rFonts w:ascii="Garamond" w:hAnsi="Garamond"/>
        </w:rPr>
        <w:t>MaxNoRain</w:t>
      </w:r>
      <w:r w:rsidR="00E433B0" w:rsidRPr="00D66198">
        <w:rPr>
          <w:rFonts w:ascii="Garamond" w:hAnsi="Garamond"/>
        </w:rPr>
        <w:t xml:space="preserve"> is the number of days without rain during</w:t>
      </w:r>
      <w:r w:rsidR="003B4111" w:rsidRPr="00D66198">
        <w:rPr>
          <w:rFonts w:ascii="Garamond" w:hAnsi="Garamond"/>
        </w:rPr>
        <w:t xml:space="preserve"> last year’s</w:t>
      </w:r>
      <w:r w:rsidR="00E433B0" w:rsidRPr="00D66198">
        <w:rPr>
          <w:rFonts w:ascii="Garamond" w:hAnsi="Garamond"/>
        </w:rPr>
        <w:t xml:space="preserve"> rainy season (October – </w:t>
      </w:r>
      <w:r w:rsidR="000A3A68" w:rsidRPr="00D66198">
        <w:rPr>
          <w:rFonts w:ascii="Garamond" w:hAnsi="Garamond"/>
        </w:rPr>
        <w:t>April</w:t>
      </w:r>
      <w:r w:rsidR="00E433B0" w:rsidRPr="00D66198">
        <w:rPr>
          <w:rFonts w:ascii="Garamond" w:hAnsi="Garamond"/>
        </w:rPr>
        <w:t>)</w:t>
      </w:r>
      <w:r w:rsidR="00AA777E" w:rsidRPr="00D66198">
        <w:rPr>
          <w:rFonts w:ascii="Garamond" w:hAnsi="Garamond"/>
        </w:rPr>
        <w:t xml:space="preserve">, which also captures inconsistency of rain potentially harming current food insecurity. </w:t>
      </w:r>
      <w:r w:rsidR="009B7ED0" w:rsidRPr="00D66198">
        <w:rPr>
          <w:rFonts w:ascii="Garamond" w:hAnsi="Garamond"/>
        </w:rPr>
        <w:t xml:space="preserve">FloodMax is </w:t>
      </w:r>
      <w:r w:rsidR="00675A51" w:rsidRPr="00D66198">
        <w:rPr>
          <w:rFonts w:ascii="Garamond" w:hAnsi="Garamond"/>
        </w:rPr>
        <w:t>the maximum daily precipitation</w:t>
      </w:r>
      <w:r w:rsidR="0013139F" w:rsidRPr="00D66198">
        <w:rPr>
          <w:rFonts w:ascii="Garamond" w:hAnsi="Garamond"/>
        </w:rPr>
        <w:t xml:space="preserve"> that month</w:t>
      </w:r>
      <w:r w:rsidR="00675A51" w:rsidRPr="00D66198">
        <w:rPr>
          <w:rFonts w:ascii="Garamond" w:hAnsi="Garamond"/>
        </w:rPr>
        <w:t xml:space="preserve"> in regions that are susceptible to floods</w:t>
      </w:r>
      <w:r w:rsidR="009B7ED0" w:rsidRPr="00D66198">
        <w:rPr>
          <w:rFonts w:ascii="Garamond" w:hAnsi="Garamond"/>
        </w:rPr>
        <w:t>. While other variables are intended to capture possible adverse effects of droughts, this variable picks up too much rain, which can cause flooding, such as in the lower Shire valley in 2015.</w:t>
      </w:r>
      <w:r w:rsidR="00E6389B" w:rsidRPr="00D66198">
        <w:rPr>
          <w:rFonts w:ascii="Garamond" w:hAnsi="Garamond"/>
        </w:rPr>
        <w:t xml:space="preserve"> We also </w:t>
      </w:r>
      <w:r w:rsidR="005B08AC" w:rsidRPr="00D66198">
        <w:rPr>
          <w:rFonts w:ascii="Garamond" w:hAnsi="Garamond"/>
        </w:rPr>
        <w:t>estimate a model including</w:t>
      </w:r>
      <w:r w:rsidR="00E6389B" w:rsidRPr="00D66198">
        <w:rPr>
          <w:rFonts w:ascii="Garamond" w:hAnsi="Garamond"/>
        </w:rPr>
        <w:t xml:space="preserve"> year, </w:t>
      </w:r>
      <w:r w:rsidR="00E6389B" w:rsidRPr="00D66198">
        <w:rPr>
          <w:rFonts w:ascii="Garamond" w:hAnsi="Garamond"/>
          <w:i/>
        </w:rPr>
        <w:t>y</w:t>
      </w:r>
      <w:r w:rsidR="00E6389B" w:rsidRPr="00D66198">
        <w:rPr>
          <w:rFonts w:ascii="Garamond" w:hAnsi="Garamond"/>
        </w:rPr>
        <w:t xml:space="preserve">, and month, </w:t>
      </w:r>
      <w:r w:rsidR="00E6389B" w:rsidRPr="00D66198">
        <w:rPr>
          <w:rFonts w:ascii="Garamond" w:hAnsi="Garamond"/>
          <w:i/>
        </w:rPr>
        <w:t>m</w:t>
      </w:r>
      <w:r w:rsidR="00E6389B" w:rsidRPr="00D66198">
        <w:rPr>
          <w:rFonts w:ascii="Garamond" w:hAnsi="Garamond"/>
        </w:rPr>
        <w:t>, fixed effects</w:t>
      </w:r>
      <w:r w:rsidR="00DF498A" w:rsidRPr="00D66198">
        <w:rPr>
          <w:rFonts w:ascii="Garamond" w:hAnsi="Garamond"/>
        </w:rPr>
        <w:t xml:space="preserve"> to capture any additional unobservable effects</w:t>
      </w:r>
      <w:r w:rsidR="00E6389B" w:rsidRPr="00D66198">
        <w:rPr>
          <w:rFonts w:ascii="Garamond" w:hAnsi="Garamond"/>
        </w:rPr>
        <w:t>.</w:t>
      </w:r>
      <w:r w:rsidR="006C09D1" w:rsidRPr="00D66198">
        <w:rPr>
          <w:rFonts w:ascii="Garamond" w:hAnsi="Garamond"/>
        </w:rPr>
        <w:t xml:space="preserve"> </w:t>
      </w:r>
      <w:r w:rsidR="0013139F" w:rsidRPr="00D66198">
        <w:rPr>
          <w:rFonts w:ascii="Garamond" w:hAnsi="Garamond"/>
        </w:rPr>
        <w:t>In some specifications</w:t>
      </w:r>
      <w:r w:rsidR="00E71A98" w:rsidRPr="00D66198">
        <w:rPr>
          <w:rFonts w:ascii="Garamond" w:hAnsi="Garamond"/>
        </w:rPr>
        <w:t>,</w:t>
      </w:r>
      <w:r w:rsidR="0013139F" w:rsidRPr="00D66198">
        <w:rPr>
          <w:rFonts w:ascii="Garamond" w:hAnsi="Garamond"/>
        </w:rPr>
        <w:t xml:space="preserve"> we include IPC zone fixed effects to capture other time-invariant influnences on food insecurity.</w:t>
      </w:r>
    </w:p>
    <w:p w14:paraId="56C79AF9" w14:textId="77777777" w:rsidR="00812A36" w:rsidRPr="00D66198" w:rsidRDefault="00812A36" w:rsidP="00975CC9">
      <w:pPr>
        <w:pStyle w:val="IMMANAmaintext"/>
        <w:spacing w:after="0"/>
        <w:rPr>
          <w:rFonts w:ascii="Garamond" w:hAnsi="Garamond"/>
          <w:sz w:val="24"/>
          <w:szCs w:val="24"/>
        </w:rPr>
      </w:pPr>
    </w:p>
    <w:p w14:paraId="42912BF5" w14:textId="50701FAA" w:rsidR="00812A36" w:rsidRPr="00D66198" w:rsidRDefault="00812A36" w:rsidP="00975CC9">
      <w:pPr>
        <w:spacing w:line="360" w:lineRule="auto"/>
        <w:rPr>
          <w:rFonts w:ascii="Garamond" w:hAnsi="Garamond"/>
        </w:rPr>
      </w:pPr>
      <w:r w:rsidRPr="00D66198">
        <w:rPr>
          <w:rFonts w:ascii="Garamond" w:hAnsi="Garamond"/>
        </w:rPr>
        <w:t>Following the estimation of the IPC, we assess the relationship between prices and precipitation in our data.</w:t>
      </w:r>
      <w:r w:rsidR="0013139F" w:rsidRPr="00D66198">
        <w:rPr>
          <w:rFonts w:ascii="Garamond" w:hAnsi="Garamond"/>
        </w:rPr>
        <w:t xml:space="preserve">  If current price is a good prediction of local food access, and if markets have sufficiently </w:t>
      </w:r>
      <w:r w:rsidR="0013139F" w:rsidRPr="00D66198">
        <w:rPr>
          <w:rFonts w:ascii="Garamond" w:hAnsi="Garamond"/>
        </w:rPr>
        <w:lastRenderedPageBreak/>
        <w:t>high transaction costs such that they are affected by local production, then our measures of the past year’s rainfall should help predict local price.</w:t>
      </w:r>
      <w:r w:rsidRPr="00D66198">
        <w:rPr>
          <w:rFonts w:ascii="Garamond" w:hAnsi="Garamond"/>
        </w:rPr>
        <w:t xml:space="preserve"> </w:t>
      </w:r>
      <w:r w:rsidR="0013139F" w:rsidRPr="00D66198">
        <w:rPr>
          <w:rFonts w:ascii="Garamond" w:hAnsi="Garamond"/>
        </w:rPr>
        <w:t xml:space="preserve"> We also control for </w:t>
      </w:r>
      <w:r w:rsidRPr="00D66198">
        <w:rPr>
          <w:rFonts w:ascii="Garamond" w:hAnsi="Garamond"/>
        </w:rPr>
        <w:t>current flooding</w:t>
      </w:r>
      <w:r w:rsidR="0013139F" w:rsidRPr="00D66198">
        <w:rPr>
          <w:rFonts w:ascii="Garamond" w:hAnsi="Garamond"/>
        </w:rPr>
        <w:t>, since it may increase market transaction costs</w:t>
      </w:r>
      <w:r w:rsidRPr="00D66198">
        <w:rPr>
          <w:rFonts w:ascii="Garamond" w:hAnsi="Garamond"/>
        </w:rPr>
        <w:t xml:space="preserve">. </w:t>
      </w:r>
      <w:r w:rsidR="0013139F" w:rsidRPr="00D66198">
        <w:rPr>
          <w:rFonts w:ascii="Garamond" w:hAnsi="Garamond"/>
        </w:rPr>
        <w:t xml:space="preserve"> </w:t>
      </w:r>
      <w:r w:rsidR="00E11319" w:rsidRPr="00D66198">
        <w:rPr>
          <w:rFonts w:ascii="Garamond" w:hAnsi="Garamond"/>
        </w:rPr>
        <w:t xml:space="preserve">By identifying whether the relationship between prices and precipitation is sensible, we gain insight into </w:t>
      </w:r>
      <w:r w:rsidR="00D455A1" w:rsidRPr="00D66198">
        <w:rPr>
          <w:rFonts w:ascii="Garamond" w:hAnsi="Garamond"/>
        </w:rPr>
        <w:t>how these factors</w:t>
      </w:r>
      <w:r w:rsidR="00E11319" w:rsidRPr="00D66198">
        <w:rPr>
          <w:rFonts w:ascii="Garamond" w:hAnsi="Garamond"/>
        </w:rPr>
        <w:t xml:space="preserve"> </w:t>
      </w:r>
      <w:r w:rsidR="00D455A1" w:rsidRPr="00D66198">
        <w:rPr>
          <w:rFonts w:ascii="Garamond" w:hAnsi="Garamond"/>
        </w:rPr>
        <w:t>predict the IPC.</w:t>
      </w:r>
      <w:r w:rsidR="00E11319" w:rsidRPr="00D66198">
        <w:rPr>
          <w:rFonts w:ascii="Garamond" w:hAnsi="Garamond"/>
        </w:rPr>
        <w:t xml:space="preserve"> </w:t>
      </w:r>
    </w:p>
    <w:p w14:paraId="56502640" w14:textId="77777777" w:rsidR="00812A36" w:rsidRPr="00D66198" w:rsidRDefault="00812A36" w:rsidP="00975CC9">
      <w:pPr>
        <w:pStyle w:val="IMMANAmaintext"/>
        <w:spacing w:after="0"/>
        <w:rPr>
          <w:rFonts w:ascii="Garamond" w:hAnsi="Garamond"/>
          <w:sz w:val="24"/>
          <w:szCs w:val="24"/>
        </w:rPr>
      </w:pPr>
    </w:p>
    <w:p w14:paraId="150FA377" w14:textId="004B271F" w:rsidR="00812A36" w:rsidRPr="00D66198" w:rsidRDefault="00C42566" w:rsidP="00975CC9">
      <w:pPr>
        <w:pStyle w:val="IMMANAmaintext"/>
        <w:spacing w:after="0"/>
        <w:outlineLvl w:val="0"/>
        <w:rPr>
          <w:rFonts w:ascii="Garamond" w:hAnsi="Garamond"/>
          <w:sz w:val="24"/>
          <w:szCs w:val="24"/>
        </w:rPr>
      </w:pPr>
      <w:r w:rsidRPr="00D66198">
        <w:rPr>
          <w:rFonts w:ascii="Garamond" w:hAnsi="Garamond"/>
          <w:sz w:val="24"/>
          <w:szCs w:val="24"/>
        </w:rPr>
        <w:t>Lnprices</w:t>
      </w:r>
      <w:r w:rsidRPr="00D66198">
        <w:rPr>
          <w:rFonts w:ascii="Garamond" w:hAnsi="Garamond"/>
          <w:sz w:val="24"/>
          <w:szCs w:val="24"/>
          <w:vertAlign w:val="subscript"/>
        </w:rPr>
        <w:t>jt</w:t>
      </w:r>
      <w:r w:rsidRPr="00D66198">
        <w:rPr>
          <w:rFonts w:ascii="Garamond" w:hAnsi="Garamond"/>
          <w:sz w:val="24"/>
          <w:szCs w:val="24"/>
        </w:rPr>
        <w:t xml:space="preserve"> = TotalRainfall</w:t>
      </w:r>
      <w:r w:rsidRPr="00D66198">
        <w:rPr>
          <w:rFonts w:ascii="Garamond" w:hAnsi="Garamond"/>
          <w:sz w:val="24"/>
          <w:szCs w:val="24"/>
          <w:vertAlign w:val="subscript"/>
        </w:rPr>
        <w:t>js-1</w:t>
      </w:r>
      <w:r w:rsidRPr="00D66198">
        <w:rPr>
          <w:rFonts w:ascii="Garamond" w:hAnsi="Garamond"/>
          <w:sz w:val="24"/>
          <w:szCs w:val="24"/>
        </w:rPr>
        <w:t xml:space="preserve"> + FirstRain</w:t>
      </w:r>
      <w:r w:rsidRPr="00D66198">
        <w:rPr>
          <w:rFonts w:ascii="Garamond" w:hAnsi="Garamond"/>
          <w:sz w:val="24"/>
          <w:szCs w:val="24"/>
          <w:vertAlign w:val="subscript"/>
        </w:rPr>
        <w:t>js-1</w:t>
      </w:r>
      <w:r w:rsidRPr="00D66198">
        <w:rPr>
          <w:rFonts w:ascii="Garamond" w:hAnsi="Garamond"/>
          <w:sz w:val="24"/>
          <w:szCs w:val="24"/>
        </w:rPr>
        <w:t xml:space="preserve"> </w:t>
      </w:r>
      <w:r w:rsidRPr="00D66198" w:rsidDel="00390478">
        <w:rPr>
          <w:rFonts w:ascii="Garamond" w:hAnsi="Garamond"/>
          <w:sz w:val="24"/>
          <w:szCs w:val="24"/>
        </w:rPr>
        <w:t xml:space="preserve"> </w:t>
      </w:r>
      <w:r w:rsidRPr="00D66198">
        <w:rPr>
          <w:rFonts w:ascii="Garamond" w:hAnsi="Garamond"/>
          <w:sz w:val="24"/>
          <w:szCs w:val="24"/>
        </w:rPr>
        <w:t>+  MaxNoRain</w:t>
      </w:r>
      <w:r w:rsidRPr="00D66198">
        <w:rPr>
          <w:rFonts w:ascii="Garamond" w:hAnsi="Garamond"/>
          <w:sz w:val="24"/>
          <w:szCs w:val="24"/>
          <w:vertAlign w:val="subscript"/>
        </w:rPr>
        <w:t>js-1</w:t>
      </w:r>
      <w:r w:rsidRPr="00D66198" w:rsidDel="00390478">
        <w:rPr>
          <w:rFonts w:ascii="Garamond" w:hAnsi="Garamond"/>
          <w:sz w:val="24"/>
          <w:szCs w:val="24"/>
        </w:rPr>
        <w:t xml:space="preserve"> </w:t>
      </w:r>
      <w:r w:rsidRPr="00D66198">
        <w:rPr>
          <w:rFonts w:ascii="Garamond" w:hAnsi="Garamond"/>
          <w:sz w:val="24"/>
          <w:szCs w:val="24"/>
        </w:rPr>
        <w:t>+ FloodMax</w:t>
      </w:r>
      <w:r w:rsidRPr="00D66198">
        <w:rPr>
          <w:rFonts w:ascii="Garamond" w:hAnsi="Garamond"/>
          <w:sz w:val="24"/>
          <w:szCs w:val="24"/>
          <w:vertAlign w:val="subscript"/>
        </w:rPr>
        <w:t>jt</w:t>
      </w:r>
      <w:r w:rsidRPr="00D66198">
        <w:rPr>
          <w:rFonts w:ascii="Garamond" w:hAnsi="Garamond"/>
          <w:sz w:val="24"/>
          <w:szCs w:val="24"/>
        </w:rPr>
        <w:t xml:space="preserve"> + y + m +  e</w:t>
      </w:r>
      <w:r w:rsidR="00D255C7" w:rsidRPr="00D66198">
        <w:rPr>
          <w:rFonts w:ascii="Garamond" w:hAnsi="Garamond"/>
          <w:sz w:val="24"/>
          <w:szCs w:val="24"/>
        </w:rPr>
        <w:tab/>
      </w:r>
      <w:r w:rsidR="00D255C7" w:rsidRPr="00D66198">
        <w:rPr>
          <w:rFonts w:ascii="Garamond" w:hAnsi="Garamond"/>
          <w:sz w:val="24"/>
          <w:szCs w:val="24"/>
        </w:rPr>
        <w:tab/>
        <w:t>(1)</w:t>
      </w:r>
    </w:p>
    <w:p w14:paraId="0FCD4CE1" w14:textId="77777777" w:rsidR="00812A36" w:rsidRPr="00D66198" w:rsidRDefault="00812A36" w:rsidP="00975CC9">
      <w:pPr>
        <w:spacing w:line="360" w:lineRule="auto"/>
        <w:rPr>
          <w:rFonts w:ascii="Garamond" w:hAnsi="Garamond"/>
        </w:rPr>
      </w:pPr>
    </w:p>
    <w:p w14:paraId="55707865" w14:textId="524B4103" w:rsidR="00812A36" w:rsidRPr="00D66198" w:rsidRDefault="00C42566" w:rsidP="00975CC9">
      <w:pPr>
        <w:spacing w:line="360" w:lineRule="auto"/>
        <w:rPr>
          <w:rFonts w:ascii="Garamond" w:hAnsi="Garamond"/>
        </w:rPr>
      </w:pPr>
      <w:r w:rsidRPr="00D66198">
        <w:rPr>
          <w:rFonts w:ascii="Garamond" w:hAnsi="Garamond"/>
        </w:rPr>
        <w:t>where j = the IPC zones; s = rainy season (defined as October to April for Malawi); and t = month.</w:t>
      </w:r>
      <w:r w:rsidR="00E108E7" w:rsidRPr="00D66198">
        <w:rPr>
          <w:rFonts w:ascii="Garamond" w:hAnsi="Garamond"/>
        </w:rPr>
        <w:t xml:space="preserve"> The precipitation variables are the same as defined above, but</w:t>
      </w:r>
      <w:r w:rsidR="00403D63" w:rsidRPr="00D66198">
        <w:rPr>
          <w:rFonts w:ascii="Garamond" w:hAnsi="Garamond"/>
        </w:rPr>
        <w:t xml:space="preserve"> the natural log of </w:t>
      </w:r>
      <w:r w:rsidR="00CA44EF" w:rsidRPr="00D66198">
        <w:rPr>
          <w:rFonts w:ascii="Garamond" w:hAnsi="Garamond"/>
        </w:rPr>
        <w:t xml:space="preserve">maize </w:t>
      </w:r>
      <w:r w:rsidR="00403D63" w:rsidRPr="00D66198">
        <w:rPr>
          <w:rFonts w:ascii="Garamond" w:hAnsi="Garamond"/>
        </w:rPr>
        <w:t>prices</w:t>
      </w:r>
      <w:r w:rsidR="00E108E7" w:rsidRPr="00D66198">
        <w:rPr>
          <w:rFonts w:ascii="Garamond" w:hAnsi="Garamond"/>
        </w:rPr>
        <w:t xml:space="preserve"> are now monthly, rather than quarterly</w:t>
      </w:r>
      <w:r w:rsidR="00E71A98" w:rsidRPr="00D66198">
        <w:rPr>
          <w:rFonts w:ascii="Garamond" w:hAnsi="Garamond"/>
        </w:rPr>
        <w:t>,</w:t>
      </w:r>
      <w:r w:rsidR="00403D63" w:rsidRPr="00D66198">
        <w:rPr>
          <w:rFonts w:ascii="Garamond" w:hAnsi="Garamond"/>
        </w:rPr>
        <w:t xml:space="preserve"> averages.</w:t>
      </w:r>
    </w:p>
    <w:p w14:paraId="4FDF697A" w14:textId="77777777" w:rsidR="009E1146" w:rsidRPr="00D66198" w:rsidRDefault="009E1146" w:rsidP="00975CC9">
      <w:pPr>
        <w:pStyle w:val="IMMANAmaintext"/>
        <w:spacing w:after="0"/>
        <w:rPr>
          <w:rFonts w:ascii="Garamond" w:hAnsi="Garamond"/>
          <w:sz w:val="24"/>
          <w:szCs w:val="24"/>
        </w:rPr>
      </w:pPr>
    </w:p>
    <w:p w14:paraId="7AC8C48D" w14:textId="2C09ED3A" w:rsidR="004E73BA" w:rsidRPr="00D66198" w:rsidRDefault="007278CC" w:rsidP="00975CC9">
      <w:pPr>
        <w:pStyle w:val="IMMANAmaintext"/>
        <w:spacing w:after="0"/>
        <w:rPr>
          <w:rFonts w:ascii="Garamond" w:hAnsi="Garamond"/>
          <w:sz w:val="24"/>
          <w:szCs w:val="24"/>
        </w:rPr>
      </w:pPr>
      <w:r w:rsidRPr="00D66198">
        <w:rPr>
          <w:rFonts w:ascii="Garamond" w:hAnsi="Garamond"/>
          <w:sz w:val="24"/>
          <w:szCs w:val="24"/>
        </w:rPr>
        <w:t xml:space="preserve">Both the IPC and our model mean to capture household food security.  As noted above, a constraint of food security estimations is that </w:t>
      </w:r>
      <w:r w:rsidR="00E71A98" w:rsidRPr="00D66198">
        <w:rPr>
          <w:rFonts w:ascii="Garamond" w:hAnsi="Garamond"/>
          <w:sz w:val="24"/>
          <w:szCs w:val="24"/>
        </w:rPr>
        <w:t xml:space="preserve">high-frequency </w:t>
      </w:r>
      <w:r w:rsidRPr="00D66198">
        <w:rPr>
          <w:rFonts w:ascii="Garamond" w:hAnsi="Garamond"/>
          <w:sz w:val="24"/>
          <w:szCs w:val="24"/>
        </w:rPr>
        <w:t xml:space="preserve">food security measures are rare.  </w:t>
      </w:r>
      <w:r w:rsidR="00402D58" w:rsidRPr="00D66198">
        <w:rPr>
          <w:rFonts w:ascii="Garamond" w:hAnsi="Garamond"/>
          <w:sz w:val="24"/>
          <w:szCs w:val="24"/>
        </w:rPr>
        <w:t>To</w:t>
      </w:r>
      <w:r w:rsidR="00673FD9" w:rsidRPr="00D66198">
        <w:rPr>
          <w:rFonts w:ascii="Garamond" w:hAnsi="Garamond"/>
          <w:sz w:val="24"/>
          <w:szCs w:val="24"/>
        </w:rPr>
        <w:t xml:space="preserve"> </w:t>
      </w:r>
      <w:r w:rsidR="00AF5BC7" w:rsidRPr="00D66198">
        <w:rPr>
          <w:rFonts w:ascii="Garamond" w:hAnsi="Garamond"/>
          <w:sz w:val="24"/>
          <w:szCs w:val="24"/>
        </w:rPr>
        <w:t>assess whether</w:t>
      </w:r>
      <w:r w:rsidR="00310C68" w:rsidRPr="00D66198">
        <w:rPr>
          <w:rFonts w:ascii="Garamond" w:hAnsi="Garamond"/>
          <w:sz w:val="24"/>
          <w:szCs w:val="24"/>
        </w:rPr>
        <w:t xml:space="preserve"> the IPC </w:t>
      </w:r>
      <w:r w:rsidR="00AF5BC7" w:rsidRPr="00D66198">
        <w:rPr>
          <w:rFonts w:ascii="Garamond" w:hAnsi="Garamond"/>
          <w:sz w:val="24"/>
          <w:szCs w:val="24"/>
        </w:rPr>
        <w:t xml:space="preserve">captures </w:t>
      </w:r>
      <w:r w:rsidR="00310C68" w:rsidRPr="00D66198">
        <w:rPr>
          <w:rFonts w:ascii="Garamond" w:hAnsi="Garamond"/>
          <w:sz w:val="24"/>
          <w:szCs w:val="24"/>
        </w:rPr>
        <w:t>household-reported outcomes</w:t>
      </w:r>
      <w:r w:rsidR="00AF5BC7" w:rsidRPr="00D66198">
        <w:rPr>
          <w:rFonts w:ascii="Garamond" w:hAnsi="Garamond"/>
          <w:sz w:val="24"/>
          <w:szCs w:val="24"/>
        </w:rPr>
        <w:t xml:space="preserve"> of food insecurity,</w:t>
      </w:r>
      <w:r w:rsidR="00310C68" w:rsidRPr="00D66198">
        <w:rPr>
          <w:rFonts w:ascii="Garamond" w:hAnsi="Garamond"/>
          <w:sz w:val="24"/>
          <w:szCs w:val="24"/>
        </w:rPr>
        <w:t xml:space="preserve"> </w:t>
      </w:r>
      <w:r w:rsidR="00AF5BC7" w:rsidRPr="00D66198">
        <w:rPr>
          <w:rFonts w:ascii="Garamond" w:hAnsi="Garamond"/>
          <w:sz w:val="24"/>
          <w:szCs w:val="24"/>
        </w:rPr>
        <w:t>w</w:t>
      </w:r>
      <w:r w:rsidR="00F4286A" w:rsidRPr="00D66198">
        <w:rPr>
          <w:rFonts w:ascii="Garamond" w:hAnsi="Garamond"/>
          <w:sz w:val="24"/>
          <w:szCs w:val="24"/>
        </w:rPr>
        <w:t>e then estimate</w:t>
      </w:r>
      <w:r w:rsidR="00180720" w:rsidRPr="00D66198">
        <w:rPr>
          <w:rFonts w:ascii="Garamond" w:hAnsi="Garamond"/>
          <w:sz w:val="24"/>
          <w:szCs w:val="24"/>
        </w:rPr>
        <w:t xml:space="preserve"> a</w:t>
      </w:r>
      <w:r w:rsidR="008C20F7" w:rsidRPr="00D66198">
        <w:rPr>
          <w:rFonts w:ascii="Garamond" w:hAnsi="Garamond"/>
          <w:sz w:val="24"/>
          <w:szCs w:val="24"/>
        </w:rPr>
        <w:t xml:space="preserve"> pooled cross-section of</w:t>
      </w:r>
      <w:r w:rsidR="00180720" w:rsidRPr="00D66198">
        <w:rPr>
          <w:rFonts w:ascii="Garamond" w:hAnsi="Garamond"/>
          <w:sz w:val="24"/>
          <w:szCs w:val="24"/>
        </w:rPr>
        <w:t xml:space="preserve"> </w:t>
      </w:r>
      <w:r w:rsidRPr="00D66198">
        <w:rPr>
          <w:rFonts w:ascii="Garamond" w:hAnsi="Garamond"/>
          <w:sz w:val="24"/>
          <w:szCs w:val="24"/>
        </w:rPr>
        <w:t xml:space="preserve">13 months of a </w:t>
      </w:r>
      <w:r w:rsidR="00180720" w:rsidRPr="00D66198">
        <w:rPr>
          <w:rFonts w:ascii="Garamond" w:hAnsi="Garamond"/>
          <w:sz w:val="24"/>
          <w:szCs w:val="24"/>
        </w:rPr>
        <w:t>food security measure, th</w:t>
      </w:r>
      <w:r w:rsidR="00AF5BC7" w:rsidRPr="00D66198">
        <w:rPr>
          <w:rFonts w:ascii="Garamond" w:hAnsi="Garamond"/>
          <w:sz w:val="24"/>
          <w:szCs w:val="24"/>
        </w:rPr>
        <w:t xml:space="preserve">e </w:t>
      </w:r>
      <w:r w:rsidR="00F4286A" w:rsidRPr="00D66198">
        <w:rPr>
          <w:rFonts w:ascii="Garamond" w:hAnsi="Garamond"/>
          <w:sz w:val="24"/>
          <w:szCs w:val="24"/>
        </w:rPr>
        <w:t>rCSI</w:t>
      </w:r>
      <w:r w:rsidR="00AF5BC7" w:rsidRPr="00D66198">
        <w:rPr>
          <w:rFonts w:ascii="Garamond" w:hAnsi="Garamond"/>
          <w:sz w:val="24"/>
          <w:szCs w:val="24"/>
        </w:rPr>
        <w:t>,</w:t>
      </w:r>
      <w:r w:rsidR="00F4286A" w:rsidRPr="00D66198">
        <w:rPr>
          <w:rFonts w:ascii="Garamond" w:hAnsi="Garamond"/>
          <w:sz w:val="24"/>
          <w:szCs w:val="24"/>
        </w:rPr>
        <w:t xml:space="preserve"> as a function of the IPC</w:t>
      </w:r>
      <w:r w:rsidR="00180720" w:rsidRPr="00D66198">
        <w:rPr>
          <w:rFonts w:ascii="Garamond" w:hAnsi="Garamond"/>
          <w:sz w:val="24"/>
          <w:szCs w:val="24"/>
        </w:rPr>
        <w:t xml:space="preserve"> and other variables</w:t>
      </w:r>
      <w:r w:rsidR="00F4286A" w:rsidRPr="00D66198">
        <w:rPr>
          <w:rFonts w:ascii="Garamond" w:hAnsi="Garamond"/>
          <w:sz w:val="24"/>
          <w:szCs w:val="24"/>
        </w:rPr>
        <w:t xml:space="preserve">. The </w:t>
      </w:r>
      <w:r w:rsidR="00180720" w:rsidRPr="00D66198">
        <w:rPr>
          <w:rFonts w:ascii="Garamond" w:hAnsi="Garamond"/>
          <w:sz w:val="24"/>
          <w:szCs w:val="24"/>
        </w:rPr>
        <w:t xml:space="preserve">rCSI is a continuous </w:t>
      </w:r>
      <w:r w:rsidR="00607827" w:rsidRPr="00D66198">
        <w:rPr>
          <w:rFonts w:ascii="Garamond" w:hAnsi="Garamond"/>
          <w:sz w:val="24"/>
          <w:szCs w:val="24"/>
        </w:rPr>
        <w:t>variable.</w:t>
      </w:r>
      <w:r w:rsidR="005B08AC" w:rsidRPr="00D66198">
        <w:rPr>
          <w:rFonts w:ascii="Garamond" w:hAnsi="Garamond"/>
          <w:sz w:val="24"/>
          <w:szCs w:val="24"/>
        </w:rPr>
        <w:t xml:space="preserve"> </w:t>
      </w:r>
      <w:r w:rsidR="00DB7894" w:rsidRPr="00D66198">
        <w:rPr>
          <w:rFonts w:ascii="Garamond" w:hAnsi="Garamond"/>
          <w:sz w:val="24"/>
          <w:szCs w:val="24"/>
        </w:rPr>
        <w:t xml:space="preserve">Data on rCSI were collected from households across Malawi between March 2010 and March 2011 as part of </w:t>
      </w:r>
      <w:r w:rsidR="005D6D1B" w:rsidRPr="00D66198">
        <w:rPr>
          <w:rFonts w:ascii="Garamond" w:hAnsi="Garamond"/>
          <w:sz w:val="24"/>
          <w:szCs w:val="24"/>
        </w:rPr>
        <w:t>the 2010-2011 Malawi Third Integrated Household Survey (IHS3)</w:t>
      </w:r>
      <w:r w:rsidR="00DB7894" w:rsidRPr="00D66198">
        <w:rPr>
          <w:rFonts w:ascii="Garamond" w:hAnsi="Garamond"/>
          <w:sz w:val="24"/>
          <w:szCs w:val="24"/>
        </w:rPr>
        <w:t xml:space="preserve">. We leverage the temporal variation in </w:t>
      </w:r>
      <w:r w:rsidR="005D6D1B" w:rsidRPr="00D66198">
        <w:rPr>
          <w:rFonts w:ascii="Garamond" w:hAnsi="Garamond"/>
          <w:sz w:val="24"/>
          <w:szCs w:val="24"/>
        </w:rPr>
        <w:t xml:space="preserve">IHS3 </w:t>
      </w:r>
      <w:r w:rsidR="00DB7894" w:rsidRPr="00D66198">
        <w:rPr>
          <w:rFonts w:ascii="Garamond" w:hAnsi="Garamond"/>
          <w:sz w:val="24"/>
          <w:szCs w:val="24"/>
        </w:rPr>
        <w:t xml:space="preserve">data collection during to understand how food security values vary within each IPC zone, by month of data collection. </w:t>
      </w:r>
      <w:r w:rsidR="005B08AC" w:rsidRPr="00D66198">
        <w:rPr>
          <w:rFonts w:ascii="Garamond" w:hAnsi="Garamond"/>
          <w:sz w:val="24"/>
          <w:szCs w:val="24"/>
        </w:rPr>
        <w:t xml:space="preserve">We </w:t>
      </w:r>
      <w:r w:rsidRPr="00D66198">
        <w:rPr>
          <w:rFonts w:ascii="Garamond" w:hAnsi="Garamond"/>
          <w:sz w:val="24"/>
          <w:szCs w:val="24"/>
        </w:rPr>
        <w:t>first estimate the rCSI as a function of</w:t>
      </w:r>
      <w:r w:rsidR="004E73BA" w:rsidRPr="00D66198">
        <w:rPr>
          <w:rFonts w:ascii="Garamond" w:hAnsi="Garamond"/>
          <w:sz w:val="24"/>
          <w:szCs w:val="24"/>
        </w:rPr>
        <w:t xml:space="preserve"> our price and weather model described above, to determine if our model directly predicts food security. </w:t>
      </w:r>
    </w:p>
    <w:p w14:paraId="030B10FC" w14:textId="29B9F690" w:rsidR="004E73BA" w:rsidRPr="00D66198" w:rsidRDefault="004E73BA" w:rsidP="00975CC9">
      <w:pPr>
        <w:pStyle w:val="IMMANAmaintext"/>
        <w:spacing w:after="0"/>
        <w:rPr>
          <w:rFonts w:ascii="Garamond" w:hAnsi="Garamond"/>
          <w:sz w:val="24"/>
          <w:szCs w:val="24"/>
        </w:rPr>
      </w:pPr>
    </w:p>
    <w:p w14:paraId="5E34C52F" w14:textId="5E288C0E" w:rsidR="004E73BA" w:rsidRPr="00D66198" w:rsidRDefault="004E73BA" w:rsidP="00975CC9">
      <w:pPr>
        <w:pStyle w:val="IMMANAmaintext"/>
        <w:spacing w:after="0"/>
        <w:rPr>
          <w:rFonts w:ascii="Garamond" w:hAnsi="Garamond"/>
          <w:sz w:val="24"/>
          <w:szCs w:val="24"/>
          <w:vertAlign w:val="subscript"/>
        </w:rPr>
      </w:pPr>
      <w:r w:rsidRPr="00D66198">
        <w:rPr>
          <w:rFonts w:ascii="Garamond" w:hAnsi="Garamond"/>
          <w:sz w:val="24"/>
          <w:szCs w:val="24"/>
        </w:rPr>
        <w:t>rCSI</w:t>
      </w:r>
      <w:r w:rsidRPr="00D66198">
        <w:rPr>
          <w:rFonts w:ascii="Garamond" w:hAnsi="Garamond"/>
          <w:sz w:val="24"/>
          <w:szCs w:val="24"/>
          <w:vertAlign w:val="subscript"/>
        </w:rPr>
        <w:t xml:space="preserve">jt </w:t>
      </w:r>
      <w:r w:rsidRPr="00D66198">
        <w:rPr>
          <w:rFonts w:ascii="Garamond" w:hAnsi="Garamond"/>
          <w:sz w:val="24"/>
          <w:szCs w:val="24"/>
        </w:rPr>
        <w:t>= Lnprices</w:t>
      </w:r>
      <w:r w:rsidRPr="00D66198">
        <w:rPr>
          <w:rFonts w:ascii="Garamond" w:hAnsi="Garamond"/>
          <w:sz w:val="24"/>
          <w:szCs w:val="24"/>
          <w:vertAlign w:val="subscript"/>
        </w:rPr>
        <w:t>jt</w:t>
      </w:r>
      <w:r w:rsidRPr="00D66198">
        <w:rPr>
          <w:rFonts w:ascii="Garamond" w:hAnsi="Garamond"/>
          <w:sz w:val="24"/>
          <w:szCs w:val="24"/>
        </w:rPr>
        <w:t xml:space="preserve"> + TotalRainfall</w:t>
      </w:r>
      <w:r w:rsidRPr="00D66198">
        <w:rPr>
          <w:rFonts w:ascii="Garamond" w:hAnsi="Garamond"/>
          <w:sz w:val="24"/>
          <w:szCs w:val="24"/>
          <w:vertAlign w:val="subscript"/>
        </w:rPr>
        <w:t>js-1</w:t>
      </w:r>
      <w:r w:rsidRPr="00D66198">
        <w:rPr>
          <w:rFonts w:ascii="Garamond" w:hAnsi="Garamond"/>
          <w:sz w:val="24"/>
          <w:szCs w:val="24"/>
        </w:rPr>
        <w:t xml:space="preserve"> + FirstRain</w:t>
      </w:r>
      <w:r w:rsidRPr="00D66198">
        <w:rPr>
          <w:rFonts w:ascii="Garamond" w:hAnsi="Garamond"/>
          <w:sz w:val="24"/>
          <w:szCs w:val="24"/>
          <w:vertAlign w:val="subscript"/>
        </w:rPr>
        <w:t>js-1</w:t>
      </w:r>
      <w:r w:rsidRPr="00D66198">
        <w:rPr>
          <w:rFonts w:ascii="Garamond" w:hAnsi="Garamond"/>
          <w:sz w:val="24"/>
          <w:szCs w:val="24"/>
        </w:rPr>
        <w:t xml:space="preserve"> </w:t>
      </w:r>
      <w:r w:rsidRPr="00D66198" w:rsidDel="00390478">
        <w:rPr>
          <w:rFonts w:ascii="Garamond" w:hAnsi="Garamond"/>
          <w:sz w:val="24"/>
          <w:szCs w:val="24"/>
        </w:rPr>
        <w:t xml:space="preserve"> </w:t>
      </w:r>
      <w:r w:rsidRPr="00D66198">
        <w:rPr>
          <w:rFonts w:ascii="Garamond" w:hAnsi="Garamond"/>
          <w:sz w:val="24"/>
          <w:szCs w:val="24"/>
        </w:rPr>
        <w:t>+  MaxNoRain</w:t>
      </w:r>
      <w:r w:rsidRPr="00D66198">
        <w:rPr>
          <w:rFonts w:ascii="Garamond" w:hAnsi="Garamond"/>
          <w:sz w:val="24"/>
          <w:szCs w:val="24"/>
          <w:vertAlign w:val="subscript"/>
        </w:rPr>
        <w:t>js-1</w:t>
      </w:r>
      <w:r w:rsidRPr="00D66198" w:rsidDel="00390478">
        <w:rPr>
          <w:rFonts w:ascii="Garamond" w:hAnsi="Garamond"/>
          <w:sz w:val="24"/>
          <w:szCs w:val="24"/>
        </w:rPr>
        <w:t xml:space="preserve"> </w:t>
      </w:r>
      <w:r w:rsidRPr="00D66198">
        <w:rPr>
          <w:rFonts w:ascii="Garamond" w:hAnsi="Garamond"/>
          <w:sz w:val="24"/>
          <w:szCs w:val="24"/>
        </w:rPr>
        <w:t>+ FloodMax</w:t>
      </w:r>
      <w:r w:rsidRPr="00D66198">
        <w:rPr>
          <w:rFonts w:ascii="Garamond" w:hAnsi="Garamond"/>
          <w:sz w:val="24"/>
          <w:szCs w:val="24"/>
          <w:vertAlign w:val="subscript"/>
        </w:rPr>
        <w:t>jt</w:t>
      </w:r>
      <w:r w:rsidRPr="00D66198">
        <w:rPr>
          <w:rFonts w:ascii="Garamond" w:hAnsi="Garamond"/>
          <w:sz w:val="24"/>
          <w:szCs w:val="24"/>
        </w:rPr>
        <w:t xml:space="preserve"> + e</w:t>
      </w:r>
      <w:r w:rsidRPr="00D66198">
        <w:rPr>
          <w:rFonts w:ascii="Garamond" w:hAnsi="Garamond"/>
          <w:sz w:val="24"/>
          <w:szCs w:val="24"/>
          <w:vertAlign w:val="subscript"/>
        </w:rPr>
        <w:t>jt</w:t>
      </w:r>
      <w:r w:rsidRPr="00D66198">
        <w:rPr>
          <w:rFonts w:ascii="Garamond" w:hAnsi="Garamond"/>
          <w:sz w:val="24"/>
          <w:szCs w:val="24"/>
        </w:rPr>
        <w:t xml:space="preserve"> </w:t>
      </w:r>
      <w:r w:rsidR="00D255C7" w:rsidRPr="00D66198">
        <w:rPr>
          <w:rFonts w:ascii="Garamond" w:hAnsi="Garamond"/>
          <w:sz w:val="24"/>
          <w:szCs w:val="24"/>
        </w:rPr>
        <w:tab/>
      </w:r>
      <w:r w:rsidR="00D255C7" w:rsidRPr="00D66198">
        <w:rPr>
          <w:rFonts w:ascii="Garamond" w:hAnsi="Garamond"/>
          <w:sz w:val="24"/>
          <w:szCs w:val="24"/>
        </w:rPr>
        <w:tab/>
        <w:t>(2)</w:t>
      </w:r>
    </w:p>
    <w:p w14:paraId="550E2358" w14:textId="77777777" w:rsidR="004E73BA" w:rsidRPr="00D66198" w:rsidRDefault="004E73BA" w:rsidP="00975CC9">
      <w:pPr>
        <w:pStyle w:val="IMMANAmaintext"/>
        <w:spacing w:after="0"/>
        <w:rPr>
          <w:rFonts w:ascii="Garamond" w:hAnsi="Garamond"/>
          <w:sz w:val="24"/>
          <w:szCs w:val="24"/>
        </w:rPr>
      </w:pPr>
    </w:p>
    <w:p w14:paraId="0A646E66" w14:textId="1DA62362" w:rsidR="004E73BA" w:rsidRPr="00D66198" w:rsidRDefault="004E73BA" w:rsidP="00975CC9">
      <w:pPr>
        <w:pStyle w:val="IMMANAmaintext"/>
        <w:spacing w:after="0"/>
        <w:rPr>
          <w:rFonts w:ascii="Garamond" w:hAnsi="Garamond"/>
          <w:sz w:val="24"/>
          <w:szCs w:val="24"/>
        </w:rPr>
      </w:pPr>
      <w:r w:rsidRPr="00D66198">
        <w:rPr>
          <w:rFonts w:ascii="Garamond" w:hAnsi="Garamond"/>
          <w:sz w:val="24"/>
          <w:szCs w:val="24"/>
        </w:rPr>
        <w:t>where j = the IPC zones; s = rainy season (defined as October to April for Malawi); and t = month. We do not include year fixed effects because we only have thirteen months of data. Instead, we include an indicator variable to indicate when the year is 2011. The IPC is a three category ordinal variable. The omitted variable is IPC = 1, indicating minimal food insecurity.</w:t>
      </w:r>
    </w:p>
    <w:p w14:paraId="4EC663DA" w14:textId="77777777" w:rsidR="004E73BA" w:rsidRPr="00D66198" w:rsidRDefault="004E73BA" w:rsidP="00975CC9">
      <w:pPr>
        <w:pStyle w:val="IMMANAmaintext"/>
        <w:spacing w:after="0"/>
        <w:rPr>
          <w:rFonts w:ascii="Garamond" w:hAnsi="Garamond"/>
          <w:sz w:val="24"/>
          <w:szCs w:val="24"/>
        </w:rPr>
      </w:pPr>
    </w:p>
    <w:p w14:paraId="55EE6F37" w14:textId="299673AB" w:rsidR="00950556" w:rsidRPr="00D66198" w:rsidRDefault="004E73BA" w:rsidP="00975CC9">
      <w:pPr>
        <w:pStyle w:val="IMMANAmaintext"/>
        <w:spacing w:after="0"/>
        <w:rPr>
          <w:rFonts w:ascii="Garamond" w:hAnsi="Garamond"/>
          <w:sz w:val="24"/>
          <w:szCs w:val="24"/>
        </w:rPr>
      </w:pPr>
      <w:r w:rsidRPr="00D66198">
        <w:rPr>
          <w:rFonts w:ascii="Garamond" w:hAnsi="Garamond"/>
          <w:sz w:val="24"/>
          <w:szCs w:val="24"/>
        </w:rPr>
        <w:lastRenderedPageBreak/>
        <w:t>Second</w:t>
      </w:r>
      <w:r w:rsidR="003F03E5" w:rsidRPr="00D66198">
        <w:rPr>
          <w:rFonts w:ascii="Garamond" w:hAnsi="Garamond"/>
          <w:sz w:val="24"/>
          <w:szCs w:val="24"/>
        </w:rPr>
        <w:t>,</w:t>
      </w:r>
      <w:r w:rsidRPr="00D66198">
        <w:rPr>
          <w:rFonts w:ascii="Garamond" w:hAnsi="Garamond"/>
          <w:sz w:val="24"/>
          <w:szCs w:val="24"/>
        </w:rPr>
        <w:t xml:space="preserve"> we estimate the rCSI as a function of</w:t>
      </w:r>
      <w:r w:rsidR="007278CC" w:rsidRPr="00D66198">
        <w:rPr>
          <w:rFonts w:ascii="Garamond" w:hAnsi="Garamond"/>
          <w:sz w:val="24"/>
          <w:szCs w:val="24"/>
        </w:rPr>
        <w:t xml:space="preserve"> the IPC, </w:t>
      </w:r>
      <w:r w:rsidR="005B08AC" w:rsidRPr="00D66198">
        <w:rPr>
          <w:rFonts w:ascii="Garamond" w:hAnsi="Garamond"/>
          <w:sz w:val="24"/>
          <w:szCs w:val="24"/>
        </w:rPr>
        <w:t xml:space="preserve">to establish the relationship between the IPC – a sub-national measure of food insecurity – and </w:t>
      </w:r>
      <w:r w:rsidR="00DB7894" w:rsidRPr="00D66198">
        <w:rPr>
          <w:rFonts w:ascii="Garamond" w:hAnsi="Garamond"/>
          <w:sz w:val="24"/>
          <w:szCs w:val="24"/>
        </w:rPr>
        <w:t>the r</w:t>
      </w:r>
      <w:r w:rsidR="005B08AC" w:rsidRPr="00D66198">
        <w:rPr>
          <w:rFonts w:ascii="Garamond" w:hAnsi="Garamond"/>
          <w:sz w:val="24"/>
          <w:szCs w:val="24"/>
        </w:rPr>
        <w:t>CSI – a household level measure</w:t>
      </w:r>
      <w:r w:rsidR="007278CC" w:rsidRPr="00D66198">
        <w:rPr>
          <w:rFonts w:ascii="Garamond" w:hAnsi="Garamond"/>
          <w:sz w:val="24"/>
          <w:szCs w:val="24"/>
        </w:rPr>
        <w:t>, aggregated to the IPC region</w:t>
      </w:r>
      <w:r w:rsidR="005B08AC" w:rsidRPr="00D66198">
        <w:rPr>
          <w:rFonts w:ascii="Garamond" w:hAnsi="Garamond"/>
          <w:sz w:val="24"/>
          <w:szCs w:val="24"/>
        </w:rPr>
        <w:t>.</w:t>
      </w:r>
      <w:r w:rsidR="007278CC" w:rsidRPr="00D66198">
        <w:rPr>
          <w:rFonts w:ascii="Garamond" w:hAnsi="Garamond"/>
          <w:sz w:val="24"/>
          <w:szCs w:val="24"/>
        </w:rPr>
        <w:t xml:space="preserve"> </w:t>
      </w:r>
      <w:r w:rsidR="00BC6F0A" w:rsidRPr="00D66198">
        <w:rPr>
          <w:rFonts w:ascii="Garamond" w:hAnsi="Garamond"/>
          <w:sz w:val="24"/>
          <w:szCs w:val="24"/>
        </w:rPr>
        <w:t>In one specification, we include IPC zone fixed effects.</w:t>
      </w:r>
      <w:r w:rsidR="007278CC" w:rsidRPr="00D66198">
        <w:rPr>
          <w:rFonts w:ascii="Garamond" w:hAnsi="Garamond"/>
          <w:sz w:val="24"/>
          <w:szCs w:val="24"/>
        </w:rPr>
        <w:t xml:space="preserve"> Next, we extract the residuals from this regression to determine whether our weather and price model used above predicts further variation in the regional aggregated measure of rCSI, over and above that predicted by the IPC</w:t>
      </w:r>
      <w:r w:rsidR="00DC02C3" w:rsidRPr="00D66198">
        <w:rPr>
          <w:rFonts w:ascii="Garamond" w:hAnsi="Garamond"/>
          <w:sz w:val="24"/>
          <w:szCs w:val="24"/>
        </w:rPr>
        <w:t xml:space="preserve">. </w:t>
      </w:r>
      <w:r w:rsidR="007278CC" w:rsidRPr="00D66198">
        <w:rPr>
          <w:rFonts w:ascii="Garamond" w:hAnsi="Garamond"/>
          <w:sz w:val="24"/>
          <w:szCs w:val="24"/>
        </w:rPr>
        <w:t>Thus</w:t>
      </w:r>
      <w:r w:rsidR="00DC02C3" w:rsidRPr="00D66198">
        <w:rPr>
          <w:rFonts w:ascii="Garamond" w:hAnsi="Garamond"/>
          <w:sz w:val="24"/>
          <w:szCs w:val="24"/>
        </w:rPr>
        <w:t>,</w:t>
      </w:r>
      <w:r w:rsidR="007278CC" w:rsidRPr="00D66198">
        <w:rPr>
          <w:rFonts w:ascii="Garamond" w:hAnsi="Garamond"/>
          <w:sz w:val="24"/>
          <w:szCs w:val="24"/>
        </w:rPr>
        <w:t xml:space="preserve"> we estimate the following two equations</w:t>
      </w:r>
      <w:r w:rsidR="002F3F7B" w:rsidRPr="00D66198">
        <w:rPr>
          <w:rFonts w:ascii="Garamond" w:hAnsi="Garamond"/>
          <w:sz w:val="24"/>
          <w:szCs w:val="24"/>
        </w:rPr>
        <w:t>:</w:t>
      </w:r>
    </w:p>
    <w:p w14:paraId="71B00484" w14:textId="77777777" w:rsidR="003D311F" w:rsidRPr="00D66198" w:rsidRDefault="003D311F" w:rsidP="00975CC9">
      <w:pPr>
        <w:pStyle w:val="IMMANAmaintext"/>
        <w:spacing w:after="0"/>
        <w:rPr>
          <w:rFonts w:ascii="Garamond" w:hAnsi="Garamond"/>
          <w:sz w:val="24"/>
          <w:szCs w:val="24"/>
        </w:rPr>
      </w:pPr>
    </w:p>
    <w:p w14:paraId="1742A5B4" w14:textId="5491CCFA" w:rsidR="003D311F" w:rsidRPr="00D66198" w:rsidRDefault="003D311F" w:rsidP="00975CC9">
      <w:pPr>
        <w:pStyle w:val="IMMANAmaintext"/>
        <w:spacing w:after="0"/>
        <w:rPr>
          <w:rFonts w:ascii="Garamond" w:hAnsi="Garamond"/>
          <w:sz w:val="24"/>
          <w:szCs w:val="24"/>
          <w:vertAlign w:val="subscript"/>
        </w:rPr>
      </w:pPr>
      <w:r w:rsidRPr="00D66198">
        <w:rPr>
          <w:rFonts w:ascii="Garamond" w:hAnsi="Garamond"/>
          <w:sz w:val="24"/>
          <w:szCs w:val="24"/>
        </w:rPr>
        <w:t>rCSI</w:t>
      </w:r>
      <w:r w:rsidR="008C20F7" w:rsidRPr="00D66198">
        <w:rPr>
          <w:rFonts w:ascii="Garamond" w:hAnsi="Garamond"/>
          <w:sz w:val="24"/>
          <w:szCs w:val="24"/>
          <w:vertAlign w:val="subscript"/>
        </w:rPr>
        <w:t>jt</w:t>
      </w:r>
      <w:r w:rsidRPr="00D66198">
        <w:rPr>
          <w:rFonts w:ascii="Garamond" w:hAnsi="Garamond"/>
          <w:sz w:val="24"/>
          <w:szCs w:val="24"/>
        </w:rPr>
        <w:t xml:space="preserve"> = IPC</w:t>
      </w:r>
      <w:r w:rsidRPr="00D66198">
        <w:rPr>
          <w:rFonts w:ascii="Garamond" w:hAnsi="Garamond"/>
          <w:sz w:val="24"/>
          <w:szCs w:val="24"/>
          <w:vertAlign w:val="subscript"/>
        </w:rPr>
        <w:t>jq</w:t>
      </w:r>
      <w:r w:rsidRPr="00D66198">
        <w:rPr>
          <w:rFonts w:ascii="Garamond" w:hAnsi="Garamond"/>
          <w:sz w:val="24"/>
          <w:szCs w:val="24"/>
        </w:rPr>
        <w:t xml:space="preserve"> + </w:t>
      </w:r>
      <w:r w:rsidR="007278CC" w:rsidRPr="00D66198">
        <w:rPr>
          <w:rFonts w:ascii="Garamond" w:hAnsi="Garamond"/>
          <w:sz w:val="24"/>
          <w:szCs w:val="24"/>
        </w:rPr>
        <w:t>m</w:t>
      </w:r>
      <w:r w:rsidR="007278CC" w:rsidRPr="00D66198">
        <w:rPr>
          <w:rFonts w:ascii="Garamond" w:hAnsi="Garamond"/>
          <w:sz w:val="24"/>
          <w:szCs w:val="24"/>
          <w:vertAlign w:val="subscript"/>
        </w:rPr>
        <w:t>t</w:t>
      </w:r>
      <w:r w:rsidRPr="00D66198">
        <w:rPr>
          <w:rFonts w:ascii="Garamond" w:hAnsi="Garamond"/>
          <w:sz w:val="24"/>
          <w:szCs w:val="24"/>
        </w:rPr>
        <w:t xml:space="preserve"> +  </w:t>
      </w:r>
      <w:r w:rsidR="004E73BA" w:rsidRPr="00D66198">
        <w:rPr>
          <w:rFonts w:ascii="Garamond" w:hAnsi="Garamond"/>
          <w:sz w:val="24"/>
          <w:szCs w:val="24"/>
        </w:rPr>
        <w:t>e</w:t>
      </w:r>
      <w:r w:rsidR="007278CC" w:rsidRPr="00D66198">
        <w:rPr>
          <w:rFonts w:ascii="Garamond" w:hAnsi="Garamond"/>
          <w:sz w:val="24"/>
          <w:szCs w:val="24"/>
          <w:vertAlign w:val="subscript"/>
        </w:rPr>
        <w:t>jt</w:t>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vertAlign w:val="subscript"/>
        </w:rPr>
        <w:tab/>
      </w:r>
      <w:r w:rsidR="00D255C7" w:rsidRPr="00D66198">
        <w:rPr>
          <w:rFonts w:ascii="Garamond" w:hAnsi="Garamond"/>
          <w:sz w:val="24"/>
          <w:szCs w:val="24"/>
        </w:rPr>
        <w:tab/>
        <w:t>(3)</w:t>
      </w:r>
    </w:p>
    <w:p w14:paraId="46B48AEE" w14:textId="77777777" w:rsidR="003D311F" w:rsidRPr="00D66198" w:rsidRDefault="003D311F" w:rsidP="00975CC9">
      <w:pPr>
        <w:pStyle w:val="IMMANAmaintext"/>
        <w:spacing w:after="0"/>
        <w:rPr>
          <w:rFonts w:ascii="Garamond" w:hAnsi="Garamond"/>
          <w:sz w:val="24"/>
          <w:szCs w:val="24"/>
        </w:rPr>
      </w:pPr>
    </w:p>
    <w:p w14:paraId="35FDD3E4" w14:textId="78717D84" w:rsidR="007278CC" w:rsidRPr="00D66198" w:rsidRDefault="004E73BA" w:rsidP="00975CC9">
      <w:pPr>
        <w:pStyle w:val="IMMANAmaintext"/>
        <w:spacing w:after="0"/>
        <w:rPr>
          <w:rFonts w:ascii="Garamond" w:hAnsi="Garamond"/>
          <w:sz w:val="24"/>
          <w:szCs w:val="24"/>
          <w:vertAlign w:val="subscript"/>
        </w:rPr>
      </w:pPr>
      <w:r w:rsidRPr="00D66198">
        <w:rPr>
          <w:rFonts w:ascii="Garamond" w:hAnsi="Garamond"/>
          <w:sz w:val="24"/>
          <w:szCs w:val="24"/>
        </w:rPr>
        <w:t>e</w:t>
      </w:r>
      <w:r w:rsidR="007278CC" w:rsidRPr="00D66198">
        <w:rPr>
          <w:rFonts w:ascii="Garamond" w:hAnsi="Garamond"/>
          <w:sz w:val="24"/>
          <w:szCs w:val="24"/>
          <w:vertAlign w:val="subscript"/>
        </w:rPr>
        <w:t xml:space="preserve">jt </w:t>
      </w:r>
      <w:r w:rsidR="007278CC" w:rsidRPr="00D66198">
        <w:rPr>
          <w:rFonts w:ascii="Garamond" w:hAnsi="Garamond"/>
          <w:sz w:val="24"/>
          <w:szCs w:val="24"/>
        </w:rPr>
        <w:t>= Lnprices</w:t>
      </w:r>
      <w:r w:rsidR="007278CC" w:rsidRPr="00D66198">
        <w:rPr>
          <w:rFonts w:ascii="Garamond" w:hAnsi="Garamond"/>
          <w:sz w:val="24"/>
          <w:szCs w:val="24"/>
          <w:vertAlign w:val="subscript"/>
        </w:rPr>
        <w:t>jt</w:t>
      </w:r>
      <w:r w:rsidR="007278CC" w:rsidRPr="00D66198">
        <w:rPr>
          <w:rFonts w:ascii="Garamond" w:hAnsi="Garamond"/>
          <w:sz w:val="24"/>
          <w:szCs w:val="24"/>
        </w:rPr>
        <w:t xml:space="preserve"> + TotalRainfall</w:t>
      </w:r>
      <w:r w:rsidR="007278CC" w:rsidRPr="00D66198">
        <w:rPr>
          <w:rFonts w:ascii="Garamond" w:hAnsi="Garamond"/>
          <w:sz w:val="24"/>
          <w:szCs w:val="24"/>
          <w:vertAlign w:val="subscript"/>
        </w:rPr>
        <w:t>js-1</w:t>
      </w:r>
      <w:r w:rsidR="007278CC" w:rsidRPr="00D66198">
        <w:rPr>
          <w:rFonts w:ascii="Garamond" w:hAnsi="Garamond"/>
          <w:sz w:val="24"/>
          <w:szCs w:val="24"/>
        </w:rPr>
        <w:t xml:space="preserve"> + FirstRain</w:t>
      </w:r>
      <w:r w:rsidR="007278CC" w:rsidRPr="00D66198">
        <w:rPr>
          <w:rFonts w:ascii="Garamond" w:hAnsi="Garamond"/>
          <w:sz w:val="24"/>
          <w:szCs w:val="24"/>
          <w:vertAlign w:val="subscript"/>
        </w:rPr>
        <w:t>js-1</w:t>
      </w:r>
      <w:r w:rsidR="007278CC" w:rsidRPr="00D66198">
        <w:rPr>
          <w:rFonts w:ascii="Garamond" w:hAnsi="Garamond"/>
          <w:sz w:val="24"/>
          <w:szCs w:val="24"/>
        </w:rPr>
        <w:t xml:space="preserve"> </w:t>
      </w:r>
      <w:r w:rsidR="007278CC" w:rsidRPr="00D66198" w:rsidDel="00390478">
        <w:rPr>
          <w:rFonts w:ascii="Garamond" w:hAnsi="Garamond"/>
          <w:sz w:val="24"/>
          <w:szCs w:val="24"/>
        </w:rPr>
        <w:t xml:space="preserve"> </w:t>
      </w:r>
      <w:r w:rsidR="007278CC" w:rsidRPr="00D66198">
        <w:rPr>
          <w:rFonts w:ascii="Garamond" w:hAnsi="Garamond"/>
          <w:sz w:val="24"/>
          <w:szCs w:val="24"/>
        </w:rPr>
        <w:t>+  MaxNoRain</w:t>
      </w:r>
      <w:r w:rsidR="007278CC" w:rsidRPr="00D66198">
        <w:rPr>
          <w:rFonts w:ascii="Garamond" w:hAnsi="Garamond"/>
          <w:sz w:val="24"/>
          <w:szCs w:val="24"/>
          <w:vertAlign w:val="subscript"/>
        </w:rPr>
        <w:t>js-1</w:t>
      </w:r>
      <w:r w:rsidR="007278CC" w:rsidRPr="00D66198" w:rsidDel="00390478">
        <w:rPr>
          <w:rFonts w:ascii="Garamond" w:hAnsi="Garamond"/>
          <w:sz w:val="24"/>
          <w:szCs w:val="24"/>
        </w:rPr>
        <w:t xml:space="preserve"> </w:t>
      </w:r>
      <w:r w:rsidR="007278CC" w:rsidRPr="00D66198">
        <w:rPr>
          <w:rFonts w:ascii="Garamond" w:hAnsi="Garamond"/>
          <w:sz w:val="24"/>
          <w:szCs w:val="24"/>
        </w:rPr>
        <w:t>+ FloodMax</w:t>
      </w:r>
      <w:r w:rsidR="007278CC" w:rsidRPr="00D66198">
        <w:rPr>
          <w:rFonts w:ascii="Garamond" w:hAnsi="Garamond"/>
          <w:sz w:val="24"/>
          <w:szCs w:val="24"/>
          <w:vertAlign w:val="subscript"/>
        </w:rPr>
        <w:t>jt</w:t>
      </w:r>
      <w:r w:rsidR="007278CC" w:rsidRPr="00D66198">
        <w:rPr>
          <w:rFonts w:ascii="Garamond" w:hAnsi="Garamond"/>
          <w:sz w:val="24"/>
          <w:szCs w:val="24"/>
        </w:rPr>
        <w:t xml:space="preserve"> +</w:t>
      </w:r>
      <w:r w:rsidRPr="00D66198">
        <w:rPr>
          <w:rFonts w:ascii="Garamond" w:hAnsi="Garamond"/>
          <w:sz w:val="24"/>
          <w:szCs w:val="24"/>
        </w:rPr>
        <w:t xml:space="preserve"> u</w:t>
      </w:r>
      <w:r w:rsidR="007278CC" w:rsidRPr="00D66198">
        <w:rPr>
          <w:rFonts w:ascii="Garamond" w:hAnsi="Garamond"/>
          <w:sz w:val="24"/>
          <w:szCs w:val="24"/>
          <w:vertAlign w:val="subscript"/>
        </w:rPr>
        <w:t>jt</w:t>
      </w:r>
      <w:r w:rsidR="007278CC" w:rsidRPr="00D66198">
        <w:rPr>
          <w:rFonts w:ascii="Garamond" w:hAnsi="Garamond"/>
          <w:sz w:val="24"/>
          <w:szCs w:val="24"/>
        </w:rPr>
        <w:t xml:space="preserve"> </w:t>
      </w:r>
      <w:r w:rsidR="00D255C7" w:rsidRPr="00D66198">
        <w:rPr>
          <w:rFonts w:ascii="Garamond" w:hAnsi="Garamond"/>
          <w:sz w:val="24"/>
          <w:szCs w:val="24"/>
        </w:rPr>
        <w:tab/>
      </w:r>
      <w:r w:rsidR="00D255C7" w:rsidRPr="00D66198">
        <w:rPr>
          <w:rFonts w:ascii="Garamond" w:hAnsi="Garamond"/>
          <w:sz w:val="24"/>
          <w:szCs w:val="24"/>
        </w:rPr>
        <w:tab/>
        <w:t>(4)</w:t>
      </w:r>
    </w:p>
    <w:p w14:paraId="295603EE" w14:textId="77777777" w:rsidR="00EC350B" w:rsidRPr="00D66198" w:rsidRDefault="00EC350B" w:rsidP="00975CC9">
      <w:pPr>
        <w:spacing w:line="360" w:lineRule="auto"/>
        <w:rPr>
          <w:rFonts w:ascii="Garamond" w:hAnsi="Garamond"/>
        </w:rPr>
      </w:pPr>
    </w:p>
    <w:p w14:paraId="63E1868B" w14:textId="71D6C050" w:rsidR="00EC350B" w:rsidRPr="00D66198" w:rsidRDefault="00DE043B" w:rsidP="00975CC9">
      <w:pPr>
        <w:spacing w:line="360" w:lineRule="auto"/>
        <w:rPr>
          <w:rFonts w:ascii="Garamond" w:hAnsi="Garamond"/>
        </w:rPr>
      </w:pPr>
      <w:r w:rsidRPr="00D66198">
        <w:rPr>
          <w:rFonts w:ascii="Garamond" w:hAnsi="Garamond"/>
        </w:rPr>
        <w:t>This decomposition allows us to determine whether our precipitation and price variables have value as predictors of household food insecurity, beyond what is captured by the IPC.</w:t>
      </w:r>
    </w:p>
    <w:p w14:paraId="2B67B3B3" w14:textId="77777777" w:rsidR="00F156FF" w:rsidRPr="00D66198" w:rsidRDefault="00F156FF" w:rsidP="00975CC9">
      <w:pPr>
        <w:pStyle w:val="IMMANAmaintext"/>
        <w:spacing w:after="0"/>
        <w:rPr>
          <w:rFonts w:ascii="Garamond" w:hAnsi="Garamond"/>
          <w:sz w:val="24"/>
          <w:szCs w:val="24"/>
        </w:rPr>
      </w:pPr>
    </w:p>
    <w:p w14:paraId="514FA1AF" w14:textId="77777777" w:rsidR="0064309C" w:rsidRPr="00D66198" w:rsidRDefault="0064309C" w:rsidP="00975CC9">
      <w:pPr>
        <w:pStyle w:val="IMMANAmaintext"/>
        <w:spacing w:after="0"/>
        <w:rPr>
          <w:rFonts w:ascii="Garamond" w:hAnsi="Garamond"/>
          <w:b/>
          <w:sz w:val="24"/>
          <w:szCs w:val="24"/>
        </w:rPr>
      </w:pPr>
    </w:p>
    <w:p w14:paraId="51FA2E50" w14:textId="237333A9" w:rsidR="00F87C5C" w:rsidRPr="00D66198" w:rsidRDefault="00F87C5C" w:rsidP="00975CC9">
      <w:pPr>
        <w:pStyle w:val="IMMANAmaintext"/>
        <w:spacing w:after="0"/>
        <w:outlineLvl w:val="0"/>
        <w:rPr>
          <w:rFonts w:ascii="Garamond" w:hAnsi="Garamond"/>
          <w:b/>
          <w:sz w:val="24"/>
          <w:szCs w:val="24"/>
        </w:rPr>
      </w:pPr>
      <w:r w:rsidRPr="00D66198">
        <w:rPr>
          <w:rFonts w:ascii="Garamond" w:hAnsi="Garamond"/>
          <w:b/>
          <w:sz w:val="24"/>
          <w:szCs w:val="24"/>
        </w:rPr>
        <w:t>Findings</w:t>
      </w:r>
    </w:p>
    <w:p w14:paraId="41639573" w14:textId="77777777" w:rsidR="00AB32B3" w:rsidRPr="00D66198" w:rsidRDefault="00AB32B3" w:rsidP="00975CC9">
      <w:pPr>
        <w:pStyle w:val="IMMANAmaintext"/>
        <w:spacing w:after="0"/>
        <w:rPr>
          <w:rFonts w:ascii="Garamond" w:hAnsi="Garamond"/>
          <w:b/>
          <w:sz w:val="24"/>
          <w:szCs w:val="24"/>
        </w:rPr>
      </w:pPr>
    </w:p>
    <w:p w14:paraId="5134F76F" w14:textId="77777777" w:rsidR="00791F5B" w:rsidRPr="00D66198" w:rsidRDefault="00791F5B" w:rsidP="00975CC9">
      <w:pPr>
        <w:pStyle w:val="IMMANAmaintext"/>
        <w:spacing w:after="0"/>
        <w:rPr>
          <w:rFonts w:ascii="Garamond" w:hAnsi="Garamond"/>
          <w:sz w:val="24"/>
          <w:szCs w:val="24"/>
        </w:rPr>
      </w:pPr>
      <w:r w:rsidRPr="00D66198">
        <w:rPr>
          <w:rFonts w:ascii="Garamond" w:hAnsi="Garamond"/>
          <w:sz w:val="24"/>
          <w:szCs w:val="24"/>
        </w:rPr>
        <w:t xml:space="preserve">Table 1 presents descriptive statistics for price and precipitation variables by IPC classification. We find that, when moving from IPC = 1 (minimal) to IPC = 2 (stressed), the natural log of maize prices increases and rainfall during the last rainy season falls. Thus, moving from an assessment of 1 to 2 (indicating deteriorating food insecurity) coincides with rising prices and lower rainfall during the last planting season. The shift from an IPC assessment of IPC = 2 (stressed) to IPC = 3 (crisis), does not coincide with higher prices or decreased rainy season rainfall. However, the amount of precipitation in flood zones increases, suggesting that IPC = 3 often captures food insecurity associated with periods of severe flooding. </w:t>
      </w:r>
    </w:p>
    <w:p w14:paraId="78052D0B" w14:textId="77777777" w:rsidR="00791F5B" w:rsidRPr="00D66198" w:rsidRDefault="00791F5B" w:rsidP="00975CC9">
      <w:pPr>
        <w:pStyle w:val="IMMANAmaintext"/>
        <w:spacing w:after="0"/>
        <w:rPr>
          <w:rFonts w:ascii="Garamond" w:hAnsi="Garamond"/>
          <w:b/>
          <w:sz w:val="24"/>
          <w:szCs w:val="24"/>
        </w:rPr>
      </w:pPr>
    </w:p>
    <w:p w14:paraId="12482E16" w14:textId="708970AD" w:rsidR="00087C0F" w:rsidRPr="00D66198" w:rsidRDefault="00791F5B" w:rsidP="00975CC9">
      <w:pPr>
        <w:pStyle w:val="IMMANAmaintext"/>
        <w:spacing w:after="0"/>
        <w:rPr>
          <w:rFonts w:ascii="Garamond" w:hAnsi="Garamond"/>
          <w:sz w:val="24"/>
          <w:szCs w:val="24"/>
        </w:rPr>
      </w:pPr>
      <w:r w:rsidRPr="00D66198">
        <w:rPr>
          <w:rFonts w:ascii="Garamond" w:hAnsi="Garamond"/>
          <w:sz w:val="24"/>
          <w:szCs w:val="24"/>
        </w:rPr>
        <w:t xml:space="preserve">In Table 2, </w:t>
      </w:r>
      <w:r w:rsidR="00853DA9" w:rsidRPr="00D66198">
        <w:rPr>
          <w:rFonts w:ascii="Garamond" w:hAnsi="Garamond"/>
          <w:sz w:val="24"/>
          <w:szCs w:val="24"/>
        </w:rPr>
        <w:t>we present the relationship between the IPC and several household level food security measures</w:t>
      </w:r>
      <w:r w:rsidR="00A01656" w:rsidRPr="00D66198">
        <w:rPr>
          <w:rFonts w:ascii="Garamond" w:hAnsi="Garamond"/>
          <w:sz w:val="24"/>
          <w:szCs w:val="24"/>
        </w:rPr>
        <w:t xml:space="preserve"> drawn from the 2010-2011 IHS. As dietary diversity and food consumption score decrease, indicating the deterioration of dietary quality (Maxwell et al. 2014), the IPC increases. Similarly</w:t>
      </w:r>
      <w:r w:rsidR="00C27680" w:rsidRPr="00D66198">
        <w:rPr>
          <w:rFonts w:ascii="Garamond" w:hAnsi="Garamond"/>
          <w:sz w:val="24"/>
          <w:szCs w:val="24"/>
        </w:rPr>
        <w:t>,</w:t>
      </w:r>
      <w:r w:rsidR="00A01656" w:rsidRPr="00D66198">
        <w:rPr>
          <w:rFonts w:ascii="Garamond" w:hAnsi="Garamond"/>
          <w:sz w:val="24"/>
          <w:szCs w:val="24"/>
        </w:rPr>
        <w:t xml:space="preserve"> as the rCSI increases, indicating the use of more coping strategies, the IPC also increases. </w:t>
      </w:r>
      <w:r w:rsidR="00A01656" w:rsidRPr="00D66198">
        <w:rPr>
          <w:rFonts w:ascii="Garamond" w:hAnsi="Garamond"/>
          <w:sz w:val="24"/>
          <w:szCs w:val="24"/>
        </w:rPr>
        <w:lastRenderedPageBreak/>
        <w:t xml:space="preserve">A large jump in the number of coping strategies used – from roughly 6 to 10 – coincides with an increase in IPC assessment of stressed (=2) to crisis (=3). </w:t>
      </w:r>
    </w:p>
    <w:p w14:paraId="46E90893" w14:textId="77777777" w:rsidR="00087C0F" w:rsidRPr="00D66198" w:rsidRDefault="00087C0F" w:rsidP="00975CC9">
      <w:pPr>
        <w:pStyle w:val="IMMANAmaintext"/>
        <w:spacing w:after="0"/>
        <w:rPr>
          <w:rFonts w:ascii="Garamond" w:hAnsi="Garamond"/>
          <w:sz w:val="24"/>
          <w:szCs w:val="24"/>
        </w:rPr>
      </w:pPr>
    </w:p>
    <w:p w14:paraId="799E0963" w14:textId="77DE836D" w:rsidR="00791F5B" w:rsidRPr="00D66198" w:rsidRDefault="00087C0F" w:rsidP="00975CC9">
      <w:pPr>
        <w:pStyle w:val="IMMANAmaintext"/>
        <w:spacing w:after="0"/>
        <w:rPr>
          <w:rFonts w:ascii="Garamond" w:hAnsi="Garamond"/>
          <w:sz w:val="24"/>
          <w:szCs w:val="24"/>
        </w:rPr>
      </w:pPr>
      <w:r w:rsidRPr="00D66198">
        <w:rPr>
          <w:rFonts w:ascii="Garamond" w:hAnsi="Garamond"/>
          <w:sz w:val="24"/>
          <w:szCs w:val="24"/>
        </w:rPr>
        <w:t xml:space="preserve">In Table 3, </w:t>
      </w:r>
      <w:r w:rsidR="00791F5B" w:rsidRPr="00D66198">
        <w:rPr>
          <w:rFonts w:ascii="Garamond" w:hAnsi="Garamond"/>
          <w:sz w:val="24"/>
          <w:szCs w:val="24"/>
        </w:rPr>
        <w:t>we assess how well monthly measures of price and precipitation across 58 IPC zones in Malawi can predict IPC values. Results from model 1 suggest that last year’s rainy season precipitation and days of dry spells and contemporaneous flooding are significantly associated with current IPC rankings in the expected ways. The inclusion of contemporaneous log prices in model 2 strongly predicts the IPC; the rainfall measures’ coefficients decrease but are still significant and informative, indicating that the effect of precipitation on food se</w:t>
      </w:r>
      <w:r w:rsidR="00A04145">
        <w:rPr>
          <w:rFonts w:ascii="Garamond" w:hAnsi="Garamond"/>
          <w:sz w:val="24"/>
          <w:szCs w:val="24"/>
        </w:rPr>
        <w:t xml:space="preserve"> c                                                                                                                                                                                                                                                                                                                                                                                                                                                                                                                                                                                                                                                                                                                                                                                                                                                                                                                                                                                                                                                                                                                                                                                                                                                                                                                                                                                                                                                                                                                                                                                                                                                                                                                                                                                                                                                                                                                                                                                                                                                                                                                                                                                                                                                                                                                                                                                                                                                                                                                                                                                                                                                                                                                                                                                                                                                                                                                                                                                                                                                                                                                                                                                                                                                                                                                                                                                                                                                                                                     </w:t>
      </w:r>
      <w:r w:rsidR="00791F5B" w:rsidRPr="00D66198">
        <w:rPr>
          <w:rFonts w:ascii="Garamond" w:hAnsi="Garamond"/>
          <w:sz w:val="24"/>
          <w:szCs w:val="24"/>
        </w:rPr>
        <w:t xml:space="preserve">curity is not completely captured by local price, possibly indicating that poor rains affect food security both through local incomes as well as local prices. The results also indicate the potential value of tracking the number of days of dry spells to identify possible food security crises in the upcoming year. Each additional rainless day within the longest dry spell during the rainy </w:t>
      </w:r>
      <w:r w:rsidRPr="00D66198">
        <w:rPr>
          <w:rFonts w:ascii="Garamond" w:hAnsi="Garamond"/>
          <w:sz w:val="24"/>
          <w:szCs w:val="24"/>
        </w:rPr>
        <w:t>season is associated with a .002</w:t>
      </w:r>
      <w:r w:rsidR="00791F5B" w:rsidRPr="00D66198">
        <w:rPr>
          <w:rFonts w:ascii="Garamond" w:hAnsi="Garamond"/>
          <w:sz w:val="24"/>
          <w:szCs w:val="24"/>
        </w:rPr>
        <w:t xml:space="preserve">7 to </w:t>
      </w:r>
      <w:r w:rsidRPr="00D66198">
        <w:rPr>
          <w:rFonts w:ascii="Garamond" w:hAnsi="Garamond"/>
          <w:sz w:val="24"/>
          <w:szCs w:val="24"/>
        </w:rPr>
        <w:t>.0034 increase in IPC rankings.</w:t>
      </w:r>
      <w:r w:rsidR="00791F5B" w:rsidRPr="00D66198">
        <w:rPr>
          <w:rFonts w:ascii="Garamond" w:hAnsi="Garamond"/>
          <w:sz w:val="24"/>
          <w:szCs w:val="24"/>
        </w:rPr>
        <w:t xml:space="preserve"> This metric is a potentially valuable leading indicator of a re</w:t>
      </w:r>
      <w:r w:rsidRPr="00D66198">
        <w:rPr>
          <w:rFonts w:ascii="Garamond" w:hAnsi="Garamond"/>
          <w:sz w:val="24"/>
          <w:szCs w:val="24"/>
        </w:rPr>
        <w:t xml:space="preserve">gion’s future food insecurity. </w:t>
      </w:r>
      <w:r w:rsidR="00791F5B" w:rsidRPr="00D66198">
        <w:rPr>
          <w:rFonts w:ascii="Garamond" w:hAnsi="Garamond"/>
          <w:sz w:val="24"/>
          <w:szCs w:val="24"/>
        </w:rPr>
        <w:t>The R-square suggests moderate prediction. Our model explains about 17.5 percent of the variation in the IPC assessments.</w:t>
      </w:r>
    </w:p>
    <w:p w14:paraId="3EDB07B0" w14:textId="77777777" w:rsidR="00791F5B" w:rsidRPr="00D66198" w:rsidRDefault="00791F5B" w:rsidP="00975CC9">
      <w:pPr>
        <w:pStyle w:val="IMMANAmaintext"/>
        <w:spacing w:after="0"/>
        <w:rPr>
          <w:rFonts w:ascii="Garamond" w:hAnsi="Garamond"/>
          <w:sz w:val="24"/>
          <w:szCs w:val="24"/>
        </w:rPr>
      </w:pPr>
    </w:p>
    <w:p w14:paraId="73C2B3FD" w14:textId="6A3BACF6" w:rsidR="00791F5B" w:rsidRPr="00D66198" w:rsidRDefault="00791F5B" w:rsidP="00975CC9">
      <w:pPr>
        <w:pStyle w:val="IMMANAmaintext"/>
        <w:spacing w:after="0"/>
        <w:rPr>
          <w:rFonts w:ascii="Garamond" w:hAnsi="Garamond"/>
          <w:sz w:val="24"/>
          <w:szCs w:val="24"/>
        </w:rPr>
      </w:pPr>
      <w:r w:rsidRPr="00D66198">
        <w:rPr>
          <w:rFonts w:ascii="Garamond" w:hAnsi="Garamond"/>
          <w:sz w:val="24"/>
          <w:szCs w:val="24"/>
        </w:rPr>
        <w:t xml:space="preserve">Turning to unpacking our findings from Table 3, we first confirm that last year’s rainfall is strongly predictive of maize prices, which are often considered informative of food insecurity. Table </w:t>
      </w:r>
      <w:r w:rsidR="00087C0F" w:rsidRPr="00D66198">
        <w:rPr>
          <w:rFonts w:ascii="Garamond" w:hAnsi="Garamond"/>
          <w:sz w:val="24"/>
          <w:szCs w:val="24"/>
        </w:rPr>
        <w:t>4</w:t>
      </w:r>
      <w:r w:rsidRPr="00D66198">
        <w:rPr>
          <w:rFonts w:ascii="Garamond" w:hAnsi="Garamond"/>
          <w:sz w:val="24"/>
          <w:szCs w:val="24"/>
        </w:rPr>
        <w:t xml:space="preserve"> shows a highly statistically significant relationship between prices and total rainfall during the last year and between prices and last year’s duration of dry spells. The coefficients’ signs are as expected. More rainfall is associated with a lower log price, while longer dry spells are associated with higher prices. Across models 1 – 5, which incorporate alternative specifications of precipitation and/or IPC zone fixed effects, these results remain highly statistically significant. Including IPC zone fixed effects in models 2 and 5 results in qualitatively consistent estimates, although the magnitudes of the coefficients </w:t>
      </w:r>
      <w:r w:rsidR="00087C0F" w:rsidRPr="00D66198">
        <w:rPr>
          <w:rFonts w:ascii="Garamond" w:hAnsi="Garamond"/>
          <w:sz w:val="24"/>
          <w:szCs w:val="24"/>
        </w:rPr>
        <w:t>on rainfall decrease.</w:t>
      </w:r>
      <w:r w:rsidRPr="00D66198">
        <w:rPr>
          <w:rFonts w:ascii="Garamond" w:hAnsi="Garamond"/>
          <w:sz w:val="24"/>
          <w:szCs w:val="24"/>
        </w:rPr>
        <w:t xml:space="preserve"> This effect may result from some areas being dryer and higher priced,</w:t>
      </w:r>
      <w:r w:rsidR="00087C0F" w:rsidRPr="00D66198">
        <w:rPr>
          <w:rFonts w:ascii="Garamond" w:hAnsi="Garamond"/>
          <w:sz w:val="24"/>
          <w:szCs w:val="24"/>
        </w:rPr>
        <w:t xml:space="preserve"> on average.</w:t>
      </w:r>
      <w:r w:rsidRPr="00D66198">
        <w:rPr>
          <w:rFonts w:ascii="Garamond" w:hAnsi="Garamond"/>
          <w:sz w:val="24"/>
          <w:szCs w:val="24"/>
        </w:rPr>
        <w:t xml:space="preserve"> We cannot distinguish whether our fixed effects are capturing a long-term causal relation between precipitation and location, or whether both of these factors are correlated with a different time-invariant unobservable such as higher transact</w:t>
      </w:r>
      <w:r w:rsidR="00087C0F" w:rsidRPr="00D66198">
        <w:rPr>
          <w:rFonts w:ascii="Garamond" w:hAnsi="Garamond"/>
          <w:sz w:val="24"/>
          <w:szCs w:val="24"/>
        </w:rPr>
        <w:t xml:space="preserve">ion costs. </w:t>
      </w:r>
      <w:r w:rsidRPr="00D66198">
        <w:rPr>
          <w:rFonts w:ascii="Garamond" w:hAnsi="Garamond"/>
          <w:sz w:val="24"/>
          <w:szCs w:val="24"/>
        </w:rPr>
        <w:t>Given the relatively small number of seasons that we observe in our data, it is not surprising that some of the explanatory power of annual rainfall is captured by</w:t>
      </w:r>
      <w:r w:rsidR="00087C0F" w:rsidRPr="00D66198">
        <w:rPr>
          <w:rFonts w:ascii="Garamond" w:hAnsi="Garamond"/>
          <w:sz w:val="24"/>
          <w:szCs w:val="24"/>
        </w:rPr>
        <w:t xml:space="preserve"> the location fixed effect. </w:t>
      </w:r>
      <w:r w:rsidRPr="00D66198">
        <w:rPr>
          <w:rFonts w:ascii="Garamond" w:hAnsi="Garamond"/>
          <w:sz w:val="24"/>
          <w:szCs w:val="24"/>
        </w:rPr>
        <w:t xml:space="preserve">In contrast, the coefficient on the number of dry days is larger with IPC zone fixed effects. We also see that contemporaneously high </w:t>
      </w:r>
      <w:r w:rsidRPr="00D66198">
        <w:rPr>
          <w:rFonts w:ascii="Garamond" w:hAnsi="Garamond"/>
          <w:sz w:val="24"/>
          <w:szCs w:val="24"/>
        </w:rPr>
        <w:lastRenderedPageBreak/>
        <w:t>rainfall in the flood prone areas also raise prices. The R-square values are relatively high in these models because of the inclusion of annual fixed effects, which soak up the year-on-year variation.</w:t>
      </w:r>
    </w:p>
    <w:p w14:paraId="14506ADA" w14:textId="77777777" w:rsidR="0004045D" w:rsidRPr="00D66198" w:rsidRDefault="0004045D" w:rsidP="00975CC9">
      <w:pPr>
        <w:pStyle w:val="IMMANAmaintext"/>
        <w:spacing w:after="0"/>
        <w:rPr>
          <w:rFonts w:ascii="Garamond" w:hAnsi="Garamond"/>
          <w:sz w:val="24"/>
          <w:szCs w:val="24"/>
        </w:rPr>
      </w:pPr>
    </w:p>
    <w:p w14:paraId="0724161B" w14:textId="2420EAB4" w:rsidR="00CD1607" w:rsidRPr="00D66198" w:rsidRDefault="00A066B1" w:rsidP="00975CC9">
      <w:pPr>
        <w:pStyle w:val="IMMANAmaintext"/>
        <w:spacing w:after="0"/>
        <w:rPr>
          <w:rFonts w:ascii="Garamond" w:hAnsi="Garamond"/>
          <w:sz w:val="24"/>
          <w:szCs w:val="24"/>
        </w:rPr>
      </w:pPr>
      <w:r w:rsidRPr="00D66198">
        <w:rPr>
          <w:rFonts w:ascii="Garamond" w:hAnsi="Garamond"/>
          <w:sz w:val="24"/>
          <w:szCs w:val="24"/>
        </w:rPr>
        <w:t xml:space="preserve">Ideally, early warning systems would be based on household or individual-level experiences with food insecurity. However, these data are rarely available at a high enough frequency. We utilize the rCSI, collected across 13 months in 2010-2011, to uncover how well </w:t>
      </w:r>
      <w:r w:rsidR="00CD1607" w:rsidRPr="00D66198">
        <w:rPr>
          <w:rFonts w:ascii="Garamond" w:hAnsi="Garamond"/>
          <w:sz w:val="24"/>
          <w:szCs w:val="24"/>
        </w:rPr>
        <w:t xml:space="preserve">the IPC does </w:t>
      </w:r>
      <w:r w:rsidRPr="00D66198">
        <w:rPr>
          <w:rFonts w:ascii="Garamond" w:hAnsi="Garamond"/>
          <w:sz w:val="24"/>
          <w:szCs w:val="24"/>
        </w:rPr>
        <w:t xml:space="preserve">at capturing household level food insecurity. </w:t>
      </w:r>
      <w:r w:rsidR="00CD1607" w:rsidRPr="00D66198">
        <w:rPr>
          <w:rFonts w:ascii="Garamond" w:hAnsi="Garamond"/>
          <w:sz w:val="24"/>
          <w:szCs w:val="24"/>
        </w:rPr>
        <w:t xml:space="preserve"> In Table 5, we turn to estimating the value of household reported rCSI as a function of the IPC and month fixed effects. The month fixed effects are consistent with the lean and post-harvest seasons. The coefficients show that coping strategies tend to increase toward the end of the lean season (i.e., in March and April), and then begin to reduce in July and August, after harvest</w:t>
      </w:r>
      <w:r w:rsidR="00A62F10" w:rsidRPr="00D66198">
        <w:rPr>
          <w:rFonts w:ascii="Garamond" w:hAnsi="Garamond"/>
          <w:sz w:val="24"/>
          <w:szCs w:val="24"/>
        </w:rPr>
        <w:t xml:space="preserve"> (Gelli et al. 2017)</w:t>
      </w:r>
      <w:r w:rsidR="00CD1607" w:rsidRPr="00D66198">
        <w:rPr>
          <w:rFonts w:ascii="Garamond" w:hAnsi="Garamond"/>
          <w:sz w:val="24"/>
          <w:szCs w:val="24"/>
        </w:rPr>
        <w:t>.</w:t>
      </w:r>
      <w:r w:rsidR="00CD1607" w:rsidRPr="00D66198">
        <w:rPr>
          <w:rStyle w:val="FootnoteReference"/>
          <w:rFonts w:ascii="Garamond" w:hAnsi="Garamond"/>
          <w:sz w:val="24"/>
          <w:szCs w:val="24"/>
        </w:rPr>
        <w:footnoteReference w:id="6"/>
      </w:r>
      <w:r w:rsidR="00CD1607" w:rsidRPr="00D66198">
        <w:rPr>
          <w:rFonts w:ascii="Garamond" w:hAnsi="Garamond"/>
          <w:sz w:val="24"/>
          <w:szCs w:val="24"/>
        </w:rPr>
        <w:t xml:space="preserve"> We also find that increases in the IPC are strongly associated with increasing reports of household food insecurity. When the situation is severe (e.g., IPC ranking is 3), its large coefficient indicates that many more rCSI strategies are being deployed by households.  Model 2 introduces IPC zone fixed effects, which absorb much of the explanatory power of the IPC rankings. This suggests that some zones are regularly or chronically more food. </w:t>
      </w:r>
    </w:p>
    <w:p w14:paraId="32AF38D5" w14:textId="77777777" w:rsidR="00CD1607" w:rsidRPr="00D66198" w:rsidRDefault="00CD1607" w:rsidP="00975CC9">
      <w:pPr>
        <w:pStyle w:val="IMMANAmaintext"/>
        <w:spacing w:after="0"/>
        <w:rPr>
          <w:rFonts w:ascii="Garamond" w:hAnsi="Garamond"/>
          <w:sz w:val="24"/>
          <w:szCs w:val="24"/>
        </w:rPr>
      </w:pPr>
    </w:p>
    <w:p w14:paraId="501E93D5" w14:textId="35991AB4" w:rsidR="00A066B1" w:rsidRPr="00D66198" w:rsidRDefault="00CD1607" w:rsidP="00975CC9">
      <w:pPr>
        <w:pStyle w:val="IMMANAmaintext"/>
        <w:spacing w:after="0"/>
        <w:rPr>
          <w:rFonts w:ascii="Garamond" w:hAnsi="Garamond"/>
          <w:sz w:val="24"/>
          <w:szCs w:val="24"/>
        </w:rPr>
      </w:pPr>
      <w:r w:rsidRPr="00D66198">
        <w:rPr>
          <w:rFonts w:ascii="Garamond" w:hAnsi="Garamond"/>
          <w:sz w:val="24"/>
          <w:szCs w:val="24"/>
        </w:rPr>
        <w:t xml:space="preserve">We are also interested in whether our selected price and precipitation measures can explain variation in the IPC. </w:t>
      </w:r>
      <w:r w:rsidR="00A066B1" w:rsidRPr="00D66198">
        <w:rPr>
          <w:rFonts w:ascii="Garamond" w:hAnsi="Garamond"/>
          <w:sz w:val="24"/>
          <w:szCs w:val="24"/>
        </w:rPr>
        <w:t xml:space="preserve"> I</w:t>
      </w:r>
      <w:r w:rsidRPr="00D66198">
        <w:rPr>
          <w:rFonts w:ascii="Garamond" w:hAnsi="Garamond"/>
          <w:sz w:val="24"/>
          <w:szCs w:val="24"/>
        </w:rPr>
        <w:t>n Table 6</w:t>
      </w:r>
      <w:r w:rsidR="00A066B1" w:rsidRPr="00D66198">
        <w:rPr>
          <w:rFonts w:ascii="Garamond" w:hAnsi="Garamond"/>
          <w:sz w:val="24"/>
          <w:szCs w:val="24"/>
        </w:rPr>
        <w:t>, we re-run th</w:t>
      </w:r>
      <w:r w:rsidRPr="00D66198">
        <w:rPr>
          <w:rFonts w:ascii="Garamond" w:hAnsi="Garamond"/>
          <w:sz w:val="24"/>
          <w:szCs w:val="24"/>
        </w:rPr>
        <w:t>e same regressions as in Table 4</w:t>
      </w:r>
      <w:r w:rsidR="00A066B1" w:rsidRPr="00D66198">
        <w:rPr>
          <w:rFonts w:ascii="Garamond" w:hAnsi="Garamond"/>
          <w:sz w:val="24"/>
          <w:szCs w:val="24"/>
        </w:rPr>
        <w:t>, but estimate the rCSI instead of log price and</w:t>
      </w:r>
      <w:r w:rsidR="00723610" w:rsidRPr="00D66198">
        <w:rPr>
          <w:rFonts w:ascii="Garamond" w:hAnsi="Garamond"/>
          <w:sz w:val="24"/>
          <w:szCs w:val="24"/>
        </w:rPr>
        <w:t xml:space="preserve"> now include price on the right-</w:t>
      </w:r>
      <w:r w:rsidR="00A066B1" w:rsidRPr="00D66198">
        <w:rPr>
          <w:rFonts w:ascii="Garamond" w:hAnsi="Garamond"/>
          <w:sz w:val="24"/>
          <w:szCs w:val="24"/>
        </w:rPr>
        <w:t xml:space="preserve">hand side. We find similar effects for last season’s total rainfall on household food security status as we observed with local price. An increasing amount of rain last year is associated with decreasing rCSI (or better food security). As expected, increasing prices increases household rCSI, indicating that when maize prices increase, households rely on more coping strategies. Results associated with precipitation variables are more mixed. As with Table 1, including IPC zone fixed effects dampens the coefficients on total rainfall last year and current prices, as would be expected since we only observe the food security outcome of a single production season. The fixed effects are highly significant, suggesting that some parts of the country regularly face worse food insecurity, as measured by the rCSI, even when controlling for precipitation and prices. </w:t>
      </w:r>
    </w:p>
    <w:p w14:paraId="39C738A6" w14:textId="77777777" w:rsidR="00E153A5" w:rsidRPr="00D66198" w:rsidRDefault="00E153A5" w:rsidP="00975CC9">
      <w:pPr>
        <w:pStyle w:val="IMMANAmaintext"/>
        <w:spacing w:after="0"/>
        <w:rPr>
          <w:rFonts w:ascii="Garamond" w:hAnsi="Garamond"/>
          <w:sz w:val="24"/>
          <w:szCs w:val="24"/>
        </w:rPr>
      </w:pPr>
    </w:p>
    <w:p w14:paraId="2AD509C1" w14:textId="1A47D0C0" w:rsidR="00E153A5" w:rsidRPr="00D66198" w:rsidRDefault="00E153A5" w:rsidP="00975CC9">
      <w:pPr>
        <w:pStyle w:val="IMMANAmaintext"/>
        <w:spacing w:after="0"/>
        <w:rPr>
          <w:rFonts w:ascii="Garamond" w:hAnsi="Garamond"/>
          <w:sz w:val="24"/>
          <w:szCs w:val="24"/>
        </w:rPr>
      </w:pPr>
      <w:r w:rsidRPr="00D66198">
        <w:rPr>
          <w:rFonts w:ascii="Garamond" w:hAnsi="Garamond"/>
          <w:sz w:val="24"/>
          <w:szCs w:val="24"/>
        </w:rPr>
        <w:t>We also</w:t>
      </w:r>
      <w:r w:rsidR="00012A6F" w:rsidRPr="00D66198">
        <w:rPr>
          <w:rFonts w:ascii="Garamond" w:hAnsi="Garamond"/>
          <w:sz w:val="24"/>
          <w:szCs w:val="24"/>
        </w:rPr>
        <w:t xml:space="preserve"> explore whether our price and precipitation variations add any explanatory power to the estimation of rCSI, once we account for the IPC. We</w:t>
      </w:r>
      <w:r w:rsidRPr="00D66198">
        <w:rPr>
          <w:rFonts w:ascii="Garamond" w:hAnsi="Garamond"/>
          <w:sz w:val="24"/>
          <w:szCs w:val="24"/>
        </w:rPr>
        <w:t xml:space="preserve"> decompose the estimation of the rCSI in two </w:t>
      </w:r>
      <w:r w:rsidRPr="00D66198">
        <w:rPr>
          <w:rFonts w:ascii="Garamond" w:hAnsi="Garamond"/>
          <w:sz w:val="24"/>
          <w:szCs w:val="24"/>
        </w:rPr>
        <w:lastRenderedPageBreak/>
        <w:t xml:space="preserve">steps. In Table </w:t>
      </w:r>
      <w:r w:rsidR="00DF4970" w:rsidRPr="00D66198">
        <w:rPr>
          <w:rFonts w:ascii="Garamond" w:hAnsi="Garamond"/>
          <w:sz w:val="24"/>
          <w:szCs w:val="24"/>
        </w:rPr>
        <w:t>7</w:t>
      </w:r>
      <w:r w:rsidRPr="00D66198">
        <w:rPr>
          <w:rFonts w:ascii="Garamond" w:hAnsi="Garamond"/>
          <w:sz w:val="24"/>
          <w:szCs w:val="24"/>
        </w:rPr>
        <w:t xml:space="preserve">, we estimate </w:t>
      </w:r>
      <w:r w:rsidR="00E9493C" w:rsidRPr="00D66198">
        <w:rPr>
          <w:rFonts w:ascii="Garamond" w:hAnsi="Garamond"/>
          <w:sz w:val="24"/>
          <w:szCs w:val="24"/>
        </w:rPr>
        <w:t>the rCSI as a function of the IPC</w:t>
      </w:r>
      <w:r w:rsidR="0087310E" w:rsidRPr="00D66198">
        <w:rPr>
          <w:rFonts w:ascii="Garamond" w:hAnsi="Garamond"/>
          <w:sz w:val="24"/>
          <w:szCs w:val="24"/>
        </w:rPr>
        <w:t xml:space="preserve"> as model 1</w:t>
      </w:r>
      <w:r w:rsidR="00E9493C" w:rsidRPr="00D66198">
        <w:rPr>
          <w:rFonts w:ascii="Garamond" w:hAnsi="Garamond"/>
          <w:sz w:val="24"/>
          <w:szCs w:val="24"/>
        </w:rPr>
        <w:t xml:space="preserve">. We then </w:t>
      </w:r>
      <w:r w:rsidR="00A819E5" w:rsidRPr="00D66198">
        <w:rPr>
          <w:rFonts w:ascii="Garamond" w:hAnsi="Garamond"/>
          <w:sz w:val="24"/>
          <w:szCs w:val="24"/>
        </w:rPr>
        <w:t xml:space="preserve">compute and </w:t>
      </w:r>
      <w:r w:rsidR="00E9493C" w:rsidRPr="00D66198">
        <w:rPr>
          <w:rFonts w:ascii="Garamond" w:hAnsi="Garamond"/>
          <w:sz w:val="24"/>
          <w:szCs w:val="24"/>
        </w:rPr>
        <w:t xml:space="preserve">store </w:t>
      </w:r>
      <w:r w:rsidR="00A819E5" w:rsidRPr="00D66198">
        <w:rPr>
          <w:rFonts w:ascii="Garamond" w:hAnsi="Garamond"/>
          <w:sz w:val="24"/>
          <w:szCs w:val="24"/>
        </w:rPr>
        <w:t xml:space="preserve">the </w:t>
      </w:r>
      <w:r w:rsidR="00E9493C" w:rsidRPr="00D66198">
        <w:rPr>
          <w:rFonts w:ascii="Garamond" w:hAnsi="Garamond"/>
          <w:sz w:val="24"/>
          <w:szCs w:val="24"/>
        </w:rPr>
        <w:t>residuals and estimate these as a function of log prices, precipitation and</w:t>
      </w:r>
      <w:r w:rsidR="00BF6F56" w:rsidRPr="00D66198">
        <w:rPr>
          <w:rFonts w:ascii="Garamond" w:hAnsi="Garamond"/>
          <w:sz w:val="24"/>
          <w:szCs w:val="24"/>
        </w:rPr>
        <w:t xml:space="preserve"> month fixed effects, shown in Table </w:t>
      </w:r>
      <w:r w:rsidR="00012A6F" w:rsidRPr="00D66198">
        <w:rPr>
          <w:rFonts w:ascii="Garamond" w:hAnsi="Garamond"/>
          <w:sz w:val="24"/>
          <w:szCs w:val="24"/>
        </w:rPr>
        <w:t>7</w:t>
      </w:r>
      <w:r w:rsidR="0087310E" w:rsidRPr="00D66198">
        <w:rPr>
          <w:rFonts w:ascii="Garamond" w:hAnsi="Garamond"/>
          <w:sz w:val="24"/>
          <w:szCs w:val="24"/>
        </w:rPr>
        <w:t>, model 2</w:t>
      </w:r>
      <w:r w:rsidR="00BF6F56" w:rsidRPr="00D66198">
        <w:rPr>
          <w:rFonts w:ascii="Garamond" w:hAnsi="Garamond"/>
          <w:sz w:val="24"/>
          <w:szCs w:val="24"/>
        </w:rPr>
        <w:t xml:space="preserve">. </w:t>
      </w:r>
      <w:r w:rsidR="00A819E5" w:rsidRPr="00D66198">
        <w:rPr>
          <w:rFonts w:ascii="Garamond" w:hAnsi="Garamond"/>
          <w:sz w:val="24"/>
          <w:szCs w:val="24"/>
        </w:rPr>
        <w:t>B</w:t>
      </w:r>
      <w:r w:rsidR="00A87CE6" w:rsidRPr="00D66198">
        <w:rPr>
          <w:rFonts w:ascii="Garamond" w:hAnsi="Garamond"/>
          <w:sz w:val="24"/>
          <w:szCs w:val="24"/>
        </w:rPr>
        <w:t>oth current log prices, last year’s rainfall during the rainy season, and the first day of rain of last year’s rainy season are all strongly associated with the residuals, that is the portion of the rCSI unexplained by the IPC.</w:t>
      </w:r>
      <w:r w:rsidR="00E9493C" w:rsidRPr="00D66198">
        <w:rPr>
          <w:rFonts w:ascii="Garamond" w:hAnsi="Garamond"/>
          <w:sz w:val="24"/>
          <w:szCs w:val="24"/>
        </w:rPr>
        <w:t xml:space="preserve"> This decomposition shows that </w:t>
      </w:r>
      <w:r w:rsidR="009F3A1D" w:rsidRPr="00D66198">
        <w:rPr>
          <w:rFonts w:ascii="Garamond" w:hAnsi="Garamond"/>
          <w:sz w:val="24"/>
          <w:szCs w:val="24"/>
        </w:rPr>
        <w:t>while the IPC does predict the rCSI, incorporating price and precipitation data can improve the overall</w:t>
      </w:r>
      <w:r w:rsidR="00A87CE6" w:rsidRPr="00D66198">
        <w:rPr>
          <w:rFonts w:ascii="Garamond" w:hAnsi="Garamond"/>
          <w:sz w:val="24"/>
          <w:szCs w:val="24"/>
        </w:rPr>
        <w:t xml:space="preserve"> fit and increase the explanatory power.</w:t>
      </w:r>
      <w:r w:rsidR="00E9493C" w:rsidRPr="00D66198">
        <w:rPr>
          <w:rFonts w:ascii="Garamond" w:hAnsi="Garamond"/>
          <w:sz w:val="24"/>
          <w:szCs w:val="24"/>
        </w:rPr>
        <w:t xml:space="preserve"> </w:t>
      </w:r>
    </w:p>
    <w:p w14:paraId="52ECD062" w14:textId="77777777" w:rsidR="005E1A83" w:rsidRPr="00D66198" w:rsidRDefault="005E1A83" w:rsidP="00975CC9">
      <w:pPr>
        <w:pStyle w:val="IMMANAmaintext"/>
        <w:spacing w:after="0"/>
        <w:rPr>
          <w:rFonts w:ascii="Garamond" w:hAnsi="Garamond"/>
          <w:b/>
          <w:sz w:val="24"/>
          <w:szCs w:val="24"/>
        </w:rPr>
      </w:pPr>
    </w:p>
    <w:p w14:paraId="057A5E29" w14:textId="4C6533CC" w:rsidR="0064309C" w:rsidRPr="00D66198" w:rsidRDefault="0064309C" w:rsidP="00975CC9">
      <w:pPr>
        <w:pStyle w:val="IMMANAmaintext"/>
        <w:spacing w:after="0"/>
        <w:outlineLvl w:val="0"/>
        <w:rPr>
          <w:rFonts w:ascii="Garamond" w:hAnsi="Garamond"/>
          <w:b/>
          <w:sz w:val="24"/>
          <w:szCs w:val="24"/>
        </w:rPr>
      </w:pPr>
      <w:r w:rsidRPr="00D66198">
        <w:rPr>
          <w:rFonts w:ascii="Garamond" w:hAnsi="Garamond"/>
          <w:b/>
          <w:sz w:val="24"/>
          <w:szCs w:val="24"/>
        </w:rPr>
        <w:t>Robustness</w:t>
      </w:r>
      <w:r w:rsidR="00430951" w:rsidRPr="00D66198">
        <w:rPr>
          <w:rFonts w:ascii="Garamond" w:hAnsi="Garamond"/>
          <w:b/>
          <w:sz w:val="24"/>
          <w:szCs w:val="24"/>
        </w:rPr>
        <w:t xml:space="preserve"> checks (forthcoming)</w:t>
      </w:r>
    </w:p>
    <w:p w14:paraId="427AFDB2" w14:textId="52DBF1E7" w:rsidR="0064309C" w:rsidRPr="00D66198" w:rsidRDefault="0014629A" w:rsidP="00975CC9">
      <w:pPr>
        <w:pStyle w:val="IMMANAmaintext"/>
        <w:numPr>
          <w:ilvl w:val="0"/>
          <w:numId w:val="6"/>
        </w:numPr>
        <w:spacing w:after="0"/>
        <w:rPr>
          <w:rFonts w:ascii="Garamond" w:hAnsi="Garamond"/>
          <w:sz w:val="24"/>
          <w:szCs w:val="24"/>
        </w:rPr>
      </w:pPr>
      <w:r w:rsidRPr="00D66198">
        <w:rPr>
          <w:rFonts w:ascii="Garamond" w:hAnsi="Garamond"/>
          <w:sz w:val="24"/>
          <w:szCs w:val="24"/>
        </w:rPr>
        <w:t>Evaluate whether results are sensitive to weighing</w:t>
      </w:r>
      <w:r w:rsidR="0064309C" w:rsidRPr="00D66198">
        <w:rPr>
          <w:rFonts w:ascii="Garamond" w:hAnsi="Garamond"/>
          <w:sz w:val="24"/>
          <w:szCs w:val="24"/>
        </w:rPr>
        <w:t xml:space="preserve"> Theissen polygons by population </w:t>
      </w:r>
    </w:p>
    <w:p w14:paraId="64BB4989" w14:textId="2FAE05AB" w:rsidR="00F965FC" w:rsidRPr="00D66198" w:rsidRDefault="00CD32B4" w:rsidP="00975CC9">
      <w:pPr>
        <w:pStyle w:val="IMMANAmaintext"/>
        <w:numPr>
          <w:ilvl w:val="0"/>
          <w:numId w:val="6"/>
        </w:numPr>
        <w:spacing w:after="0"/>
        <w:rPr>
          <w:rFonts w:ascii="Garamond" w:hAnsi="Garamond"/>
          <w:sz w:val="24"/>
          <w:szCs w:val="24"/>
        </w:rPr>
      </w:pPr>
      <w:r w:rsidRPr="00D66198">
        <w:rPr>
          <w:rFonts w:ascii="Garamond" w:hAnsi="Garamond"/>
          <w:sz w:val="24"/>
          <w:szCs w:val="24"/>
        </w:rPr>
        <w:t xml:space="preserve">We will examine the relationship between the IPC and the FCS. </w:t>
      </w:r>
      <w:r w:rsidR="005E1A83" w:rsidRPr="00D66198">
        <w:rPr>
          <w:rFonts w:ascii="Garamond" w:hAnsi="Garamond"/>
          <w:sz w:val="24"/>
          <w:szCs w:val="24"/>
        </w:rPr>
        <w:t>The</w:t>
      </w:r>
      <w:r w:rsidR="00F965FC" w:rsidRPr="00D66198">
        <w:rPr>
          <w:rFonts w:ascii="Garamond" w:hAnsi="Garamond"/>
          <w:sz w:val="24"/>
          <w:szCs w:val="24"/>
        </w:rPr>
        <w:t xml:space="preserve"> food consumption score (FCS) measure</w:t>
      </w:r>
      <w:r w:rsidR="005E1A83" w:rsidRPr="00D66198">
        <w:rPr>
          <w:rFonts w:ascii="Garamond" w:hAnsi="Garamond"/>
          <w:sz w:val="24"/>
          <w:szCs w:val="24"/>
        </w:rPr>
        <w:t>s the lack of adequate quality or dietary diversity of food which captures a different form of food insecurity than the rCSI</w:t>
      </w:r>
      <w:r w:rsidR="00F965FC" w:rsidRPr="00D66198">
        <w:rPr>
          <w:rFonts w:ascii="Garamond" w:hAnsi="Garamond"/>
          <w:sz w:val="24"/>
          <w:szCs w:val="24"/>
        </w:rPr>
        <w:t xml:space="preserve"> </w:t>
      </w:r>
      <w:r w:rsidR="00891C0E" w:rsidRPr="00D66198">
        <w:rPr>
          <w:rFonts w:ascii="Garamond" w:hAnsi="Garamond"/>
          <w:sz w:val="24"/>
          <w:szCs w:val="24"/>
        </w:rPr>
        <w:t>(Maxwell et al. 2014)</w:t>
      </w:r>
      <w:r w:rsidR="00F965FC" w:rsidRPr="00D66198">
        <w:rPr>
          <w:rFonts w:ascii="Garamond" w:hAnsi="Garamond"/>
          <w:sz w:val="24"/>
          <w:szCs w:val="24"/>
        </w:rPr>
        <w:t xml:space="preserve">. </w:t>
      </w:r>
    </w:p>
    <w:p w14:paraId="69AD2F79" w14:textId="77777777" w:rsidR="00BC58CD" w:rsidRPr="00D66198" w:rsidRDefault="00FA200A" w:rsidP="00975CC9">
      <w:pPr>
        <w:pStyle w:val="IMMANAmaintext"/>
        <w:numPr>
          <w:ilvl w:val="0"/>
          <w:numId w:val="6"/>
        </w:numPr>
        <w:spacing w:after="0"/>
        <w:rPr>
          <w:rFonts w:ascii="Garamond" w:hAnsi="Garamond"/>
          <w:sz w:val="24"/>
          <w:szCs w:val="24"/>
        </w:rPr>
      </w:pPr>
      <w:r w:rsidRPr="00D66198">
        <w:rPr>
          <w:rFonts w:ascii="Garamond" w:hAnsi="Garamond"/>
          <w:sz w:val="24"/>
          <w:szCs w:val="24"/>
        </w:rPr>
        <w:t xml:space="preserve">We will include additional variables into future estimations, including: </w:t>
      </w:r>
    </w:p>
    <w:p w14:paraId="7362DE30" w14:textId="77777777" w:rsidR="00BC58CD" w:rsidRPr="00D66198" w:rsidRDefault="00BC58CD" w:rsidP="00975CC9">
      <w:pPr>
        <w:pStyle w:val="IMMANAmaintext"/>
        <w:numPr>
          <w:ilvl w:val="1"/>
          <w:numId w:val="6"/>
        </w:numPr>
        <w:spacing w:after="0"/>
        <w:rPr>
          <w:rFonts w:ascii="Garamond" w:hAnsi="Garamond"/>
          <w:sz w:val="24"/>
          <w:szCs w:val="24"/>
        </w:rPr>
      </w:pPr>
      <w:r w:rsidRPr="00D66198">
        <w:rPr>
          <w:rFonts w:ascii="Garamond" w:hAnsi="Garamond"/>
          <w:sz w:val="24"/>
          <w:szCs w:val="24"/>
        </w:rPr>
        <w:t xml:space="preserve">lagged values for IPC </w:t>
      </w:r>
    </w:p>
    <w:p w14:paraId="2385BFBA" w14:textId="77777777" w:rsidR="00BC58CD" w:rsidRPr="00D66198" w:rsidRDefault="00BC58CD" w:rsidP="00975CC9">
      <w:pPr>
        <w:pStyle w:val="IMMANAmaintext"/>
        <w:numPr>
          <w:ilvl w:val="1"/>
          <w:numId w:val="6"/>
        </w:numPr>
        <w:spacing w:after="0"/>
        <w:rPr>
          <w:rFonts w:ascii="Garamond" w:hAnsi="Garamond"/>
          <w:sz w:val="24"/>
          <w:szCs w:val="24"/>
        </w:rPr>
      </w:pPr>
      <w:r w:rsidRPr="00D66198">
        <w:rPr>
          <w:rFonts w:ascii="Garamond" w:hAnsi="Garamond"/>
          <w:sz w:val="24"/>
          <w:szCs w:val="24"/>
        </w:rPr>
        <w:t xml:space="preserve">lagged values for </w:t>
      </w:r>
      <w:r w:rsidR="00FA200A" w:rsidRPr="00D66198">
        <w:rPr>
          <w:rFonts w:ascii="Garamond" w:hAnsi="Garamond"/>
          <w:sz w:val="24"/>
          <w:szCs w:val="24"/>
        </w:rPr>
        <w:t>price</w:t>
      </w:r>
      <w:r w:rsidRPr="00D66198">
        <w:rPr>
          <w:rFonts w:ascii="Garamond" w:hAnsi="Garamond"/>
          <w:sz w:val="24"/>
          <w:szCs w:val="24"/>
        </w:rPr>
        <w:t>s</w:t>
      </w:r>
      <w:r w:rsidR="00FA200A" w:rsidRPr="00D66198">
        <w:rPr>
          <w:rFonts w:ascii="Garamond" w:hAnsi="Garamond"/>
          <w:sz w:val="24"/>
          <w:szCs w:val="24"/>
        </w:rPr>
        <w:t xml:space="preserve"> </w:t>
      </w:r>
    </w:p>
    <w:p w14:paraId="5CD74FAE" w14:textId="421C4484" w:rsidR="00FA200A" w:rsidRPr="00D66198" w:rsidRDefault="00BC58CD" w:rsidP="00975CC9">
      <w:pPr>
        <w:pStyle w:val="IMMANAmaintext"/>
        <w:numPr>
          <w:ilvl w:val="1"/>
          <w:numId w:val="6"/>
        </w:numPr>
        <w:spacing w:after="0"/>
        <w:rPr>
          <w:rFonts w:ascii="Garamond" w:hAnsi="Garamond"/>
          <w:sz w:val="24"/>
          <w:szCs w:val="24"/>
        </w:rPr>
      </w:pPr>
      <w:r w:rsidRPr="00D66198">
        <w:rPr>
          <w:rFonts w:ascii="Garamond" w:hAnsi="Garamond"/>
          <w:sz w:val="24"/>
          <w:szCs w:val="24"/>
        </w:rPr>
        <w:t>measure of market thinness</w:t>
      </w:r>
      <w:r w:rsidR="00CD32B4" w:rsidRPr="00D66198">
        <w:rPr>
          <w:rFonts w:ascii="Garamond" w:hAnsi="Garamond"/>
          <w:sz w:val="24"/>
          <w:szCs w:val="24"/>
        </w:rPr>
        <w:t xml:space="preserve"> and market stock-outs</w:t>
      </w:r>
    </w:p>
    <w:p w14:paraId="790E0C8F" w14:textId="7BA23DAD" w:rsidR="00BC58CD" w:rsidRPr="00D66198" w:rsidRDefault="00BC58CD" w:rsidP="00975CC9">
      <w:pPr>
        <w:pStyle w:val="IMMANAmaintext"/>
        <w:numPr>
          <w:ilvl w:val="1"/>
          <w:numId w:val="6"/>
        </w:numPr>
        <w:spacing w:after="0"/>
        <w:rPr>
          <w:rFonts w:ascii="Garamond" w:hAnsi="Garamond"/>
          <w:sz w:val="24"/>
          <w:szCs w:val="24"/>
        </w:rPr>
      </w:pPr>
      <w:r w:rsidRPr="00D66198">
        <w:rPr>
          <w:rFonts w:ascii="Garamond" w:hAnsi="Garamond"/>
          <w:sz w:val="24"/>
          <w:szCs w:val="24"/>
        </w:rPr>
        <w:t xml:space="preserve">fertilizer inputs from two fertilizer subsidy programs: the Targeted Input Program, and the Farm Input Subsidy Program. </w:t>
      </w:r>
    </w:p>
    <w:p w14:paraId="485B0B6B" w14:textId="6922F889" w:rsidR="001E3632" w:rsidRPr="00D66198" w:rsidRDefault="001E3632" w:rsidP="00975CC9">
      <w:pPr>
        <w:pStyle w:val="IMMANAmaintext"/>
        <w:numPr>
          <w:ilvl w:val="0"/>
          <w:numId w:val="6"/>
        </w:numPr>
        <w:spacing w:after="0"/>
        <w:rPr>
          <w:rFonts w:ascii="Garamond" w:hAnsi="Garamond"/>
          <w:sz w:val="24"/>
          <w:szCs w:val="24"/>
        </w:rPr>
      </w:pPr>
      <w:r w:rsidRPr="00D66198">
        <w:rPr>
          <w:rFonts w:ascii="Garamond" w:hAnsi="Garamond"/>
          <w:sz w:val="24"/>
          <w:szCs w:val="24"/>
        </w:rPr>
        <w:t>Estimate ordinal logits</w:t>
      </w:r>
      <w:r w:rsidR="00BF45A4" w:rsidRPr="00D66198">
        <w:rPr>
          <w:rFonts w:ascii="Garamond" w:hAnsi="Garamond"/>
          <w:sz w:val="24"/>
          <w:szCs w:val="24"/>
        </w:rPr>
        <w:t xml:space="preserve"> for IPC outcomes.</w:t>
      </w:r>
    </w:p>
    <w:p w14:paraId="0E057580" w14:textId="77777777" w:rsidR="00F965FC" w:rsidRPr="00D66198" w:rsidRDefault="00F965FC" w:rsidP="00975CC9">
      <w:pPr>
        <w:pStyle w:val="IMMANAmaintext"/>
        <w:spacing w:after="0"/>
        <w:ind w:left="720"/>
        <w:rPr>
          <w:rFonts w:ascii="Garamond" w:hAnsi="Garamond"/>
          <w:sz w:val="24"/>
          <w:szCs w:val="24"/>
        </w:rPr>
      </w:pPr>
    </w:p>
    <w:p w14:paraId="1999AF73" w14:textId="77777777" w:rsidR="0064309C" w:rsidRPr="00D66198" w:rsidRDefault="0064309C" w:rsidP="00975CC9">
      <w:pPr>
        <w:pStyle w:val="IMMANAmaintext"/>
        <w:spacing w:after="0"/>
        <w:rPr>
          <w:rFonts w:ascii="Garamond" w:hAnsi="Garamond"/>
          <w:sz w:val="24"/>
          <w:szCs w:val="24"/>
        </w:rPr>
      </w:pPr>
    </w:p>
    <w:p w14:paraId="71223333" w14:textId="0416ADAF" w:rsidR="005745BF" w:rsidRPr="00D66198" w:rsidRDefault="005745BF" w:rsidP="00975CC9">
      <w:pPr>
        <w:pStyle w:val="IMMANAmaintext"/>
        <w:spacing w:after="0"/>
        <w:outlineLvl w:val="0"/>
        <w:rPr>
          <w:rFonts w:ascii="Garamond" w:hAnsi="Garamond"/>
          <w:b/>
          <w:sz w:val="24"/>
          <w:szCs w:val="24"/>
        </w:rPr>
      </w:pPr>
      <w:r w:rsidRPr="00D66198">
        <w:rPr>
          <w:rFonts w:ascii="Garamond" w:hAnsi="Garamond"/>
          <w:b/>
          <w:sz w:val="24"/>
          <w:szCs w:val="24"/>
        </w:rPr>
        <w:t>Limitatio</w:t>
      </w:r>
      <w:r w:rsidR="00091031" w:rsidRPr="00D66198">
        <w:rPr>
          <w:rFonts w:ascii="Garamond" w:hAnsi="Garamond"/>
          <w:b/>
          <w:sz w:val="24"/>
          <w:szCs w:val="24"/>
        </w:rPr>
        <w:t>ns</w:t>
      </w:r>
    </w:p>
    <w:p w14:paraId="517D5C29" w14:textId="77777777" w:rsidR="00CD32B4" w:rsidRPr="00D66198" w:rsidRDefault="00CD32B4" w:rsidP="00975CC9">
      <w:pPr>
        <w:pStyle w:val="IMMANAmaintext"/>
        <w:spacing w:after="0"/>
        <w:outlineLvl w:val="0"/>
        <w:rPr>
          <w:rFonts w:ascii="Garamond" w:hAnsi="Garamond"/>
          <w:b/>
          <w:sz w:val="24"/>
          <w:szCs w:val="24"/>
        </w:rPr>
      </w:pPr>
    </w:p>
    <w:p w14:paraId="6E6D0B23" w14:textId="4910CF77" w:rsidR="00AA36D5" w:rsidRPr="00D66198" w:rsidRDefault="006D024B" w:rsidP="00975CC9">
      <w:pPr>
        <w:pStyle w:val="IMMANAmaintext"/>
        <w:spacing w:after="0"/>
        <w:rPr>
          <w:rFonts w:ascii="Garamond" w:hAnsi="Garamond"/>
          <w:sz w:val="24"/>
          <w:szCs w:val="24"/>
        </w:rPr>
      </w:pPr>
      <w:r w:rsidRPr="00D66198">
        <w:rPr>
          <w:rFonts w:ascii="Garamond" w:hAnsi="Garamond"/>
          <w:sz w:val="24"/>
          <w:szCs w:val="24"/>
        </w:rPr>
        <w:t xml:space="preserve">Food security data are often representative at different spatial scales, from country-level assessments using FAO production data, to individual-level measures based on child anthropometry Z-scores (Dangour et al. 2012).  Our </w:t>
      </w:r>
      <w:r w:rsidR="00E67969" w:rsidRPr="00D66198">
        <w:rPr>
          <w:rFonts w:ascii="Garamond" w:hAnsi="Garamond"/>
          <w:sz w:val="24"/>
          <w:szCs w:val="24"/>
        </w:rPr>
        <w:t xml:space="preserve">analysis and </w:t>
      </w:r>
      <w:r w:rsidRPr="00D66198">
        <w:rPr>
          <w:rFonts w:ascii="Garamond" w:hAnsi="Garamond"/>
          <w:sz w:val="24"/>
          <w:szCs w:val="24"/>
        </w:rPr>
        <w:t>r</w:t>
      </w:r>
      <w:r w:rsidR="0084371D" w:rsidRPr="00D66198">
        <w:rPr>
          <w:rFonts w:ascii="Garamond" w:hAnsi="Garamond"/>
          <w:sz w:val="24"/>
          <w:szCs w:val="24"/>
        </w:rPr>
        <w:t>esults are at the sub-district</w:t>
      </w:r>
      <w:r w:rsidR="0091160B" w:rsidRPr="00D66198">
        <w:rPr>
          <w:rFonts w:ascii="Garamond" w:hAnsi="Garamond"/>
          <w:sz w:val="24"/>
          <w:szCs w:val="24"/>
        </w:rPr>
        <w:t xml:space="preserve"> zone-level</w:t>
      </w:r>
      <w:r w:rsidR="0084371D" w:rsidRPr="00D66198">
        <w:rPr>
          <w:rFonts w:ascii="Garamond" w:hAnsi="Garamond"/>
          <w:sz w:val="24"/>
          <w:szCs w:val="24"/>
        </w:rPr>
        <w:t>.</w:t>
      </w:r>
      <w:r w:rsidR="0068403C" w:rsidRPr="00D66198">
        <w:rPr>
          <w:rFonts w:ascii="Garamond" w:hAnsi="Garamond"/>
          <w:sz w:val="24"/>
          <w:szCs w:val="24"/>
        </w:rPr>
        <w:t xml:space="preserve"> </w:t>
      </w:r>
      <w:r w:rsidR="00C17429" w:rsidRPr="00D66198">
        <w:rPr>
          <w:rFonts w:ascii="Garamond" w:hAnsi="Garamond"/>
          <w:sz w:val="24"/>
          <w:szCs w:val="24"/>
        </w:rPr>
        <w:t>The zones</w:t>
      </w:r>
      <w:r w:rsidR="0091160B" w:rsidRPr="00D66198">
        <w:rPr>
          <w:rFonts w:ascii="Garamond" w:hAnsi="Garamond"/>
          <w:sz w:val="24"/>
          <w:szCs w:val="24"/>
        </w:rPr>
        <w:t xml:space="preserve"> </w:t>
      </w:r>
      <w:r w:rsidR="00C17429" w:rsidRPr="00D66198">
        <w:rPr>
          <w:rFonts w:ascii="Garamond" w:hAnsi="Garamond"/>
          <w:sz w:val="24"/>
          <w:szCs w:val="24"/>
        </w:rPr>
        <w:t>used in our analysis are intended</w:t>
      </w:r>
      <w:r w:rsidR="0091160B" w:rsidRPr="00D66198">
        <w:rPr>
          <w:rFonts w:ascii="Garamond" w:hAnsi="Garamond"/>
          <w:sz w:val="24"/>
          <w:szCs w:val="24"/>
        </w:rPr>
        <w:t xml:space="preserve"> </w:t>
      </w:r>
      <w:r w:rsidR="008A36C1" w:rsidRPr="00D66198">
        <w:rPr>
          <w:rFonts w:ascii="Garamond" w:hAnsi="Garamond"/>
          <w:sz w:val="24"/>
          <w:szCs w:val="24"/>
        </w:rPr>
        <w:t xml:space="preserve">to facilitate </w:t>
      </w:r>
      <w:r w:rsidR="0091160B" w:rsidRPr="00D66198">
        <w:rPr>
          <w:rFonts w:ascii="Garamond" w:hAnsi="Garamond"/>
          <w:sz w:val="24"/>
          <w:szCs w:val="24"/>
        </w:rPr>
        <w:t>emergency response</w:t>
      </w:r>
      <w:r w:rsidR="00C17429" w:rsidRPr="00D66198">
        <w:rPr>
          <w:rFonts w:ascii="Garamond" w:hAnsi="Garamond"/>
          <w:sz w:val="24"/>
          <w:szCs w:val="24"/>
        </w:rPr>
        <w:t>, and are relatively coarse</w:t>
      </w:r>
      <w:r w:rsidR="0091160B" w:rsidRPr="00D66198">
        <w:rPr>
          <w:rFonts w:ascii="Garamond" w:hAnsi="Garamond"/>
          <w:sz w:val="24"/>
          <w:szCs w:val="24"/>
        </w:rPr>
        <w:t xml:space="preserve"> (Chris Hillbruner, personal communication).</w:t>
      </w:r>
      <w:r w:rsidR="0084371D" w:rsidRPr="00D66198">
        <w:rPr>
          <w:rFonts w:ascii="Garamond" w:hAnsi="Garamond"/>
          <w:sz w:val="24"/>
          <w:szCs w:val="24"/>
        </w:rPr>
        <w:t xml:space="preserve"> We cannot estimate variations within communities or</w:t>
      </w:r>
      <w:r w:rsidR="00E3146D" w:rsidRPr="00D66198">
        <w:rPr>
          <w:rFonts w:ascii="Garamond" w:hAnsi="Garamond"/>
          <w:sz w:val="24"/>
          <w:szCs w:val="24"/>
        </w:rPr>
        <w:t xml:space="preserve"> within</w:t>
      </w:r>
      <w:r w:rsidR="00BC2FCC" w:rsidRPr="00D66198">
        <w:rPr>
          <w:rFonts w:ascii="Garamond" w:hAnsi="Garamond"/>
          <w:sz w:val="24"/>
          <w:szCs w:val="24"/>
        </w:rPr>
        <w:t xml:space="preserve"> households, which </w:t>
      </w:r>
      <w:r w:rsidR="000D488E" w:rsidRPr="00D66198">
        <w:rPr>
          <w:rFonts w:ascii="Garamond" w:hAnsi="Garamond"/>
          <w:sz w:val="24"/>
          <w:szCs w:val="24"/>
        </w:rPr>
        <w:t xml:space="preserve">remain important drivers of food insecurity and undernutrition. </w:t>
      </w:r>
      <w:r w:rsidRPr="00D66198">
        <w:rPr>
          <w:rFonts w:ascii="Garamond" w:hAnsi="Garamond"/>
          <w:sz w:val="24"/>
          <w:szCs w:val="24"/>
        </w:rPr>
        <w:t xml:space="preserve">Brown et al. (2017), for example, recently found that nearly 75 percent of food insecure individuals reside outside of the </w:t>
      </w:r>
      <w:r w:rsidRPr="00D66198">
        <w:rPr>
          <w:rFonts w:ascii="Garamond" w:hAnsi="Garamond"/>
          <w:sz w:val="24"/>
          <w:szCs w:val="24"/>
        </w:rPr>
        <w:lastRenderedPageBreak/>
        <w:t>poorest 20 percent of households.</w:t>
      </w:r>
      <w:r w:rsidR="00AA36D5" w:rsidRPr="00D66198">
        <w:rPr>
          <w:rFonts w:ascii="Garamond" w:hAnsi="Garamond"/>
          <w:sz w:val="24"/>
          <w:szCs w:val="24"/>
        </w:rPr>
        <w:t xml:space="preserve"> New technologies that can target </w:t>
      </w:r>
      <w:r w:rsidR="003559B5" w:rsidRPr="00D66198">
        <w:rPr>
          <w:rFonts w:ascii="Garamond" w:hAnsi="Garamond"/>
          <w:sz w:val="24"/>
          <w:szCs w:val="24"/>
        </w:rPr>
        <w:t xml:space="preserve">particular </w:t>
      </w:r>
      <w:r w:rsidR="00AA36D5" w:rsidRPr="00D66198">
        <w:rPr>
          <w:rFonts w:ascii="Garamond" w:hAnsi="Garamond"/>
          <w:sz w:val="24"/>
          <w:szCs w:val="24"/>
        </w:rPr>
        <w:t>households or communities, such as SMS and voice response, offer some possibilities to complement and enrich these findings (Bauer et al. 2015). As of this writing, findings from these technologies have not been adequately validated against more traditional measures of food insecurity, and this area remains an important avenue for future research. Nonetheless, once such tools are better understood and</w:t>
      </w:r>
      <w:r w:rsidR="00D61053" w:rsidRPr="00D66198">
        <w:rPr>
          <w:rFonts w:ascii="Garamond" w:hAnsi="Garamond"/>
          <w:sz w:val="24"/>
          <w:szCs w:val="24"/>
        </w:rPr>
        <w:t xml:space="preserve"> it is established that they do effectively capture food insecurity</w:t>
      </w:r>
      <w:r w:rsidR="005A656A" w:rsidRPr="00D66198">
        <w:rPr>
          <w:rFonts w:ascii="Garamond" w:hAnsi="Garamond"/>
          <w:sz w:val="24"/>
          <w:szCs w:val="24"/>
        </w:rPr>
        <w:t>,</w:t>
      </w:r>
      <w:r w:rsidR="00AA36D5" w:rsidRPr="00D66198">
        <w:rPr>
          <w:rFonts w:ascii="Garamond" w:hAnsi="Garamond"/>
          <w:sz w:val="24"/>
          <w:szCs w:val="24"/>
        </w:rPr>
        <w:t xml:space="preserve"> incorporating a more localized collection of rCSI data could be a valuable complement to </w:t>
      </w:r>
      <w:r w:rsidR="00A04343" w:rsidRPr="00D66198">
        <w:rPr>
          <w:rFonts w:ascii="Garamond" w:hAnsi="Garamond"/>
          <w:sz w:val="24"/>
          <w:szCs w:val="24"/>
        </w:rPr>
        <w:t>current early warning systems</w:t>
      </w:r>
      <w:r w:rsidR="00AA36D5" w:rsidRPr="00D66198">
        <w:rPr>
          <w:rFonts w:ascii="Garamond" w:hAnsi="Garamond"/>
          <w:sz w:val="24"/>
          <w:szCs w:val="24"/>
        </w:rPr>
        <w:t xml:space="preserve">. Pairing IPC </w:t>
      </w:r>
      <w:r w:rsidR="00A04343" w:rsidRPr="00D66198">
        <w:rPr>
          <w:rFonts w:ascii="Garamond" w:hAnsi="Garamond"/>
          <w:sz w:val="24"/>
          <w:szCs w:val="24"/>
        </w:rPr>
        <w:t xml:space="preserve">assessments </w:t>
      </w:r>
      <w:r w:rsidR="00AA36D5" w:rsidRPr="00D66198">
        <w:rPr>
          <w:rFonts w:ascii="Garamond" w:hAnsi="Garamond"/>
          <w:sz w:val="24"/>
          <w:szCs w:val="24"/>
        </w:rPr>
        <w:t xml:space="preserve">with voice-response surveys and or other innovative ways of capturing useful supplemental data could improve the ability to drill down beyond IPC zones to household level food insecurity. </w:t>
      </w:r>
    </w:p>
    <w:p w14:paraId="51DE7303" w14:textId="77777777" w:rsidR="00F26951" w:rsidRPr="00D66198" w:rsidRDefault="00F26951" w:rsidP="00975CC9">
      <w:pPr>
        <w:pStyle w:val="IMMANAmaintext"/>
        <w:spacing w:after="0"/>
        <w:rPr>
          <w:rFonts w:ascii="Garamond" w:hAnsi="Garamond"/>
          <w:sz w:val="24"/>
          <w:szCs w:val="24"/>
        </w:rPr>
      </w:pPr>
    </w:p>
    <w:p w14:paraId="26459061" w14:textId="10165457" w:rsidR="005745BF" w:rsidRPr="00D66198" w:rsidRDefault="00C27680" w:rsidP="00975CC9">
      <w:pPr>
        <w:pStyle w:val="IMMANAmaintext"/>
        <w:spacing w:after="0"/>
        <w:rPr>
          <w:rFonts w:ascii="Garamond" w:hAnsi="Garamond"/>
          <w:sz w:val="24"/>
          <w:szCs w:val="24"/>
        </w:rPr>
      </w:pPr>
      <w:r w:rsidRPr="00D66198">
        <w:rPr>
          <w:rFonts w:ascii="Garamond" w:hAnsi="Garamond"/>
          <w:sz w:val="24"/>
          <w:szCs w:val="24"/>
        </w:rPr>
        <w:t xml:space="preserve">A further limitation is that the </w:t>
      </w:r>
      <w:r w:rsidR="00115679" w:rsidRPr="00D66198">
        <w:rPr>
          <w:rFonts w:ascii="Garamond" w:hAnsi="Garamond"/>
          <w:sz w:val="24"/>
          <w:szCs w:val="24"/>
        </w:rPr>
        <w:t>IPC in Malawi</w:t>
      </w:r>
      <w:r w:rsidR="007A7FA3" w:rsidRPr="00D66198">
        <w:rPr>
          <w:rFonts w:ascii="Garamond" w:hAnsi="Garamond"/>
          <w:sz w:val="24"/>
          <w:szCs w:val="24"/>
        </w:rPr>
        <w:t xml:space="preserve"> </w:t>
      </w:r>
      <w:r w:rsidRPr="00D66198">
        <w:rPr>
          <w:rFonts w:ascii="Garamond" w:hAnsi="Garamond"/>
          <w:sz w:val="24"/>
          <w:szCs w:val="24"/>
        </w:rPr>
        <w:t xml:space="preserve">does not have a great deal of variation. Malawi is also a fairly simple case: there was no conflict, no mass migration, and no famine. Nonetheless, in places where conflicts are emergent or ongoing, our approach can provide an important source of information. Our future research will evaluate the IPC in other locations. Finally, there are other important sources </w:t>
      </w:r>
      <w:r w:rsidR="005745BF" w:rsidRPr="00D66198">
        <w:rPr>
          <w:rFonts w:ascii="Garamond" w:hAnsi="Garamond"/>
          <w:sz w:val="24"/>
          <w:szCs w:val="24"/>
        </w:rPr>
        <w:t>of variation</w:t>
      </w:r>
      <w:r w:rsidR="009C55E6" w:rsidRPr="00D66198">
        <w:rPr>
          <w:rFonts w:ascii="Garamond" w:hAnsi="Garamond"/>
          <w:sz w:val="24"/>
          <w:szCs w:val="24"/>
        </w:rPr>
        <w:t xml:space="preserve"> that we hope to incorporate into our future analyses</w:t>
      </w:r>
      <w:r w:rsidRPr="00D66198">
        <w:rPr>
          <w:rFonts w:ascii="Garamond" w:hAnsi="Garamond"/>
          <w:sz w:val="24"/>
          <w:szCs w:val="24"/>
        </w:rPr>
        <w:t>. Measures such as the</w:t>
      </w:r>
      <w:r w:rsidR="00190E5C" w:rsidRPr="00D66198">
        <w:rPr>
          <w:rFonts w:ascii="Garamond" w:hAnsi="Garamond"/>
          <w:sz w:val="24"/>
          <w:szCs w:val="24"/>
        </w:rPr>
        <w:t xml:space="preserve"> NDVI</w:t>
      </w:r>
      <w:r w:rsidRPr="00D66198">
        <w:rPr>
          <w:rFonts w:ascii="Garamond" w:hAnsi="Garamond"/>
          <w:sz w:val="24"/>
          <w:szCs w:val="24"/>
        </w:rPr>
        <w:t xml:space="preserve"> and </w:t>
      </w:r>
      <w:r w:rsidR="00303BC2" w:rsidRPr="00D66198">
        <w:rPr>
          <w:rFonts w:ascii="Garamond" w:hAnsi="Garamond"/>
          <w:sz w:val="24"/>
          <w:szCs w:val="24"/>
        </w:rPr>
        <w:t>soil moisture</w:t>
      </w:r>
      <w:r w:rsidRPr="00D66198">
        <w:rPr>
          <w:rFonts w:ascii="Garamond" w:hAnsi="Garamond"/>
          <w:sz w:val="24"/>
          <w:szCs w:val="24"/>
        </w:rPr>
        <w:t xml:space="preserve"> could provide valuable insights. Similarly, incorporating</w:t>
      </w:r>
      <w:r w:rsidR="00303BC2" w:rsidRPr="00D66198">
        <w:rPr>
          <w:rFonts w:ascii="Garamond" w:hAnsi="Garamond"/>
          <w:sz w:val="24"/>
          <w:szCs w:val="24"/>
        </w:rPr>
        <w:t xml:space="preserve"> </w:t>
      </w:r>
      <w:r w:rsidRPr="00D66198">
        <w:rPr>
          <w:rFonts w:ascii="Garamond" w:hAnsi="Garamond"/>
          <w:sz w:val="24"/>
          <w:szCs w:val="24"/>
        </w:rPr>
        <w:t>crops models and household level factors could potentially improve the fit of our models.</w:t>
      </w:r>
      <w:r w:rsidR="005745BF" w:rsidRPr="00D66198">
        <w:rPr>
          <w:rFonts w:ascii="Garamond" w:hAnsi="Garamond"/>
          <w:sz w:val="24"/>
          <w:szCs w:val="24"/>
        </w:rPr>
        <w:t xml:space="preserve"> </w:t>
      </w:r>
      <w:r w:rsidRPr="00D66198">
        <w:rPr>
          <w:rFonts w:ascii="Garamond" w:hAnsi="Garamond"/>
          <w:sz w:val="24"/>
          <w:szCs w:val="24"/>
        </w:rPr>
        <w:t>We aim to replicate these models elsewhere to improve the models, as well as incorporate and evaluate other forms of data to assess the trade-offs between increasing complexity and parsimony.</w:t>
      </w:r>
    </w:p>
    <w:p w14:paraId="08A34712" w14:textId="77777777" w:rsidR="008E538E" w:rsidRPr="00D66198" w:rsidRDefault="008E538E" w:rsidP="00975CC9">
      <w:pPr>
        <w:pStyle w:val="IMMANAmaintext"/>
        <w:spacing w:after="0"/>
        <w:rPr>
          <w:rFonts w:ascii="Garamond" w:hAnsi="Garamond"/>
          <w:sz w:val="24"/>
          <w:szCs w:val="24"/>
        </w:rPr>
      </w:pPr>
    </w:p>
    <w:p w14:paraId="48A6D5AB" w14:textId="77777777" w:rsidR="00805840" w:rsidRPr="00D66198" w:rsidRDefault="00805840" w:rsidP="00975CC9">
      <w:pPr>
        <w:pStyle w:val="IMMANAmaintext"/>
        <w:spacing w:after="0"/>
        <w:rPr>
          <w:rFonts w:ascii="Garamond" w:hAnsi="Garamond"/>
          <w:sz w:val="24"/>
          <w:szCs w:val="24"/>
        </w:rPr>
      </w:pPr>
    </w:p>
    <w:p w14:paraId="6043A204" w14:textId="39A95A0D" w:rsidR="00F87C5C" w:rsidRPr="00D66198" w:rsidRDefault="00F87C5C" w:rsidP="00975CC9">
      <w:pPr>
        <w:pStyle w:val="IMMANAmaintext"/>
        <w:spacing w:after="0"/>
        <w:outlineLvl w:val="0"/>
        <w:rPr>
          <w:rFonts w:ascii="Garamond" w:hAnsi="Garamond"/>
          <w:b/>
          <w:sz w:val="24"/>
          <w:szCs w:val="24"/>
        </w:rPr>
      </w:pPr>
      <w:r w:rsidRPr="00D66198">
        <w:rPr>
          <w:rFonts w:ascii="Garamond" w:hAnsi="Garamond"/>
          <w:b/>
          <w:sz w:val="24"/>
          <w:szCs w:val="24"/>
        </w:rPr>
        <w:t xml:space="preserve">Discussion and </w:t>
      </w:r>
      <w:r w:rsidR="007E723F" w:rsidRPr="00D66198">
        <w:rPr>
          <w:rFonts w:ascii="Garamond" w:hAnsi="Garamond"/>
          <w:b/>
          <w:sz w:val="24"/>
          <w:szCs w:val="24"/>
        </w:rPr>
        <w:t>n</w:t>
      </w:r>
      <w:r w:rsidR="00DE1FA0" w:rsidRPr="00D66198">
        <w:rPr>
          <w:rFonts w:ascii="Garamond" w:hAnsi="Garamond"/>
          <w:b/>
          <w:sz w:val="24"/>
          <w:szCs w:val="24"/>
        </w:rPr>
        <w:t>ext steps</w:t>
      </w:r>
    </w:p>
    <w:p w14:paraId="32E08394" w14:textId="77777777" w:rsidR="00164C20" w:rsidRPr="00D66198" w:rsidRDefault="00164C20" w:rsidP="00975CC9">
      <w:pPr>
        <w:pStyle w:val="IMMANAmaintext"/>
        <w:spacing w:after="0"/>
        <w:outlineLvl w:val="0"/>
        <w:rPr>
          <w:rFonts w:ascii="Garamond" w:hAnsi="Garamond"/>
          <w:b/>
          <w:sz w:val="24"/>
          <w:szCs w:val="24"/>
        </w:rPr>
      </w:pPr>
    </w:p>
    <w:p w14:paraId="6ED344A8" w14:textId="2F625898" w:rsidR="0048437C" w:rsidRPr="00D66198" w:rsidRDefault="001E5800" w:rsidP="00975CC9">
      <w:pPr>
        <w:pStyle w:val="IMMANAmaintext"/>
        <w:spacing w:after="0"/>
        <w:rPr>
          <w:rFonts w:ascii="Garamond" w:hAnsi="Garamond"/>
          <w:sz w:val="24"/>
          <w:szCs w:val="24"/>
          <w:highlight w:val="yellow"/>
        </w:rPr>
      </w:pPr>
      <w:r w:rsidRPr="00D66198">
        <w:rPr>
          <w:rFonts w:ascii="Garamond" w:hAnsi="Garamond"/>
          <w:sz w:val="24"/>
          <w:szCs w:val="24"/>
        </w:rPr>
        <w:t xml:space="preserve">Our work takes advantage of underexploited resources: a wealth of time-varying spatial data available for integration, analysis, and prediction of food crises. </w:t>
      </w:r>
      <w:r w:rsidR="00276A87" w:rsidRPr="00D66198">
        <w:rPr>
          <w:rFonts w:ascii="Garamond" w:hAnsi="Garamond"/>
          <w:sz w:val="24"/>
          <w:szCs w:val="24"/>
        </w:rPr>
        <w:t>We find</w:t>
      </w:r>
      <w:r w:rsidR="00DB361F" w:rsidRPr="00D66198">
        <w:rPr>
          <w:rFonts w:ascii="Garamond" w:hAnsi="Garamond"/>
          <w:sz w:val="24"/>
          <w:szCs w:val="24"/>
        </w:rPr>
        <w:t xml:space="preserve"> that </w:t>
      </w:r>
      <w:r w:rsidR="007A7FA3" w:rsidRPr="00D66198">
        <w:rPr>
          <w:rFonts w:ascii="Garamond" w:hAnsi="Garamond"/>
          <w:sz w:val="24"/>
          <w:szCs w:val="24"/>
        </w:rPr>
        <w:t xml:space="preserve">contemporaneous </w:t>
      </w:r>
      <w:r w:rsidR="00DB361F" w:rsidRPr="00D66198">
        <w:rPr>
          <w:rFonts w:ascii="Garamond" w:hAnsi="Garamond"/>
          <w:sz w:val="24"/>
          <w:szCs w:val="24"/>
        </w:rPr>
        <w:t xml:space="preserve">price and measures of </w:t>
      </w:r>
      <w:r w:rsidR="007A7FA3" w:rsidRPr="00D66198">
        <w:rPr>
          <w:rFonts w:ascii="Garamond" w:hAnsi="Garamond"/>
          <w:sz w:val="24"/>
          <w:szCs w:val="24"/>
        </w:rPr>
        <w:t xml:space="preserve">the prior </w:t>
      </w:r>
      <w:r w:rsidR="00DB361F" w:rsidRPr="00D66198">
        <w:rPr>
          <w:rFonts w:ascii="Garamond" w:hAnsi="Garamond"/>
          <w:sz w:val="24"/>
          <w:szCs w:val="24"/>
        </w:rPr>
        <w:t xml:space="preserve">year’s precipitation consistently </w:t>
      </w:r>
      <w:r w:rsidR="0048437C" w:rsidRPr="00D66198">
        <w:rPr>
          <w:rFonts w:ascii="Garamond" w:hAnsi="Garamond"/>
          <w:sz w:val="24"/>
          <w:szCs w:val="24"/>
        </w:rPr>
        <w:t>predict t</w:t>
      </w:r>
      <w:r w:rsidR="00DB361F" w:rsidRPr="00D66198">
        <w:rPr>
          <w:rFonts w:ascii="Garamond" w:hAnsi="Garamond"/>
          <w:sz w:val="24"/>
          <w:szCs w:val="24"/>
        </w:rPr>
        <w:t xml:space="preserve">he IPC. </w:t>
      </w:r>
      <w:r w:rsidR="00D1575E" w:rsidRPr="00D66198">
        <w:rPr>
          <w:rFonts w:ascii="Garamond" w:hAnsi="Garamond"/>
          <w:sz w:val="24"/>
          <w:szCs w:val="24"/>
        </w:rPr>
        <w:t xml:space="preserve">These results represent </w:t>
      </w:r>
      <w:r w:rsidR="00B02274" w:rsidRPr="00D66198">
        <w:rPr>
          <w:rFonts w:ascii="Garamond" w:hAnsi="Garamond"/>
          <w:sz w:val="24"/>
          <w:szCs w:val="24"/>
        </w:rPr>
        <w:t>a first step in developing a parsimonious early warning model that utilizes real-time data. Incorporating precipitation and market data into modelling of the IPC can provide an important first step for policymakers aiming to determine where to focus data collection efforts, to monitor changes more frequently than the quarterly or semi-annual IPC assessments, and to target assistance efforts.</w:t>
      </w:r>
    </w:p>
    <w:p w14:paraId="582FF527" w14:textId="77777777" w:rsidR="0048437C" w:rsidRPr="00D66198" w:rsidRDefault="0048437C" w:rsidP="00975CC9">
      <w:pPr>
        <w:pStyle w:val="IMMANAmaintext"/>
        <w:spacing w:after="0"/>
        <w:rPr>
          <w:rFonts w:ascii="Garamond" w:hAnsi="Garamond"/>
          <w:sz w:val="24"/>
          <w:szCs w:val="24"/>
          <w:highlight w:val="yellow"/>
        </w:rPr>
      </w:pPr>
    </w:p>
    <w:p w14:paraId="608F35FA" w14:textId="470DD7A9" w:rsidR="00E85EEF" w:rsidRPr="00D66198" w:rsidRDefault="00016EBC" w:rsidP="00975CC9">
      <w:pPr>
        <w:pStyle w:val="IMMANAmaintext"/>
        <w:spacing w:after="0"/>
        <w:rPr>
          <w:rFonts w:ascii="Garamond" w:hAnsi="Garamond"/>
          <w:sz w:val="24"/>
          <w:szCs w:val="24"/>
        </w:rPr>
      </w:pPr>
      <w:r w:rsidRPr="00D66198">
        <w:rPr>
          <w:rFonts w:ascii="Garamond" w:hAnsi="Garamond"/>
          <w:sz w:val="24"/>
          <w:szCs w:val="24"/>
        </w:rPr>
        <w:t>Our research advances the frontiers of food security early warning and monitoring</w:t>
      </w:r>
      <w:r w:rsidR="001E0CBB" w:rsidRPr="00D66198">
        <w:rPr>
          <w:rFonts w:ascii="Garamond" w:hAnsi="Garamond"/>
          <w:sz w:val="24"/>
          <w:szCs w:val="24"/>
        </w:rPr>
        <w:t xml:space="preserve"> in three</w:t>
      </w:r>
      <w:r w:rsidRPr="00D66198">
        <w:rPr>
          <w:rFonts w:ascii="Garamond" w:hAnsi="Garamond"/>
          <w:sz w:val="24"/>
          <w:szCs w:val="24"/>
        </w:rPr>
        <w:t xml:space="preserve"> crucial ways. First, in the case of Malawi, we use a small set of readily available data to model food security crises at a fine time scale, both to allow rapid responses and to identify factors that affect regional resilience to rainfall </w:t>
      </w:r>
      <w:r w:rsidR="00F93324" w:rsidRPr="00D66198">
        <w:rPr>
          <w:rFonts w:ascii="Garamond" w:hAnsi="Garamond"/>
          <w:sz w:val="24"/>
          <w:szCs w:val="24"/>
        </w:rPr>
        <w:t>shocks and price increases</w:t>
      </w:r>
      <w:r w:rsidRPr="00D66198">
        <w:rPr>
          <w:rFonts w:ascii="Garamond" w:hAnsi="Garamond"/>
          <w:sz w:val="24"/>
          <w:szCs w:val="24"/>
        </w:rPr>
        <w:t xml:space="preserve">. Second, our model demonstrates the possibility of making predictions in remote areas of countries, where food-security data are often lacking. Because such areas are more difficult, expensive and time-intensive to reach, improving predictions in these places has a special importance. Following further validation of our model in other contexts, our </w:t>
      </w:r>
      <w:r w:rsidR="00C948BE" w:rsidRPr="00D66198">
        <w:rPr>
          <w:rFonts w:ascii="Garamond" w:hAnsi="Garamond"/>
          <w:sz w:val="24"/>
          <w:szCs w:val="24"/>
        </w:rPr>
        <w:t xml:space="preserve">future work will aim to </w:t>
      </w:r>
      <w:r w:rsidRPr="00D66198">
        <w:rPr>
          <w:rFonts w:ascii="Garamond" w:hAnsi="Garamond"/>
          <w:sz w:val="24"/>
          <w:szCs w:val="24"/>
        </w:rPr>
        <w:t>generate improved predicti</w:t>
      </w:r>
      <w:r w:rsidR="00122779" w:rsidRPr="00D66198">
        <w:rPr>
          <w:rFonts w:ascii="Garamond" w:hAnsi="Garamond"/>
          <w:sz w:val="24"/>
          <w:szCs w:val="24"/>
        </w:rPr>
        <w:t>ons out of sample.</w:t>
      </w:r>
      <w:r w:rsidR="001E0CBB" w:rsidRPr="00D66198">
        <w:rPr>
          <w:rFonts w:ascii="Garamond" w:hAnsi="Garamond"/>
          <w:sz w:val="24"/>
          <w:szCs w:val="24"/>
        </w:rPr>
        <w:t xml:space="preserve"> Third, this is the first quantitative validation that we are aware of the IPC against household level food security data. We find that t</w:t>
      </w:r>
      <w:r w:rsidR="00DB361F" w:rsidRPr="00D66198">
        <w:rPr>
          <w:rFonts w:ascii="Garamond" w:hAnsi="Garamond"/>
          <w:sz w:val="24"/>
          <w:szCs w:val="24"/>
        </w:rPr>
        <w:t>he IPC is strongly associated w</w:t>
      </w:r>
      <w:r w:rsidR="00122779" w:rsidRPr="00D66198">
        <w:rPr>
          <w:rFonts w:ascii="Garamond" w:hAnsi="Garamond"/>
          <w:sz w:val="24"/>
          <w:szCs w:val="24"/>
        </w:rPr>
        <w:t>ith the rCSI, indicating that the IPC method</w:t>
      </w:r>
      <w:r w:rsidR="00DB361F" w:rsidRPr="00D66198">
        <w:rPr>
          <w:rFonts w:ascii="Garamond" w:hAnsi="Garamond"/>
          <w:sz w:val="24"/>
          <w:szCs w:val="24"/>
        </w:rPr>
        <w:t xml:space="preserve"> does successfully captu</w:t>
      </w:r>
      <w:r w:rsidR="001E0CBB" w:rsidRPr="00D66198">
        <w:rPr>
          <w:rFonts w:ascii="Garamond" w:hAnsi="Garamond"/>
          <w:sz w:val="24"/>
          <w:szCs w:val="24"/>
        </w:rPr>
        <w:t>re food security, even though the IPC</w:t>
      </w:r>
      <w:r w:rsidR="00DB361F" w:rsidRPr="00D66198">
        <w:rPr>
          <w:rFonts w:ascii="Garamond" w:hAnsi="Garamond"/>
          <w:sz w:val="24"/>
          <w:szCs w:val="24"/>
        </w:rPr>
        <w:t xml:space="preserve"> relies on a meta-analysis of available data</w:t>
      </w:r>
      <w:r w:rsidR="00444131" w:rsidRPr="00D66198">
        <w:rPr>
          <w:rFonts w:ascii="Garamond" w:hAnsi="Garamond"/>
          <w:sz w:val="24"/>
          <w:szCs w:val="24"/>
        </w:rPr>
        <w:t xml:space="preserve"> to reach a</w:t>
      </w:r>
      <w:r w:rsidR="00E137CC" w:rsidRPr="00D66198">
        <w:rPr>
          <w:rFonts w:ascii="Garamond" w:hAnsi="Garamond"/>
          <w:sz w:val="24"/>
          <w:szCs w:val="24"/>
        </w:rPr>
        <w:t xml:space="preserve"> working group</w:t>
      </w:r>
      <w:r w:rsidR="00444131" w:rsidRPr="00D66198">
        <w:rPr>
          <w:rFonts w:ascii="Garamond" w:hAnsi="Garamond"/>
          <w:sz w:val="24"/>
          <w:szCs w:val="24"/>
        </w:rPr>
        <w:t xml:space="preserve"> consensus</w:t>
      </w:r>
      <w:r w:rsidR="00E137CC" w:rsidRPr="00D66198">
        <w:rPr>
          <w:rFonts w:ascii="Garamond" w:hAnsi="Garamond"/>
          <w:sz w:val="24"/>
          <w:szCs w:val="24"/>
        </w:rPr>
        <w:t xml:space="preserve"> on IPC rankings</w:t>
      </w:r>
      <w:r w:rsidR="00555BF4" w:rsidRPr="00D66198">
        <w:rPr>
          <w:rFonts w:ascii="Garamond" w:hAnsi="Garamond"/>
          <w:sz w:val="24"/>
          <w:szCs w:val="24"/>
        </w:rPr>
        <w:t xml:space="preserve">. </w:t>
      </w:r>
      <w:r w:rsidR="003F6A7E" w:rsidRPr="00D66198">
        <w:rPr>
          <w:rFonts w:ascii="Garamond" w:hAnsi="Garamond"/>
          <w:sz w:val="24"/>
          <w:szCs w:val="24"/>
        </w:rPr>
        <w:t>However, tracking precipitation and prices can also improve predict</w:t>
      </w:r>
      <w:r w:rsidR="000C295D" w:rsidRPr="00D66198">
        <w:rPr>
          <w:rFonts w:ascii="Garamond" w:hAnsi="Garamond"/>
          <w:sz w:val="24"/>
          <w:szCs w:val="24"/>
        </w:rPr>
        <w:t>ions (e.g., model 2</w:t>
      </w:r>
      <w:r w:rsidR="003F6A7E" w:rsidRPr="00D66198">
        <w:rPr>
          <w:rFonts w:ascii="Garamond" w:hAnsi="Garamond"/>
          <w:sz w:val="24"/>
          <w:szCs w:val="24"/>
        </w:rPr>
        <w:t xml:space="preserve"> in T</w:t>
      </w:r>
      <w:r w:rsidR="009C55E6" w:rsidRPr="00D66198">
        <w:rPr>
          <w:rFonts w:ascii="Garamond" w:hAnsi="Garamond"/>
          <w:sz w:val="24"/>
          <w:szCs w:val="24"/>
        </w:rPr>
        <w:t>able 3 versus model 2 in Table 7</w:t>
      </w:r>
      <w:r w:rsidR="003F6A7E" w:rsidRPr="00D66198">
        <w:rPr>
          <w:rFonts w:ascii="Garamond" w:hAnsi="Garamond"/>
          <w:sz w:val="24"/>
          <w:szCs w:val="24"/>
        </w:rPr>
        <w:t>).</w:t>
      </w:r>
    </w:p>
    <w:p w14:paraId="62FEE42F" w14:textId="77777777" w:rsidR="0067184C" w:rsidRPr="00D66198" w:rsidRDefault="0067184C" w:rsidP="00975CC9">
      <w:pPr>
        <w:pStyle w:val="IMMANAmaintext"/>
        <w:spacing w:after="0"/>
        <w:rPr>
          <w:rFonts w:ascii="Garamond" w:hAnsi="Garamond"/>
          <w:sz w:val="24"/>
          <w:szCs w:val="24"/>
        </w:rPr>
      </w:pPr>
    </w:p>
    <w:p w14:paraId="4D6D8F4A" w14:textId="4D45C7AA" w:rsidR="00DE1FA0" w:rsidRPr="00D66198" w:rsidRDefault="005E04AF" w:rsidP="00975CC9">
      <w:pPr>
        <w:pStyle w:val="IMMANAmaintext"/>
        <w:spacing w:after="0"/>
        <w:rPr>
          <w:rFonts w:ascii="Garamond" w:hAnsi="Garamond"/>
          <w:sz w:val="24"/>
          <w:szCs w:val="24"/>
        </w:rPr>
      </w:pPr>
      <w:r w:rsidRPr="00D66198">
        <w:rPr>
          <w:rFonts w:ascii="Garamond" w:hAnsi="Garamond"/>
          <w:sz w:val="24"/>
          <w:szCs w:val="24"/>
        </w:rPr>
        <w:t xml:space="preserve">The IPC has become the standard for early warning systems for over twenty countries. The objective of our model is to complement </w:t>
      </w:r>
      <w:r w:rsidR="00BC023A" w:rsidRPr="00D66198">
        <w:rPr>
          <w:rFonts w:ascii="Garamond" w:hAnsi="Garamond"/>
          <w:sz w:val="24"/>
          <w:szCs w:val="24"/>
        </w:rPr>
        <w:t xml:space="preserve">the </w:t>
      </w:r>
      <w:r w:rsidRPr="00D66198">
        <w:rPr>
          <w:rFonts w:ascii="Garamond" w:hAnsi="Garamond"/>
          <w:sz w:val="24"/>
          <w:szCs w:val="24"/>
        </w:rPr>
        <w:t xml:space="preserve">IPC’s </w:t>
      </w:r>
      <w:r w:rsidR="00BC023A" w:rsidRPr="00D66198">
        <w:rPr>
          <w:rFonts w:ascii="Garamond" w:hAnsi="Garamond"/>
          <w:sz w:val="24"/>
          <w:szCs w:val="24"/>
        </w:rPr>
        <w:t xml:space="preserve">current </w:t>
      </w:r>
      <w:r w:rsidRPr="00D66198">
        <w:rPr>
          <w:rFonts w:ascii="Garamond" w:hAnsi="Garamond"/>
          <w:sz w:val="24"/>
          <w:szCs w:val="24"/>
        </w:rPr>
        <w:t>approach</w:t>
      </w:r>
      <w:r w:rsidR="001214A3" w:rsidRPr="00D66198">
        <w:rPr>
          <w:rFonts w:ascii="Garamond" w:hAnsi="Garamond"/>
          <w:sz w:val="24"/>
          <w:szCs w:val="24"/>
        </w:rPr>
        <w:t xml:space="preserve"> by developing a first-cut or “IPC-light” model that could supplement the IPC at more granular spatial and temporal scales for more countries</w:t>
      </w:r>
      <w:r w:rsidRPr="00D66198">
        <w:rPr>
          <w:rFonts w:ascii="Garamond" w:hAnsi="Garamond"/>
          <w:sz w:val="24"/>
          <w:szCs w:val="24"/>
        </w:rPr>
        <w:t xml:space="preserve">. </w:t>
      </w:r>
      <w:r w:rsidR="009351E7" w:rsidRPr="00D66198">
        <w:rPr>
          <w:rFonts w:ascii="Garamond" w:hAnsi="Garamond"/>
          <w:sz w:val="24"/>
          <w:szCs w:val="24"/>
        </w:rPr>
        <w:t>A</w:t>
      </w:r>
      <w:r w:rsidR="001E5800" w:rsidRPr="00D66198">
        <w:rPr>
          <w:rFonts w:ascii="Garamond" w:hAnsi="Garamond"/>
          <w:sz w:val="24"/>
          <w:szCs w:val="24"/>
        </w:rPr>
        <w:t xml:space="preserve"> predictive model</w:t>
      </w:r>
      <w:r w:rsidR="009351E7" w:rsidRPr="00D66198">
        <w:rPr>
          <w:rFonts w:ascii="Garamond" w:hAnsi="Garamond"/>
          <w:sz w:val="24"/>
          <w:szCs w:val="24"/>
        </w:rPr>
        <w:t>, such as the one presented here,</w:t>
      </w:r>
      <w:r w:rsidR="001E5800" w:rsidRPr="00D66198">
        <w:rPr>
          <w:rFonts w:ascii="Garamond" w:hAnsi="Garamond"/>
          <w:sz w:val="24"/>
          <w:szCs w:val="24"/>
        </w:rPr>
        <w:t xml:space="preserve"> is a crucial step toward governments’ and NGOs’ abilities to target potential food crises in early stage</w:t>
      </w:r>
      <w:r w:rsidR="00EB539A" w:rsidRPr="00D66198">
        <w:rPr>
          <w:rFonts w:ascii="Garamond" w:hAnsi="Garamond"/>
          <w:sz w:val="24"/>
          <w:szCs w:val="24"/>
        </w:rPr>
        <w:t>s</w:t>
      </w:r>
      <w:r w:rsidR="001E5800" w:rsidRPr="00D66198">
        <w:rPr>
          <w:rFonts w:ascii="Garamond" w:hAnsi="Garamond"/>
          <w:sz w:val="24"/>
          <w:szCs w:val="24"/>
        </w:rPr>
        <w:t>.</w:t>
      </w:r>
      <w:r w:rsidR="002508CC" w:rsidRPr="00D66198">
        <w:rPr>
          <w:rFonts w:ascii="Garamond" w:hAnsi="Garamond"/>
          <w:sz w:val="24"/>
          <w:szCs w:val="24"/>
        </w:rPr>
        <w:t xml:space="preserve"> </w:t>
      </w:r>
      <w:r w:rsidR="0020515D" w:rsidRPr="00D66198">
        <w:rPr>
          <w:rFonts w:ascii="Garamond" w:hAnsi="Garamond"/>
          <w:sz w:val="24"/>
          <w:szCs w:val="24"/>
        </w:rPr>
        <w:t>In other words, o</w:t>
      </w:r>
      <w:r w:rsidR="002508CC" w:rsidRPr="00D66198">
        <w:rPr>
          <w:rFonts w:ascii="Garamond" w:hAnsi="Garamond"/>
          <w:sz w:val="24"/>
          <w:szCs w:val="24"/>
        </w:rPr>
        <w:t xml:space="preserve">ur model </w:t>
      </w:r>
      <w:r w:rsidR="0020515D" w:rsidRPr="00D66198">
        <w:rPr>
          <w:rFonts w:ascii="Garamond" w:hAnsi="Garamond"/>
          <w:sz w:val="24"/>
          <w:szCs w:val="24"/>
        </w:rPr>
        <w:t>does not replace an IPC analysis, but rather is</w:t>
      </w:r>
      <w:r w:rsidR="002508CC" w:rsidRPr="00D66198">
        <w:rPr>
          <w:rFonts w:ascii="Garamond" w:hAnsi="Garamond"/>
          <w:sz w:val="24"/>
          <w:szCs w:val="24"/>
        </w:rPr>
        <w:t xml:space="preserve"> a first cut that can help IPC users identify which areas to focus assessments efforts on, or to support analysis and reduce uncertainty of IPC findings in areas where the IPC lacks other sources of data. Potentially, after future demonstrated proofs of concept,</w:t>
      </w:r>
      <w:r w:rsidR="009D7AAC" w:rsidRPr="00D66198">
        <w:rPr>
          <w:rFonts w:ascii="Garamond" w:hAnsi="Garamond"/>
          <w:sz w:val="24"/>
          <w:szCs w:val="24"/>
        </w:rPr>
        <w:t xml:space="preserve"> our model</w:t>
      </w:r>
      <w:r w:rsidR="002508CC" w:rsidRPr="00D66198">
        <w:rPr>
          <w:rFonts w:ascii="Garamond" w:hAnsi="Garamond"/>
          <w:sz w:val="24"/>
          <w:szCs w:val="24"/>
        </w:rPr>
        <w:t xml:space="preserve"> could be </w:t>
      </w:r>
      <w:r w:rsidR="009D7AAC" w:rsidRPr="00D66198">
        <w:rPr>
          <w:rFonts w:ascii="Garamond" w:hAnsi="Garamond"/>
          <w:sz w:val="24"/>
          <w:szCs w:val="24"/>
        </w:rPr>
        <w:t>extended to</w:t>
      </w:r>
      <w:r w:rsidR="002508CC" w:rsidRPr="00D66198">
        <w:rPr>
          <w:rFonts w:ascii="Garamond" w:hAnsi="Garamond"/>
          <w:sz w:val="24"/>
          <w:szCs w:val="24"/>
        </w:rPr>
        <w:t xml:space="preserve"> out of sample predictions, which could be particularly important in areas of conflict or areas where situations are rapidly changing.</w:t>
      </w:r>
      <w:r w:rsidR="001214A3" w:rsidRPr="00D66198">
        <w:rPr>
          <w:rFonts w:ascii="Garamond" w:hAnsi="Garamond"/>
          <w:sz w:val="24"/>
          <w:szCs w:val="24"/>
        </w:rPr>
        <w:t xml:space="preserve"> After replicating this work elsewhere, we intend to assess whether maching learning learning algorithms can improve prediction. We also hope to produce </w:t>
      </w:r>
      <w:r w:rsidR="00DE1FA0" w:rsidRPr="00D66198">
        <w:rPr>
          <w:rFonts w:ascii="Garamond" w:hAnsi="Garamond"/>
          <w:sz w:val="24"/>
          <w:szCs w:val="24"/>
        </w:rPr>
        <w:t>analysis of multiple geospatial time series data to identify possible sentinel sites for monitoring food and nu</w:t>
      </w:r>
      <w:r w:rsidR="001214A3" w:rsidRPr="00D66198">
        <w:rPr>
          <w:rFonts w:ascii="Garamond" w:hAnsi="Garamond"/>
          <w:sz w:val="24"/>
          <w:szCs w:val="24"/>
        </w:rPr>
        <w:t>trition security (Barrett 2010). On possible outcome could be the</w:t>
      </w:r>
      <w:r w:rsidR="00DE1FA0" w:rsidRPr="00D66198">
        <w:rPr>
          <w:rFonts w:ascii="Garamond" w:hAnsi="Garamond"/>
          <w:sz w:val="24"/>
          <w:szCs w:val="24"/>
        </w:rPr>
        <w:t xml:space="preserve"> automation of data collection and analysis to support decision-makers</w:t>
      </w:r>
      <w:r w:rsidR="001214A3" w:rsidRPr="00D66198">
        <w:rPr>
          <w:rFonts w:ascii="Garamond" w:hAnsi="Garamond"/>
          <w:sz w:val="24"/>
          <w:szCs w:val="24"/>
        </w:rPr>
        <w:t>.</w:t>
      </w:r>
    </w:p>
    <w:p w14:paraId="017DB823" w14:textId="75DF36DE" w:rsidR="001E5800" w:rsidRPr="00D66198" w:rsidRDefault="001E5800" w:rsidP="00975CC9">
      <w:pPr>
        <w:widowControl w:val="0"/>
        <w:autoSpaceDE w:val="0"/>
        <w:autoSpaceDN w:val="0"/>
        <w:adjustRightInd w:val="0"/>
        <w:spacing w:line="360" w:lineRule="auto"/>
        <w:rPr>
          <w:rFonts w:ascii="Garamond" w:eastAsia="Calibri" w:hAnsi="Garamond" w:cs="Times New Roman"/>
        </w:rPr>
      </w:pPr>
    </w:p>
    <w:p w14:paraId="4E8FE02A" w14:textId="267614C7" w:rsidR="00D601A5" w:rsidRPr="00D66198" w:rsidRDefault="00D601A5" w:rsidP="00975CC9">
      <w:pPr>
        <w:widowControl w:val="0"/>
        <w:autoSpaceDE w:val="0"/>
        <w:autoSpaceDN w:val="0"/>
        <w:adjustRightInd w:val="0"/>
        <w:spacing w:line="360" w:lineRule="auto"/>
        <w:rPr>
          <w:rFonts w:ascii="Garamond" w:eastAsia="Calibri" w:hAnsi="Garamond" w:cs="Times New Roman"/>
        </w:rPr>
      </w:pPr>
      <w:r w:rsidRPr="00D66198">
        <w:rPr>
          <w:rFonts w:ascii="Garamond" w:eastAsia="Calibri" w:hAnsi="Garamond" w:cs="Times New Roman"/>
        </w:rPr>
        <w:t xml:space="preserve">This work is critical for both programming and research. Practitioners and policymakers are often inundated with many different streams of data that are poorly integrated with one another, if at all. </w:t>
      </w:r>
      <w:r w:rsidRPr="00D66198">
        <w:rPr>
          <w:rFonts w:ascii="Garamond" w:eastAsia="Calibri" w:hAnsi="Garamond" w:cs="Times New Roman"/>
        </w:rPr>
        <w:lastRenderedPageBreak/>
        <w:t xml:space="preserve">Thus, an ongoing challenge is to identify predictive relationships between readily observable, real-time data, such as weather and price data, and food insecurity, particularly at the sub-national level. </w:t>
      </w:r>
      <w:r w:rsidR="00A96C68" w:rsidRPr="00D66198">
        <w:rPr>
          <w:rFonts w:ascii="Garamond" w:eastAsia="Calibri" w:hAnsi="Garamond" w:cs="Times New Roman"/>
        </w:rPr>
        <w:t xml:space="preserve">A next step is producing maps that incorporate multiple sources of information in a clear, predictive manner that can aid practitioners and policymakers aiming to better target interventions and identify candidate sentinel sites. </w:t>
      </w:r>
      <w:r w:rsidRPr="00D66198">
        <w:rPr>
          <w:rFonts w:ascii="Garamond" w:eastAsia="Calibri" w:hAnsi="Garamond" w:cs="Times New Roman"/>
        </w:rPr>
        <w:t>Mapping and analyzing time-series information on these relationships will aid identifying possible mechanisms by which to improve the targeting and timeliness of interventions and policies. U</w:t>
      </w:r>
      <w:r w:rsidR="00D075AC" w:rsidRPr="00D66198">
        <w:rPr>
          <w:rFonts w:ascii="Garamond" w:eastAsia="Calibri" w:hAnsi="Garamond" w:cs="Times New Roman"/>
        </w:rPr>
        <w:t>ltimately, u</w:t>
      </w:r>
      <w:r w:rsidRPr="00D66198">
        <w:rPr>
          <w:rFonts w:ascii="Garamond" w:eastAsia="Calibri" w:hAnsi="Garamond" w:cs="Times New Roman"/>
        </w:rPr>
        <w:t>tilizing</w:t>
      </w:r>
      <w:r w:rsidR="00D54A30" w:rsidRPr="00D66198">
        <w:rPr>
          <w:rFonts w:ascii="Garamond" w:eastAsia="Calibri" w:hAnsi="Garamond" w:cs="Times New Roman"/>
        </w:rPr>
        <w:t xml:space="preserve"> readily available</w:t>
      </w:r>
      <w:r w:rsidRPr="00D66198">
        <w:rPr>
          <w:rFonts w:ascii="Garamond" w:eastAsia="Calibri" w:hAnsi="Garamond" w:cs="Times New Roman"/>
        </w:rPr>
        <w:t xml:space="preserve"> </w:t>
      </w:r>
      <w:r w:rsidR="00AC00D1" w:rsidRPr="00D66198">
        <w:rPr>
          <w:rFonts w:ascii="Garamond" w:eastAsia="Calibri" w:hAnsi="Garamond" w:cs="Times New Roman"/>
        </w:rPr>
        <w:t>precip</w:t>
      </w:r>
      <w:r w:rsidR="00E2606B" w:rsidRPr="00D66198">
        <w:rPr>
          <w:rFonts w:ascii="Garamond" w:eastAsia="Calibri" w:hAnsi="Garamond" w:cs="Times New Roman"/>
        </w:rPr>
        <w:t>it</w:t>
      </w:r>
      <w:r w:rsidR="00AC00D1" w:rsidRPr="00D66198">
        <w:rPr>
          <w:rFonts w:ascii="Garamond" w:eastAsia="Calibri" w:hAnsi="Garamond" w:cs="Times New Roman"/>
        </w:rPr>
        <w:t>ation</w:t>
      </w:r>
      <w:r w:rsidRPr="00D66198">
        <w:rPr>
          <w:rFonts w:ascii="Garamond" w:eastAsia="Calibri" w:hAnsi="Garamond" w:cs="Times New Roman"/>
        </w:rPr>
        <w:t xml:space="preserve"> and price data to predict these real-time nutritional needs will enable practitioners and policymakers to engage in real-time analysis.</w:t>
      </w:r>
      <w:r w:rsidRPr="00D66198" w:rsidDel="00081A51">
        <w:rPr>
          <w:rFonts w:ascii="Garamond" w:eastAsia="Calibri" w:hAnsi="Garamond" w:cs="Times New Roman"/>
        </w:rPr>
        <w:t xml:space="preserve"> </w:t>
      </w:r>
      <w:r w:rsidRPr="00D66198">
        <w:rPr>
          <w:rFonts w:ascii="Garamond" w:eastAsia="Calibri" w:hAnsi="Garamond" w:cs="Times New Roman"/>
        </w:rPr>
        <w:t xml:space="preserve"> </w:t>
      </w:r>
    </w:p>
    <w:p w14:paraId="56F34AF8" w14:textId="77777777" w:rsidR="00D601A5" w:rsidRPr="00D66198" w:rsidRDefault="00D601A5" w:rsidP="00975CC9">
      <w:pPr>
        <w:pStyle w:val="IMMANAmaintext"/>
        <w:ind w:firstLine="720"/>
        <w:rPr>
          <w:rFonts w:ascii="Garamond" w:hAnsi="Garamond"/>
          <w:sz w:val="24"/>
          <w:szCs w:val="24"/>
          <w:lang w:val="en-US"/>
        </w:rPr>
      </w:pPr>
    </w:p>
    <w:p w14:paraId="4E8CFAC8" w14:textId="77777777" w:rsidR="00FD7D7D" w:rsidRPr="00D66198" w:rsidRDefault="00FD7D7D" w:rsidP="00975CC9">
      <w:pPr>
        <w:pStyle w:val="IMMANAmaintext"/>
        <w:spacing w:after="0"/>
        <w:ind w:firstLine="720"/>
        <w:rPr>
          <w:rFonts w:ascii="Garamond" w:hAnsi="Garamond"/>
          <w:sz w:val="24"/>
          <w:szCs w:val="24"/>
        </w:rPr>
      </w:pPr>
    </w:p>
    <w:p w14:paraId="63D77B52" w14:textId="20769BFC" w:rsidR="006C53A1" w:rsidRPr="00D66198" w:rsidRDefault="006C53A1" w:rsidP="00975CC9">
      <w:pPr>
        <w:spacing w:line="360" w:lineRule="auto"/>
        <w:rPr>
          <w:rFonts w:ascii="Garamond" w:hAnsi="Garamond"/>
          <w:b/>
        </w:rPr>
      </w:pPr>
      <w:r w:rsidRPr="00D66198">
        <w:rPr>
          <w:rFonts w:ascii="Garamond" w:hAnsi="Garamond"/>
          <w:b/>
        </w:rPr>
        <w:br w:type="page"/>
      </w:r>
    </w:p>
    <w:p w14:paraId="47EA6259" w14:textId="77777777" w:rsidR="00483CFF" w:rsidRPr="00D66198" w:rsidRDefault="00483CFF" w:rsidP="00975CC9">
      <w:pPr>
        <w:spacing w:line="360" w:lineRule="auto"/>
        <w:outlineLvl w:val="0"/>
        <w:rPr>
          <w:rFonts w:ascii="Garamond" w:hAnsi="Garamond"/>
          <w:b/>
        </w:rPr>
      </w:pPr>
      <w:r w:rsidRPr="00D66198">
        <w:rPr>
          <w:rFonts w:ascii="Garamond" w:hAnsi="Garamond"/>
          <w:b/>
        </w:rPr>
        <w:lastRenderedPageBreak/>
        <w:t>References</w:t>
      </w:r>
    </w:p>
    <w:p w14:paraId="05CBCAB3" w14:textId="77777777" w:rsidR="00483CFF" w:rsidRPr="00D66198" w:rsidRDefault="00483CFF" w:rsidP="00975CC9">
      <w:pPr>
        <w:spacing w:line="360" w:lineRule="auto"/>
        <w:rPr>
          <w:rFonts w:ascii="Garamond" w:hAnsi="Garamond"/>
          <w:b/>
        </w:rPr>
      </w:pPr>
    </w:p>
    <w:p w14:paraId="762BEABF"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Barrett, C. B., Bell, R., Lentz, E. C., and Maxwell, D. 2009. “Market Information and Food Insecurity Response Analysis.” </w:t>
      </w:r>
      <w:r w:rsidRPr="00D66198">
        <w:rPr>
          <w:rFonts w:ascii="Garamond" w:hAnsi="Garamond"/>
          <w:i/>
          <w:sz w:val="24"/>
          <w:szCs w:val="24"/>
        </w:rPr>
        <w:t>Food Security</w:t>
      </w:r>
      <w:r w:rsidRPr="00D66198">
        <w:rPr>
          <w:rFonts w:ascii="Garamond" w:hAnsi="Garamond"/>
          <w:sz w:val="24"/>
          <w:szCs w:val="24"/>
        </w:rPr>
        <w:t xml:space="preserve"> 1 (June): 151-68.</w:t>
      </w:r>
    </w:p>
    <w:p w14:paraId="0DD9AAA9"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Barrett, C. B., and Headey, D. 2014. “Measuring Resilience in a Volatile World: A proposal for a multicountry system of sentinel sites.” 2020 Conference paper. May.</w:t>
      </w:r>
    </w:p>
    <w:p w14:paraId="7274BFE0"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Baylis, K., N. Paulson and G. Piras. 2011. “Spatial Approaches to Panel Data in Agricultural Economics,” </w:t>
      </w:r>
      <w:r w:rsidRPr="00D66198">
        <w:rPr>
          <w:rFonts w:ascii="Garamond" w:hAnsi="Garamond"/>
          <w:i/>
          <w:sz w:val="24"/>
          <w:szCs w:val="24"/>
        </w:rPr>
        <w:t>Journal of Agriculture and Applied Economics</w:t>
      </w:r>
      <w:r w:rsidRPr="00D66198">
        <w:rPr>
          <w:rFonts w:ascii="Garamond" w:hAnsi="Garamond"/>
          <w:sz w:val="24"/>
          <w:szCs w:val="24"/>
        </w:rPr>
        <w:t xml:space="preserve"> 43(3):325–338.</w:t>
      </w:r>
    </w:p>
    <w:p w14:paraId="03F1F435" w14:textId="77777777" w:rsidR="00483CFF" w:rsidRPr="00D66198" w:rsidRDefault="00483CFF" w:rsidP="00975CC9">
      <w:pPr>
        <w:spacing w:before="120" w:after="120" w:line="360" w:lineRule="auto"/>
        <w:ind w:left="450" w:hanging="450"/>
        <w:rPr>
          <w:rFonts w:ascii="Garamond" w:hAnsi="Garamond"/>
        </w:rPr>
      </w:pPr>
      <w:r w:rsidRPr="00D66198">
        <w:rPr>
          <w:rFonts w:ascii="Garamond" w:hAnsi="Garamond"/>
        </w:rPr>
        <w:t xml:space="preserve">Bedi, T., Coudouel, A., and Simler, K., ed. 2007. </w:t>
      </w:r>
      <w:r w:rsidRPr="00D66198">
        <w:rPr>
          <w:rFonts w:ascii="Garamond" w:hAnsi="Garamond"/>
          <w:i/>
        </w:rPr>
        <w:t xml:space="preserve">More than a pretty picture: Using poverty maps to design better policies and interventions. </w:t>
      </w:r>
      <w:r w:rsidRPr="00D66198">
        <w:rPr>
          <w:rFonts w:ascii="Garamond" w:eastAsia="Calibri" w:hAnsi="Garamond" w:cs="Times New Roman"/>
          <w:iCs/>
        </w:rPr>
        <w:t>. World Bank, Washington, DC</w:t>
      </w:r>
      <w:r w:rsidRPr="00D66198">
        <w:rPr>
          <w:rFonts w:ascii="Garamond" w:hAnsi="Garamond"/>
          <w:iCs/>
        </w:rPr>
        <w:t>.</w:t>
      </w:r>
    </w:p>
    <w:p w14:paraId="7432443B" w14:textId="77777777" w:rsidR="00483CFF" w:rsidRPr="00D66198" w:rsidRDefault="00483CFF" w:rsidP="00975CC9">
      <w:pPr>
        <w:spacing w:before="120" w:after="120" w:line="360" w:lineRule="auto"/>
        <w:ind w:left="450" w:hanging="450"/>
        <w:rPr>
          <w:rFonts w:ascii="Garamond" w:eastAsia="Times New Roman" w:hAnsi="Garamond"/>
        </w:rPr>
      </w:pPr>
      <w:r w:rsidRPr="00D66198">
        <w:rPr>
          <w:rFonts w:ascii="Garamond" w:hAnsi="Garamond"/>
        </w:rPr>
        <w:t xml:space="preserve">Boyle, S. </w:t>
      </w:r>
      <w:r w:rsidRPr="00D66198">
        <w:rPr>
          <w:rFonts w:ascii="Garamond" w:eastAsia="Times New Roman" w:hAnsi="Garamond" w:cs="Arial"/>
        </w:rPr>
        <w:t>Christina M. Kennedy</w:t>
      </w:r>
      <w:r w:rsidRPr="00D66198">
        <w:rPr>
          <w:rFonts w:ascii="Garamond" w:eastAsia="Times New Roman" w:hAnsi="Garamond" w:cs="Arial"/>
          <w:color w:val="000000"/>
          <w:shd w:val="clear" w:color="auto" w:fill="FFFFFF"/>
        </w:rPr>
        <w:t>,</w:t>
      </w:r>
      <w:r w:rsidRPr="00D66198">
        <w:rPr>
          <w:rStyle w:val="apple-converted-space"/>
          <w:rFonts w:ascii="Garamond" w:eastAsia="Times New Roman" w:hAnsi="Garamond" w:cs="Arial"/>
          <w:color w:val="000000"/>
          <w:shd w:val="clear" w:color="auto" w:fill="FFFFFF"/>
        </w:rPr>
        <w:t> </w:t>
      </w:r>
      <w:r w:rsidRPr="00D66198">
        <w:rPr>
          <w:rFonts w:ascii="Garamond" w:eastAsia="Times New Roman" w:hAnsi="Garamond" w:cs="Arial"/>
        </w:rPr>
        <w:t>Julio Torres</w:t>
      </w:r>
      <w:r w:rsidRPr="00D66198">
        <w:rPr>
          <w:rFonts w:ascii="Garamond" w:eastAsia="Times New Roman" w:hAnsi="Garamond" w:cs="Arial"/>
          <w:color w:val="000000"/>
          <w:shd w:val="clear" w:color="auto" w:fill="FFFFFF"/>
        </w:rPr>
        <w:t>,</w:t>
      </w:r>
      <w:r w:rsidRPr="00D66198">
        <w:rPr>
          <w:rStyle w:val="apple-converted-space"/>
          <w:rFonts w:ascii="Garamond" w:eastAsia="Times New Roman" w:hAnsi="Garamond" w:cs="Arial"/>
          <w:color w:val="000000"/>
          <w:shd w:val="clear" w:color="auto" w:fill="FFFFFF"/>
        </w:rPr>
        <w:t> </w:t>
      </w:r>
      <w:r w:rsidRPr="00D66198">
        <w:rPr>
          <w:rFonts w:ascii="Garamond" w:eastAsia="Times New Roman" w:hAnsi="Garamond" w:cs="Arial"/>
        </w:rPr>
        <w:t>Karen Colman</w:t>
      </w:r>
      <w:r w:rsidRPr="00D66198">
        <w:rPr>
          <w:rFonts w:ascii="Garamond" w:eastAsia="Times New Roman" w:hAnsi="Garamond" w:cs="Arial"/>
          <w:color w:val="000000"/>
          <w:shd w:val="clear" w:color="auto" w:fill="FFFFFF"/>
        </w:rPr>
        <w:t xml:space="preserve">, </w:t>
      </w:r>
      <w:r w:rsidRPr="00D66198">
        <w:rPr>
          <w:rFonts w:ascii="Garamond" w:eastAsia="Times New Roman" w:hAnsi="Garamond" w:cs="Arial"/>
        </w:rPr>
        <w:t>Pastor E. Pérez-Estigarribia</w:t>
      </w:r>
      <w:r w:rsidRPr="00D66198">
        <w:rPr>
          <w:rFonts w:ascii="Garamond" w:eastAsia="Times New Roman" w:hAnsi="Garamond" w:cs="Arial"/>
          <w:color w:val="000000"/>
          <w:shd w:val="clear" w:color="auto" w:fill="FFFFFF"/>
        </w:rPr>
        <w:t>,</w:t>
      </w:r>
      <w:r w:rsidRPr="00D66198">
        <w:rPr>
          <w:rStyle w:val="apple-converted-space"/>
          <w:rFonts w:ascii="Garamond" w:eastAsia="Times New Roman" w:hAnsi="Garamond" w:cs="Arial"/>
          <w:color w:val="000000"/>
          <w:shd w:val="clear" w:color="auto" w:fill="FFFFFF"/>
        </w:rPr>
        <w:t> </w:t>
      </w:r>
      <w:r w:rsidRPr="00D66198">
        <w:rPr>
          <w:rFonts w:ascii="Garamond" w:eastAsia="Times New Roman" w:hAnsi="Garamond" w:cs="Arial"/>
          <w:color w:val="000000"/>
          <w:shd w:val="clear" w:color="auto" w:fill="FFFFFF"/>
        </w:rPr>
        <w:t>and</w:t>
      </w:r>
      <w:r w:rsidRPr="00D66198">
        <w:rPr>
          <w:rStyle w:val="apple-converted-space"/>
          <w:rFonts w:ascii="Garamond" w:eastAsia="Times New Roman" w:hAnsi="Garamond" w:cs="Arial"/>
          <w:color w:val="000000"/>
          <w:shd w:val="clear" w:color="auto" w:fill="FFFFFF"/>
        </w:rPr>
        <w:t>  </w:t>
      </w:r>
      <w:r w:rsidRPr="00D66198">
        <w:rPr>
          <w:rFonts w:ascii="Garamond" w:eastAsia="Times New Roman" w:hAnsi="Garamond" w:cs="Arial"/>
        </w:rPr>
        <w:t>Noé U. de la Sancha</w:t>
      </w:r>
      <w:r w:rsidRPr="00D66198">
        <w:rPr>
          <w:rFonts w:ascii="Garamond" w:eastAsia="Times New Roman" w:hAnsi="Garamond"/>
        </w:rPr>
        <w:t>.  2014. “</w:t>
      </w:r>
      <w:r w:rsidRPr="00D66198">
        <w:rPr>
          <w:rFonts w:ascii="Garamond" w:eastAsia="Times New Roman" w:hAnsi="Garamond" w:cs="Arial"/>
        </w:rPr>
        <w:t>High-resolution satellite imagery is an important yet underutilized resource in conservation biology.</w:t>
      </w:r>
      <w:r w:rsidRPr="00D66198">
        <w:rPr>
          <w:rFonts w:ascii="Garamond" w:eastAsia="Times New Roman" w:hAnsi="Garamond"/>
        </w:rPr>
        <w:t xml:space="preserve">” </w:t>
      </w:r>
      <w:r w:rsidRPr="00D66198">
        <w:rPr>
          <w:rFonts w:ascii="Garamond" w:hAnsi="Garamond"/>
        </w:rPr>
        <w:t xml:space="preserve"> </w:t>
      </w:r>
      <w:r w:rsidRPr="00D66198">
        <w:rPr>
          <w:rFonts w:ascii="Garamond" w:hAnsi="Garamond"/>
          <w:i/>
        </w:rPr>
        <w:t xml:space="preserve">PLOS One. </w:t>
      </w:r>
      <w:r w:rsidRPr="00D66198">
        <w:rPr>
          <w:rFonts w:ascii="Garamond" w:hAnsi="Garamond"/>
        </w:rPr>
        <w:t>9(1).</w:t>
      </w:r>
      <w:r w:rsidRPr="00D66198">
        <w:rPr>
          <w:rFonts w:ascii="Garamond" w:hAnsi="Garamond"/>
          <w:i/>
        </w:rPr>
        <w:t xml:space="preserve"> </w:t>
      </w:r>
      <w:r w:rsidRPr="00D66198">
        <w:rPr>
          <w:rFonts w:ascii="Garamond" w:hAnsi="Garamond"/>
        </w:rPr>
        <w:t xml:space="preserve"> </w:t>
      </w:r>
      <w:hyperlink r:id="rId8" w:history="1">
        <w:r w:rsidRPr="00D66198">
          <w:rPr>
            <w:rStyle w:val="Hyperlink"/>
            <w:rFonts w:ascii="Garamond" w:hAnsi="Garamond"/>
          </w:rPr>
          <w:t>https://www.ncbi.nlm.nih.gov/pmc/articles/PMC3900690/</w:t>
        </w:r>
      </w:hyperlink>
    </w:p>
    <w:p w14:paraId="4770875D" w14:textId="77777777" w:rsidR="00483CFF" w:rsidRPr="00D66198" w:rsidRDefault="00483CFF" w:rsidP="00975CC9">
      <w:pPr>
        <w:pStyle w:val="IMMANAmaintext"/>
        <w:spacing w:before="120" w:after="120"/>
        <w:ind w:left="432" w:hanging="432"/>
        <w:rPr>
          <w:rFonts w:ascii="Garamond" w:hAnsi="Garamond"/>
          <w:iCs/>
          <w:sz w:val="24"/>
          <w:szCs w:val="24"/>
        </w:rPr>
      </w:pPr>
      <w:r w:rsidRPr="00D66198">
        <w:rPr>
          <w:rFonts w:ascii="Garamond" w:hAnsi="Garamond"/>
          <w:sz w:val="24"/>
          <w:szCs w:val="24"/>
        </w:rPr>
        <w:t>Brown, C., Ravallion, M., van de Walle, D. 2017. “</w:t>
      </w:r>
      <w:r w:rsidRPr="00D66198">
        <w:rPr>
          <w:rFonts w:ascii="Garamond" w:hAnsi="Garamond"/>
          <w:iCs/>
          <w:sz w:val="24"/>
          <w:szCs w:val="24"/>
          <w:lang w:val="en-US"/>
        </w:rPr>
        <w:t xml:space="preserve">Are Poor Individuals Mainly Found in Poor Households?” Policy Research Working Paper; No. 8001. World Bank, Washington, DC. </w:t>
      </w:r>
      <w:hyperlink r:id="rId9" w:history="1">
        <w:r w:rsidRPr="00D66198">
          <w:rPr>
            <w:rStyle w:val="Hyperlink"/>
            <w:rFonts w:ascii="Garamond" w:hAnsi="Garamond"/>
            <w:iCs/>
            <w:sz w:val="24"/>
            <w:szCs w:val="24"/>
          </w:rPr>
          <w:t>https://openknowledge.worldbank.org/handle/10986/26342</w:t>
        </w:r>
      </w:hyperlink>
    </w:p>
    <w:p w14:paraId="4305E569" w14:textId="77777777" w:rsidR="00483CFF" w:rsidRPr="00D66198" w:rsidRDefault="00483CFF" w:rsidP="00975CC9">
      <w:pPr>
        <w:pStyle w:val="IMMANAmaintext"/>
        <w:spacing w:before="120" w:after="120"/>
        <w:ind w:left="432" w:hanging="432"/>
        <w:rPr>
          <w:rFonts w:ascii="Garamond" w:hAnsi="Garamond"/>
          <w:iCs/>
          <w:sz w:val="24"/>
          <w:szCs w:val="24"/>
        </w:rPr>
      </w:pPr>
      <w:r w:rsidRPr="00D66198">
        <w:rPr>
          <w:rFonts w:ascii="Garamond" w:hAnsi="Garamond"/>
          <w:sz w:val="24"/>
          <w:szCs w:val="24"/>
        </w:rPr>
        <w:t xml:space="preserve">Brown, M., Grace, K., Shively, G., Johnson, K., and Carroll, M. 2014. “Using satellite remote sensing and household survey data to assess human health and nutrition response to environmental change.” </w:t>
      </w:r>
      <w:r w:rsidRPr="00D66198">
        <w:rPr>
          <w:rFonts w:ascii="Garamond" w:hAnsi="Garamond"/>
          <w:i/>
          <w:sz w:val="24"/>
          <w:szCs w:val="24"/>
        </w:rPr>
        <w:t>Population and Environment.</w:t>
      </w:r>
      <w:r w:rsidRPr="00D66198">
        <w:rPr>
          <w:rFonts w:ascii="Garamond" w:hAnsi="Garamond"/>
          <w:sz w:val="24"/>
          <w:szCs w:val="24"/>
        </w:rPr>
        <w:t xml:space="preserve"> 36: 48-72.</w:t>
      </w:r>
    </w:p>
    <w:p w14:paraId="543EB2D4"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Davis, B. 2003. “Choosing a method for poverty mapping.” Food and Agriculture Organization of the United Nations: Rome.</w:t>
      </w:r>
    </w:p>
    <w:p w14:paraId="045F4603" w14:textId="77777777" w:rsidR="00483CFF" w:rsidRPr="00D66198" w:rsidRDefault="00483CFF" w:rsidP="00975CC9">
      <w:pPr>
        <w:pStyle w:val="IMMANAmaintext"/>
        <w:spacing w:before="120" w:after="120"/>
        <w:ind w:left="432" w:hanging="432"/>
        <w:contextualSpacing w:val="0"/>
        <w:rPr>
          <w:rFonts w:ascii="Garamond" w:hAnsi="Garamond"/>
          <w:i/>
          <w:sz w:val="24"/>
          <w:szCs w:val="24"/>
        </w:rPr>
      </w:pPr>
      <w:r w:rsidRPr="00D66198">
        <w:rPr>
          <w:rFonts w:ascii="Garamond" w:hAnsi="Garamond"/>
          <w:sz w:val="24"/>
          <w:szCs w:val="24"/>
        </w:rPr>
        <w:t xml:space="preserve">Devereux, S. 2009. “Why does famine persist in Africa?” </w:t>
      </w:r>
      <w:r w:rsidRPr="00D66198">
        <w:rPr>
          <w:rFonts w:ascii="Garamond" w:hAnsi="Garamond"/>
          <w:i/>
          <w:sz w:val="24"/>
          <w:szCs w:val="24"/>
        </w:rPr>
        <w:t>Food Security. 1:25.</w:t>
      </w:r>
    </w:p>
    <w:p w14:paraId="560D9025"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Devereux, S., Vaitla, B. and Hauenstein Swan, S. 2008. </w:t>
      </w:r>
      <w:r w:rsidRPr="00D66198">
        <w:rPr>
          <w:rFonts w:ascii="Garamond" w:hAnsi="Garamond"/>
          <w:i/>
          <w:sz w:val="24"/>
          <w:szCs w:val="24"/>
        </w:rPr>
        <w:t>Seasons of Hunger: Fighting cycles of quiet starvation among the world’s rural poor.</w:t>
      </w:r>
      <w:r w:rsidRPr="00D66198">
        <w:rPr>
          <w:rFonts w:ascii="Garamond" w:hAnsi="Garamond"/>
          <w:sz w:val="24"/>
          <w:szCs w:val="24"/>
        </w:rPr>
        <w:t xml:space="preserve"> London: Pluto Press.</w:t>
      </w:r>
    </w:p>
    <w:p w14:paraId="615FB7FA"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lang w:val="en-US"/>
        </w:rPr>
        <w:t>The Economist. 2017. “The Economist explains: How is famine declared? The UN relies on technocratic calculations but politics still play a part.”  April 4.</w:t>
      </w:r>
    </w:p>
    <w:p w14:paraId="3021D82C"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lang w:val="en-US"/>
        </w:rPr>
        <w:t xml:space="preserve">FEWS NET, n.d. “Seasonal Calendar of Malawi.” Accessed May 10, 2017. </w:t>
      </w:r>
      <w:hyperlink r:id="rId10" w:history="1">
        <w:r w:rsidRPr="00D66198">
          <w:rPr>
            <w:rStyle w:val="Hyperlink"/>
            <w:rFonts w:ascii="Garamond" w:hAnsi="Garamond"/>
            <w:sz w:val="24"/>
            <w:szCs w:val="24"/>
            <w:lang w:val="en-US"/>
          </w:rPr>
          <w:t>http://www.fews.net/file/87824</w:t>
        </w:r>
      </w:hyperlink>
    </w:p>
    <w:p w14:paraId="1D6EEE79"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lang w:val="en-US"/>
        </w:rPr>
        <w:lastRenderedPageBreak/>
        <w:t xml:space="preserve">FEWS NET, 2010. “Malawi Food Security Outlook Update.” May. Accessed May 10, 2017. </w:t>
      </w:r>
      <w:hyperlink r:id="rId11" w:history="1">
        <w:r w:rsidRPr="00D66198">
          <w:rPr>
            <w:rStyle w:val="Hyperlink"/>
            <w:rFonts w:ascii="Garamond" w:hAnsi="Garamond"/>
            <w:sz w:val="24"/>
            <w:szCs w:val="24"/>
            <w:lang w:val="en-US"/>
          </w:rPr>
          <w:t>http://www.fews.net/sites/default/files/documents/reports/Malawi_FSOU_2010%20_05_final.pdf</w:t>
        </w:r>
      </w:hyperlink>
      <w:r w:rsidRPr="00D66198">
        <w:rPr>
          <w:rFonts w:ascii="Garamond" w:hAnsi="Garamond"/>
          <w:sz w:val="24"/>
          <w:szCs w:val="24"/>
          <w:lang w:val="en-US"/>
        </w:rPr>
        <w:t xml:space="preserve"> </w:t>
      </w:r>
    </w:p>
    <w:p w14:paraId="43BF4D4E"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lang w:val="en-US"/>
        </w:rPr>
        <w:t xml:space="preserve">FEWS NET, 2014. “South Sudan PC Technical Release – Jul/Aug 2014.” August. Accessed May 10, 2017. </w:t>
      </w:r>
      <w:hyperlink r:id="rId12" w:history="1">
        <w:r w:rsidRPr="00D66198">
          <w:rPr>
            <w:rStyle w:val="Hyperlink"/>
            <w:rFonts w:ascii="Garamond" w:hAnsi="Garamond"/>
            <w:sz w:val="24"/>
            <w:szCs w:val="24"/>
            <w:lang w:val="en-US"/>
          </w:rPr>
          <w:t>http://www.fews.net/east-africa/south-sudan/food-security-outlook-update/august-2014</w:t>
        </w:r>
      </w:hyperlink>
      <w:r w:rsidRPr="00D66198">
        <w:rPr>
          <w:rFonts w:ascii="Garamond" w:hAnsi="Garamond"/>
          <w:sz w:val="24"/>
          <w:szCs w:val="24"/>
          <w:lang w:val="en-US"/>
        </w:rPr>
        <w:t xml:space="preserve"> </w:t>
      </w:r>
    </w:p>
    <w:p w14:paraId="1D058FC4"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lang w:val="en-US"/>
        </w:rPr>
        <w:t xml:space="preserve">Food and Agricultural Organization. 2015. </w:t>
      </w:r>
      <w:r w:rsidRPr="00D66198">
        <w:rPr>
          <w:rFonts w:ascii="Garamond" w:hAnsi="Garamond"/>
          <w:i/>
          <w:sz w:val="24"/>
          <w:szCs w:val="24"/>
          <w:lang w:val="en-US"/>
        </w:rPr>
        <w:t>The</w:t>
      </w:r>
      <w:r w:rsidRPr="00D66198">
        <w:rPr>
          <w:rFonts w:ascii="Garamond" w:hAnsi="Garamond"/>
          <w:sz w:val="24"/>
          <w:szCs w:val="24"/>
          <w:lang w:val="en-US"/>
        </w:rPr>
        <w:t xml:space="preserve"> </w:t>
      </w:r>
      <w:r w:rsidRPr="00D66198">
        <w:rPr>
          <w:rFonts w:ascii="Garamond" w:hAnsi="Garamond"/>
          <w:i/>
          <w:sz w:val="24"/>
          <w:szCs w:val="24"/>
          <w:lang w:val="en-US"/>
        </w:rPr>
        <w:t>State of Food Insecurity in the World: Meeting the 2015 international hunger targets: taking stock of uneven progress.</w:t>
      </w:r>
      <w:r w:rsidRPr="00D66198">
        <w:rPr>
          <w:rFonts w:ascii="Garamond" w:hAnsi="Garamond"/>
          <w:sz w:val="24"/>
          <w:szCs w:val="24"/>
          <w:lang w:val="en-US"/>
        </w:rPr>
        <w:t xml:space="preserve"> Accessed January 9, 2017. </w:t>
      </w:r>
      <w:hyperlink r:id="rId13" w:history="1">
        <w:r w:rsidRPr="00D66198">
          <w:rPr>
            <w:rStyle w:val="Hyperlink"/>
            <w:rFonts w:ascii="Garamond" w:hAnsi="Garamond"/>
            <w:sz w:val="24"/>
            <w:szCs w:val="24"/>
            <w:lang w:val="en-US"/>
          </w:rPr>
          <w:t>http://www.fao.org/3/a4ef2d16-70a7-460a-a9ac-2a65a533269a/i4646e.pdf</w:t>
        </w:r>
      </w:hyperlink>
    </w:p>
    <w:p w14:paraId="7969114A" w14:textId="77777777" w:rsidR="00483CFF" w:rsidRPr="00D66198" w:rsidRDefault="00483CFF" w:rsidP="00975CC9">
      <w:pPr>
        <w:spacing w:before="120" w:after="120" w:line="360" w:lineRule="auto"/>
        <w:ind w:left="450" w:hanging="450"/>
        <w:rPr>
          <w:rFonts w:ascii="Garamond" w:eastAsia="Times New Roman" w:hAnsi="Garamond"/>
          <w:color w:val="333333"/>
          <w:shd w:val="clear" w:color="auto" w:fill="FFFFFF"/>
        </w:rPr>
      </w:pPr>
      <w:r w:rsidRPr="00D66198">
        <w:rPr>
          <w:rFonts w:ascii="Garamond" w:hAnsi="Garamond"/>
        </w:rPr>
        <w:t xml:space="preserve">Food and Agricultural Organization. N.d. “An introduction to the basic concepts of food security.” Accessed May 10, 2017. </w:t>
      </w:r>
      <w:hyperlink r:id="rId14" w:history="1">
        <w:r w:rsidRPr="00D66198">
          <w:rPr>
            <w:rStyle w:val="Hyperlink"/>
            <w:rFonts w:ascii="Garamond" w:eastAsia="Times New Roman" w:hAnsi="Garamond"/>
            <w:shd w:val="clear" w:color="auto" w:fill="FFFFFF"/>
          </w:rPr>
          <w:t>http://www.fao.org/docrep/013/al936e/al936e00.pdf</w:t>
        </w:r>
      </w:hyperlink>
    </w:p>
    <w:p w14:paraId="4EC941D6" w14:textId="77777777" w:rsidR="00483CFF" w:rsidRPr="00D66198" w:rsidRDefault="00483CFF" w:rsidP="00975CC9">
      <w:pPr>
        <w:spacing w:before="120" w:after="120" w:line="360" w:lineRule="auto"/>
        <w:ind w:left="450" w:hanging="450"/>
        <w:rPr>
          <w:rFonts w:ascii="Garamond" w:eastAsia="Times New Roman" w:hAnsi="Garamond"/>
          <w:color w:val="333333"/>
          <w:shd w:val="clear" w:color="auto" w:fill="FFFFFF"/>
        </w:rPr>
      </w:pPr>
      <w:r w:rsidRPr="00D66198">
        <w:rPr>
          <w:rFonts w:ascii="Garamond" w:eastAsia="Times New Roman" w:hAnsi="Garamond"/>
          <w:color w:val="333333"/>
          <w:shd w:val="clear" w:color="auto" w:fill="FFFFFF"/>
        </w:rPr>
        <w:t>Funk, Chris, Pete Peterson, Martin Landsfeld, Diego Pedreros, James Verdin, Shraddhanand Shukla, Gregory Husak, James Rowland, Laura Harrison, Andrew Hoell &amp; Joel Michaelsen. 2015.</w:t>
      </w:r>
      <w:r w:rsidRPr="00D66198">
        <w:rPr>
          <w:rFonts w:ascii="Garamond" w:eastAsia="Times New Roman" w:hAnsi="Garamond"/>
          <w:color w:val="333333"/>
        </w:rPr>
        <w:br/>
      </w:r>
      <w:r w:rsidRPr="00D66198">
        <w:rPr>
          <w:rFonts w:ascii="Garamond" w:eastAsia="Times New Roman" w:hAnsi="Garamond"/>
          <w:color w:val="333333"/>
          <w:shd w:val="clear" w:color="auto" w:fill="FFFFFF"/>
        </w:rPr>
        <w:t>"</w:t>
      </w:r>
      <w:r w:rsidRPr="00D66198">
        <w:rPr>
          <w:rFonts w:ascii="Garamond" w:eastAsia="Times New Roman" w:hAnsi="Garamond"/>
        </w:rPr>
        <w:t>The climate hazards infrared precipitation with stations—a new environmental record for monitoring extremes</w:t>
      </w:r>
      <w:r w:rsidRPr="00D66198">
        <w:rPr>
          <w:rFonts w:ascii="Garamond" w:eastAsia="Times New Roman" w:hAnsi="Garamond"/>
          <w:color w:val="333333"/>
          <w:shd w:val="clear" w:color="auto" w:fill="FFFFFF"/>
        </w:rPr>
        <w:t>".</w:t>
      </w:r>
      <w:r w:rsidRPr="00D66198">
        <w:rPr>
          <w:rStyle w:val="apple-converted-space"/>
          <w:rFonts w:ascii="Garamond" w:eastAsia="Times New Roman" w:hAnsi="Garamond"/>
          <w:color w:val="333333"/>
          <w:shd w:val="clear" w:color="auto" w:fill="FFFFFF"/>
        </w:rPr>
        <w:t> </w:t>
      </w:r>
      <w:r w:rsidRPr="00D66198">
        <w:rPr>
          <w:rStyle w:val="Emphasis"/>
          <w:rFonts w:ascii="Garamond" w:eastAsia="Times New Roman" w:hAnsi="Garamond"/>
          <w:color w:val="333333"/>
        </w:rPr>
        <w:t>Scientific Data</w:t>
      </w:r>
      <w:r w:rsidRPr="00D66198">
        <w:rPr>
          <w:rStyle w:val="apple-converted-space"/>
          <w:rFonts w:ascii="Garamond" w:eastAsia="Times New Roman" w:hAnsi="Garamond"/>
          <w:color w:val="333333"/>
          <w:shd w:val="clear" w:color="auto" w:fill="FFFFFF"/>
        </w:rPr>
        <w:t> </w:t>
      </w:r>
      <w:r w:rsidRPr="00D66198">
        <w:rPr>
          <w:rFonts w:ascii="Garamond" w:eastAsia="Times New Roman" w:hAnsi="Garamond"/>
          <w:color w:val="333333"/>
          <w:shd w:val="clear" w:color="auto" w:fill="FFFFFF"/>
        </w:rPr>
        <w:t>2, 150066. doi:10.1038/sdata.2015.66 2015</w:t>
      </w:r>
    </w:p>
    <w:p w14:paraId="19EF959F"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Gelli, A. et al. 2017. “Lean-Season Food Transfers Affect Children’s Diets and Household Food Insecurity: Evidence form a Quasi-Experiment in Malawi.” </w:t>
      </w:r>
      <w:r w:rsidRPr="00D66198">
        <w:rPr>
          <w:rFonts w:ascii="Garamond" w:hAnsi="Garamond"/>
          <w:i/>
          <w:sz w:val="24"/>
          <w:szCs w:val="24"/>
        </w:rPr>
        <w:t xml:space="preserve">The Journal of Nutrition: Nutritional Epidemiology. </w:t>
      </w:r>
      <w:r w:rsidRPr="00D66198">
        <w:rPr>
          <w:rFonts w:ascii="Garamond" w:hAnsi="Garamond"/>
          <w:sz w:val="24"/>
          <w:szCs w:val="24"/>
        </w:rPr>
        <w:t>April 5.</w:t>
      </w:r>
    </w:p>
    <w:p w14:paraId="174BB74D"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Gettleman, J. 2017. “Drought and Famine Heighten Threat of Not Just 1 Famine, but 4.” </w:t>
      </w:r>
      <w:r w:rsidRPr="00D66198">
        <w:rPr>
          <w:rFonts w:ascii="Garamond" w:hAnsi="Garamond"/>
          <w:i/>
          <w:sz w:val="24"/>
          <w:szCs w:val="24"/>
        </w:rPr>
        <w:t xml:space="preserve">New York Times. </w:t>
      </w:r>
      <w:r w:rsidRPr="00D66198">
        <w:rPr>
          <w:rFonts w:ascii="Garamond" w:hAnsi="Garamond"/>
          <w:sz w:val="24"/>
          <w:szCs w:val="24"/>
        </w:rPr>
        <w:t xml:space="preserve">March 27. </w:t>
      </w:r>
      <w:r w:rsidRPr="00D66198">
        <w:rPr>
          <w:rFonts w:ascii="Garamond" w:hAnsi="Garamond"/>
          <w:sz w:val="24"/>
          <w:szCs w:val="24"/>
          <w:lang w:val="en-US"/>
        </w:rPr>
        <w:t xml:space="preserve">Accessed May 10, 2017. </w:t>
      </w:r>
      <w:r w:rsidRPr="00D66198">
        <w:rPr>
          <w:rFonts w:ascii="Garamond" w:hAnsi="Garamond"/>
          <w:i/>
          <w:sz w:val="24"/>
          <w:szCs w:val="24"/>
        </w:rPr>
        <w:t xml:space="preserve"> </w:t>
      </w:r>
      <w:r w:rsidRPr="00D66198">
        <w:rPr>
          <w:rFonts w:ascii="Garamond" w:hAnsi="Garamond"/>
          <w:sz w:val="24"/>
          <w:szCs w:val="24"/>
        </w:rPr>
        <w:t xml:space="preserve"> </w:t>
      </w:r>
      <w:hyperlink r:id="rId15" w:history="1">
        <w:r w:rsidRPr="00D66198">
          <w:rPr>
            <w:rStyle w:val="Hyperlink"/>
            <w:rFonts w:ascii="Garamond" w:hAnsi="Garamond"/>
            <w:sz w:val="24"/>
            <w:szCs w:val="24"/>
          </w:rPr>
          <w:t>https://www.nytimes.com/2017/03/27/world/africa/famine-somalia-nigeria-south-sudan-yemen-water.html?_r=0</w:t>
        </w:r>
      </w:hyperlink>
    </w:p>
    <w:p w14:paraId="4EC3C3D6"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Hyman, G., Larrea, C., and Farrow, A. 2005. “Methods, results, and policy implications of poverty and food security mapping assessments.” </w:t>
      </w:r>
      <w:r w:rsidRPr="00D66198">
        <w:rPr>
          <w:rFonts w:ascii="Garamond" w:hAnsi="Garamond"/>
          <w:i/>
          <w:sz w:val="24"/>
          <w:szCs w:val="24"/>
        </w:rPr>
        <w:t>Food Policy.</w:t>
      </w:r>
      <w:r w:rsidRPr="00D66198">
        <w:rPr>
          <w:rFonts w:ascii="Garamond" w:hAnsi="Garamond"/>
          <w:sz w:val="24"/>
          <w:szCs w:val="24"/>
        </w:rPr>
        <w:t xml:space="preserve"> (30): 453-460.</w:t>
      </w:r>
    </w:p>
    <w:p w14:paraId="473CD1CB"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IPC 2012. “Technical Manual Version 2.0: Evidence and Standards for Better Food Security Decisions.” The Food and Agricultural Organization of the United Nations. Rome.</w:t>
      </w:r>
    </w:p>
    <w:p w14:paraId="0349258D"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IPC 2015. “The IPC Global Strategic Programme (2014-2018): Vision and Action Plan.” </w:t>
      </w:r>
      <w:r w:rsidRPr="00D66198">
        <w:rPr>
          <w:rFonts w:ascii="Garamond" w:hAnsi="Garamond"/>
          <w:sz w:val="24"/>
          <w:szCs w:val="24"/>
          <w:lang w:val="en-US"/>
        </w:rPr>
        <w:t xml:space="preserve">Accessed May 10, 2017. </w:t>
      </w:r>
      <w:r w:rsidRPr="00D66198">
        <w:rPr>
          <w:rFonts w:ascii="Garamond" w:hAnsi="Garamond"/>
          <w:sz w:val="24"/>
          <w:szCs w:val="24"/>
        </w:rPr>
        <w:t xml:space="preserve"> </w:t>
      </w:r>
      <w:hyperlink r:id="rId16" w:history="1">
        <w:r w:rsidRPr="00D66198">
          <w:rPr>
            <w:rStyle w:val="Hyperlink"/>
            <w:rFonts w:ascii="Garamond" w:hAnsi="Garamond"/>
            <w:sz w:val="24"/>
            <w:szCs w:val="24"/>
          </w:rPr>
          <w:t>http://www.ipcinfo.org/fileadmin/templates/ipcinfo/Docs/GSP_Borchure_2015.pdf</w:t>
        </w:r>
      </w:hyperlink>
      <w:r w:rsidRPr="00D66198">
        <w:rPr>
          <w:rFonts w:ascii="Garamond" w:hAnsi="Garamond"/>
          <w:sz w:val="24"/>
          <w:szCs w:val="24"/>
        </w:rPr>
        <w:t xml:space="preserve"> </w:t>
      </w:r>
    </w:p>
    <w:p w14:paraId="28324CAB"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lastRenderedPageBreak/>
        <w:t xml:space="preserve">Johnson, K., Jacob, A., and Brown, M. 2013. “Forest cover associated with improved child health and nutrition: Evidence from the Malawi Demographic and Health Survey and satellite data.” </w:t>
      </w:r>
      <w:r w:rsidRPr="00D66198">
        <w:rPr>
          <w:rFonts w:ascii="Garamond" w:hAnsi="Garamond"/>
          <w:i/>
          <w:sz w:val="24"/>
          <w:szCs w:val="24"/>
        </w:rPr>
        <w:t>Global Health Science and Practice.</w:t>
      </w:r>
      <w:r w:rsidRPr="00D66198">
        <w:rPr>
          <w:rFonts w:ascii="Garamond" w:hAnsi="Garamond"/>
          <w:sz w:val="24"/>
          <w:szCs w:val="24"/>
        </w:rPr>
        <w:t xml:space="preserve"> 1(2): 237-248.</w:t>
      </w:r>
    </w:p>
    <w:p w14:paraId="2CB409AD" w14:textId="77777777" w:rsidR="00483CFF" w:rsidRPr="00D66198" w:rsidRDefault="00483CFF" w:rsidP="00975CC9">
      <w:pPr>
        <w:spacing w:before="120" w:after="120" w:line="360" w:lineRule="auto"/>
        <w:ind w:left="432" w:hanging="432"/>
        <w:jc w:val="both"/>
        <w:rPr>
          <w:rFonts w:ascii="Garamond" w:hAnsi="Garamond" w:cs="Times New Roman"/>
        </w:rPr>
      </w:pPr>
      <w:r w:rsidRPr="00D66198">
        <w:rPr>
          <w:rFonts w:ascii="Garamond" w:hAnsi="Garamond" w:cs="Times New Roman"/>
        </w:rPr>
        <w:t xml:space="preserve">Jones, A., Shrinivas, A., and Bezner-Kerr, R. 2014. “Farm production diversity is associated with greater household dietary diversity in Malawi: findings from nationally representative data.” </w:t>
      </w:r>
      <w:r w:rsidRPr="00D66198">
        <w:rPr>
          <w:rFonts w:ascii="Garamond" w:hAnsi="Garamond" w:cs="Times New Roman"/>
          <w:i/>
        </w:rPr>
        <w:t>Food Policy.</w:t>
      </w:r>
      <w:r w:rsidRPr="00D66198">
        <w:rPr>
          <w:rFonts w:ascii="Garamond" w:hAnsi="Garamond" w:cs="Times New Roman"/>
        </w:rPr>
        <w:t xml:space="preserve"> 46:1-12.</w:t>
      </w:r>
    </w:p>
    <w:p w14:paraId="11E3FC41" w14:textId="77777777" w:rsidR="00483CFF" w:rsidRPr="00D66198" w:rsidRDefault="00483CFF" w:rsidP="00975CC9">
      <w:pPr>
        <w:spacing w:before="120" w:after="120" w:line="360" w:lineRule="auto"/>
        <w:ind w:left="432" w:hanging="432"/>
        <w:jc w:val="both"/>
        <w:rPr>
          <w:rFonts w:ascii="Garamond" w:hAnsi="Garamond" w:cs="Times New Roman"/>
        </w:rPr>
      </w:pPr>
      <w:r w:rsidRPr="00D66198">
        <w:rPr>
          <w:rFonts w:ascii="Garamond" w:hAnsi="Garamond" w:cs="Times New Roman"/>
        </w:rPr>
        <w:t xml:space="preserve">Kadiyala, S. Harris, J., Headey, D., Yosef, S., and Gillespie, S. 2014. “Agriculture and nutrition in India: mapping evidence to pathways.” </w:t>
      </w:r>
      <w:r w:rsidRPr="00D66198">
        <w:rPr>
          <w:rFonts w:ascii="Garamond" w:hAnsi="Garamond" w:cs="Times New Roman"/>
          <w:i/>
        </w:rPr>
        <w:t xml:space="preserve">Annals of the New York Academy of Sciences. </w:t>
      </w:r>
      <w:r w:rsidRPr="00D66198">
        <w:rPr>
          <w:rFonts w:ascii="Garamond" w:hAnsi="Garamond" w:cs="Times New Roman"/>
        </w:rPr>
        <w:t>1-14.</w:t>
      </w:r>
    </w:p>
    <w:p w14:paraId="72510B3F"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Kristjanson, P., Radeny, M., Baltenweck, I., Ogutu, J., and Notenbaert, A. 2005. “Livelihood mapping and poverty correlates at a meso-level in Kenya.” </w:t>
      </w:r>
      <w:r w:rsidRPr="00D66198">
        <w:rPr>
          <w:rFonts w:ascii="Garamond" w:hAnsi="Garamond"/>
          <w:i/>
          <w:sz w:val="24"/>
          <w:szCs w:val="24"/>
        </w:rPr>
        <w:t>Food Policy</w:t>
      </w:r>
      <w:r w:rsidRPr="00D66198">
        <w:rPr>
          <w:rFonts w:ascii="Garamond" w:hAnsi="Garamond"/>
          <w:sz w:val="24"/>
          <w:szCs w:val="24"/>
        </w:rPr>
        <w:t xml:space="preserve"> (30): 568-583.</w:t>
      </w:r>
    </w:p>
    <w:p w14:paraId="2A297496"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lang w:val="en-US"/>
        </w:rPr>
        <w:t xml:space="preserve">Lentz, E. C., and Barrett, C. B. (2013) “The economics and nutritional impacts of food assistance policies and programs.” </w:t>
      </w:r>
      <w:r w:rsidRPr="00D66198">
        <w:rPr>
          <w:rFonts w:ascii="Garamond" w:hAnsi="Garamond"/>
          <w:i/>
          <w:sz w:val="24"/>
          <w:szCs w:val="24"/>
          <w:lang w:val="en-US"/>
        </w:rPr>
        <w:t xml:space="preserve">Food Policy. </w:t>
      </w:r>
      <w:r w:rsidRPr="00D66198">
        <w:rPr>
          <w:rFonts w:ascii="Garamond" w:hAnsi="Garamond"/>
          <w:sz w:val="24"/>
          <w:szCs w:val="24"/>
          <w:lang w:val="en-US"/>
        </w:rPr>
        <w:t xml:space="preserve">42: 151-163 </w:t>
      </w:r>
    </w:p>
    <w:p w14:paraId="136A6C59"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Malawi, National Statistics Office. 2008. </w:t>
      </w:r>
      <w:r w:rsidRPr="00D66198">
        <w:rPr>
          <w:rFonts w:ascii="Garamond" w:hAnsi="Garamond"/>
          <w:i/>
          <w:iCs/>
          <w:sz w:val="24"/>
          <w:szCs w:val="24"/>
        </w:rPr>
        <w:t>2008 Malawi Population and Housing Census.</w:t>
      </w:r>
    </w:p>
    <w:p w14:paraId="74CB3B3D"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Malawi National Vulnerability Assessment Committee. “Malawi Livelihoods Baseline Profile. Version 1.” September. </w:t>
      </w:r>
      <w:r w:rsidRPr="00D66198">
        <w:rPr>
          <w:rFonts w:ascii="Garamond" w:hAnsi="Garamond"/>
          <w:sz w:val="24"/>
          <w:szCs w:val="24"/>
          <w:lang w:val="en-US"/>
        </w:rPr>
        <w:t xml:space="preserve">Accessed May 10, 2017. </w:t>
      </w:r>
      <w:r w:rsidRPr="00D66198">
        <w:rPr>
          <w:rFonts w:ascii="Garamond" w:hAnsi="Garamond"/>
          <w:sz w:val="24"/>
          <w:szCs w:val="24"/>
        </w:rPr>
        <w:t xml:space="preserve"> </w:t>
      </w:r>
      <w:hyperlink r:id="rId17" w:history="1">
        <w:r w:rsidRPr="00D66198">
          <w:rPr>
            <w:rStyle w:val="Hyperlink"/>
            <w:rFonts w:ascii="Garamond" w:hAnsi="Garamond"/>
            <w:sz w:val="24"/>
            <w:szCs w:val="24"/>
          </w:rPr>
          <w:t>http://pdf.usaid.gov/pdf_docs/Pnadg538.pdf</w:t>
        </w:r>
      </w:hyperlink>
      <w:r w:rsidRPr="00D66198">
        <w:rPr>
          <w:rFonts w:ascii="Garamond" w:hAnsi="Garamond"/>
          <w:sz w:val="24"/>
          <w:szCs w:val="24"/>
        </w:rPr>
        <w:t xml:space="preserve"> </w:t>
      </w:r>
    </w:p>
    <w:p w14:paraId="33AC9A1B"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MVAC (Malawi Vulnerability Assessment Committee (MVAC). 2015. “Livelihoods Baseline: National Overview Report: 2015.” </w:t>
      </w:r>
      <w:r w:rsidRPr="00D66198">
        <w:rPr>
          <w:rFonts w:ascii="Garamond" w:hAnsi="Garamond"/>
          <w:sz w:val="24"/>
          <w:szCs w:val="24"/>
          <w:lang w:val="en-US"/>
        </w:rPr>
        <w:t xml:space="preserve">Accessed May 10, 2017. </w:t>
      </w:r>
      <w:r w:rsidRPr="00D66198">
        <w:rPr>
          <w:rFonts w:ascii="Garamond" w:hAnsi="Garamond"/>
          <w:sz w:val="24"/>
          <w:szCs w:val="24"/>
        </w:rPr>
        <w:t xml:space="preserve"> </w:t>
      </w:r>
      <w:hyperlink r:id="rId18" w:history="1">
        <w:r w:rsidRPr="00D66198">
          <w:rPr>
            <w:rStyle w:val="Hyperlink"/>
            <w:rFonts w:ascii="Garamond" w:hAnsi="Garamond"/>
            <w:sz w:val="24"/>
            <w:szCs w:val="24"/>
          </w:rPr>
          <w:t>http://www.fews.net/sites/default/files/documents/reports/Malawi-livelihood-baseline-profiles.pdf</w:t>
        </w:r>
      </w:hyperlink>
      <w:r w:rsidRPr="00D66198">
        <w:rPr>
          <w:rFonts w:ascii="Garamond" w:hAnsi="Garamond"/>
          <w:sz w:val="24"/>
          <w:szCs w:val="24"/>
        </w:rPr>
        <w:t xml:space="preserve"> </w:t>
      </w:r>
    </w:p>
    <w:p w14:paraId="7FA0DCE4"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Mallory, M., and Baylis, K. (2012). The Food Corporation of India and the Public Distribution System: Impacts on Market Integration in Wheat, Rice, and Pearl Millet. </w:t>
      </w:r>
      <w:r w:rsidRPr="00D66198">
        <w:rPr>
          <w:rFonts w:ascii="Garamond" w:hAnsi="Garamond"/>
          <w:i/>
          <w:sz w:val="24"/>
          <w:szCs w:val="24"/>
        </w:rPr>
        <w:t xml:space="preserve">Agribusiness </w:t>
      </w:r>
      <w:r w:rsidRPr="00D66198">
        <w:rPr>
          <w:rFonts w:ascii="Garamond" w:hAnsi="Garamond"/>
          <w:sz w:val="24"/>
          <w:szCs w:val="24"/>
        </w:rPr>
        <w:t>30(2): 225-250.</w:t>
      </w:r>
    </w:p>
    <w:p w14:paraId="594703EC"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Maxwell, D. Majid, N., Adan, G., Abdirahman, and Kim, J. J. 2016. “Facing famine: Somali experiences in the famine of 2011.” </w:t>
      </w:r>
      <w:r w:rsidRPr="00D66198">
        <w:rPr>
          <w:rFonts w:ascii="Garamond" w:hAnsi="Garamond"/>
          <w:i/>
          <w:sz w:val="24"/>
          <w:szCs w:val="24"/>
        </w:rPr>
        <w:t xml:space="preserve">Food Policy. </w:t>
      </w:r>
      <w:r w:rsidRPr="00D66198">
        <w:rPr>
          <w:rFonts w:ascii="Garamond" w:hAnsi="Garamond"/>
          <w:sz w:val="24"/>
          <w:szCs w:val="24"/>
        </w:rPr>
        <w:t>65:63-73.</w:t>
      </w:r>
    </w:p>
    <w:p w14:paraId="146E608F"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Maxwell, D., Vaitla, B., and Coates, J. 2014. “How do indicators of household food insecurity measure up? An empirical comparison from Ethiopia.” </w:t>
      </w:r>
      <w:r w:rsidRPr="00D66198">
        <w:rPr>
          <w:rFonts w:ascii="Garamond" w:hAnsi="Garamond"/>
          <w:i/>
          <w:sz w:val="24"/>
          <w:szCs w:val="24"/>
        </w:rPr>
        <w:t>Food Policy.</w:t>
      </w:r>
      <w:r w:rsidRPr="00D66198">
        <w:rPr>
          <w:rFonts w:ascii="Garamond" w:hAnsi="Garamond"/>
          <w:sz w:val="24"/>
          <w:szCs w:val="24"/>
        </w:rPr>
        <w:t xml:space="preserve"> </w:t>
      </w:r>
    </w:p>
    <w:p w14:paraId="697B1009"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McMillen, D. and Soppelsa, M. (2012). A conditionally parametric probit model of micro-data land use in Chicago. Working paper. Univeristy of Illinois at Urbana-Champaign.</w:t>
      </w:r>
    </w:p>
    <w:p w14:paraId="31230B0D"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rPr>
        <w:lastRenderedPageBreak/>
        <w:t xml:space="preserve">Mukherjee, J. 2015. </w:t>
      </w:r>
      <w:r w:rsidRPr="00D66198">
        <w:rPr>
          <w:rFonts w:ascii="Garamond" w:hAnsi="Garamond"/>
          <w:i/>
          <w:sz w:val="24"/>
          <w:szCs w:val="24"/>
        </w:rPr>
        <w:t xml:space="preserve">Hungry Bengal: War, Famine and the End of Empire. </w:t>
      </w:r>
      <w:r w:rsidRPr="00D66198">
        <w:rPr>
          <w:rFonts w:ascii="Garamond" w:hAnsi="Garamond"/>
          <w:sz w:val="24"/>
          <w:szCs w:val="24"/>
          <w:lang w:val="en-US"/>
        </w:rPr>
        <w:t>Oxford University Press: New York, NY.</w:t>
      </w:r>
    </w:p>
    <w:p w14:paraId="286BCD23"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Myers, R. 2013. “E</w:t>
      </w:r>
      <w:r w:rsidRPr="00D66198">
        <w:rPr>
          <w:rFonts w:ascii="Garamond" w:eastAsia="Times New Roman" w:hAnsi="Garamond" w:cs="Arial"/>
          <w:bCs/>
          <w:color w:val="2E2E2E"/>
          <w:sz w:val="24"/>
          <w:szCs w:val="24"/>
        </w:rPr>
        <w:t xml:space="preserve">valuating the effectiveness of inter-regional trade and storage in Malawi’s private sector maize markets.” </w:t>
      </w:r>
      <w:r w:rsidRPr="00D66198">
        <w:rPr>
          <w:rFonts w:ascii="Garamond" w:eastAsia="Times New Roman" w:hAnsi="Garamond" w:cs="Arial"/>
          <w:bCs/>
          <w:i/>
          <w:color w:val="2E2E2E"/>
          <w:sz w:val="24"/>
          <w:szCs w:val="24"/>
        </w:rPr>
        <w:t xml:space="preserve">Food Policy. </w:t>
      </w:r>
      <w:r w:rsidRPr="00D66198">
        <w:rPr>
          <w:rFonts w:ascii="Garamond" w:eastAsia="Times New Roman" w:hAnsi="Garamond" w:cs="Arial"/>
          <w:bCs/>
          <w:color w:val="2E2E2E"/>
          <w:sz w:val="24"/>
          <w:szCs w:val="24"/>
        </w:rPr>
        <w:t xml:space="preserve">August.  41: 75-84. </w:t>
      </w:r>
      <w:hyperlink r:id="rId19" w:history="1">
        <w:r w:rsidRPr="00D66198">
          <w:rPr>
            <w:rStyle w:val="Hyperlink"/>
            <w:rFonts w:ascii="Garamond" w:hAnsi="Garamond"/>
            <w:sz w:val="24"/>
            <w:szCs w:val="24"/>
          </w:rPr>
          <w:t>http://www.sciencedirect.com/science/article/pii/S0306919213000468</w:t>
        </w:r>
      </w:hyperlink>
    </w:p>
    <w:p w14:paraId="4AA98245"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 xml:space="preserve">Nyogo, L. 2014. “Maize price differences and evidence of spatial integration in Malawi: the case of selected markets.” </w:t>
      </w:r>
      <w:r w:rsidRPr="00D66198">
        <w:rPr>
          <w:rFonts w:ascii="Garamond" w:hAnsi="Garamond"/>
          <w:i/>
          <w:sz w:val="24"/>
          <w:szCs w:val="24"/>
        </w:rPr>
        <w:t xml:space="preserve">Working Paper. </w:t>
      </w:r>
      <w:r w:rsidRPr="00D66198">
        <w:rPr>
          <w:rFonts w:ascii="Garamond" w:hAnsi="Garamond"/>
          <w:sz w:val="24"/>
          <w:szCs w:val="24"/>
        </w:rPr>
        <w:t xml:space="preserve"> http://ebrary.ifpri.org/cdm/ref/collection/p15738coll2/id/127993</w:t>
      </w:r>
    </w:p>
    <w:p w14:paraId="63F760A3" w14:textId="77777777" w:rsidR="00483CFF" w:rsidRPr="00D66198" w:rsidRDefault="00483CFF" w:rsidP="00975CC9">
      <w:pPr>
        <w:pStyle w:val="IMMANAmaintext"/>
        <w:spacing w:before="120" w:after="120"/>
        <w:ind w:left="432" w:hanging="432"/>
        <w:contextualSpacing w:val="0"/>
        <w:rPr>
          <w:rFonts w:ascii="Garamond" w:hAnsi="Garamond"/>
          <w:sz w:val="24"/>
          <w:szCs w:val="24"/>
        </w:rPr>
      </w:pPr>
      <w:r w:rsidRPr="00D66198">
        <w:rPr>
          <w:rFonts w:ascii="Garamond" w:hAnsi="Garamond"/>
          <w:sz w:val="24"/>
          <w:szCs w:val="24"/>
        </w:rPr>
        <w:t>Semu Banda, P. for Inter Press Service News Agency 2008. “Development – Malawi: Irrigation promises to increase food security.” http://www.ipsnews.net/2008/09/development-malawi-irrigation-promises-to-increase-food-security/</w:t>
      </w:r>
    </w:p>
    <w:p w14:paraId="244349AC"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rPr>
        <w:t xml:space="preserve">Sen, A. 1980. </w:t>
      </w:r>
      <w:r w:rsidRPr="00D66198">
        <w:rPr>
          <w:rFonts w:ascii="Garamond" w:hAnsi="Garamond"/>
          <w:sz w:val="24"/>
          <w:szCs w:val="24"/>
          <w:lang w:val="en-US"/>
        </w:rPr>
        <w:t xml:space="preserve">“Famines.”  </w:t>
      </w:r>
      <w:r w:rsidRPr="00D66198">
        <w:rPr>
          <w:rFonts w:ascii="Garamond" w:hAnsi="Garamond"/>
          <w:i/>
          <w:sz w:val="24"/>
          <w:szCs w:val="24"/>
          <w:lang w:val="en-US"/>
        </w:rPr>
        <w:t>World Development</w:t>
      </w:r>
      <w:r w:rsidRPr="00D66198">
        <w:rPr>
          <w:rFonts w:ascii="Garamond" w:hAnsi="Garamond"/>
          <w:sz w:val="24"/>
          <w:szCs w:val="24"/>
          <w:lang w:val="en-US"/>
        </w:rPr>
        <w:t xml:space="preserve">.  8: 613-621. </w:t>
      </w:r>
    </w:p>
    <w:p w14:paraId="446E1A02"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rPr>
        <w:t xml:space="preserve">Sen, A. 1981. </w:t>
      </w:r>
      <w:r w:rsidRPr="00D66198">
        <w:rPr>
          <w:rFonts w:ascii="Garamond" w:hAnsi="Garamond"/>
          <w:i/>
          <w:sz w:val="24"/>
          <w:szCs w:val="24"/>
          <w:lang w:val="en-US"/>
        </w:rPr>
        <w:t>Poverty and Famines: an essay on entitlement and deprivation</w:t>
      </w:r>
      <w:r w:rsidRPr="00D66198">
        <w:rPr>
          <w:rFonts w:ascii="Garamond" w:hAnsi="Garamond"/>
          <w:sz w:val="24"/>
          <w:szCs w:val="24"/>
          <w:lang w:val="en-US"/>
        </w:rPr>
        <w:t>.  Clarendon Press: Oxford, UK.</w:t>
      </w:r>
    </w:p>
    <w:p w14:paraId="4EE8A65A" w14:textId="77777777" w:rsidR="00483CFF" w:rsidRPr="00D66198" w:rsidRDefault="00483CFF" w:rsidP="00975CC9">
      <w:pPr>
        <w:pStyle w:val="IMMANAmaintext"/>
        <w:spacing w:before="120" w:after="120"/>
        <w:ind w:left="432" w:hanging="432"/>
        <w:contextualSpacing w:val="0"/>
        <w:rPr>
          <w:rFonts w:ascii="Garamond" w:hAnsi="Garamond"/>
          <w:sz w:val="24"/>
          <w:szCs w:val="24"/>
          <w:lang w:val="en-US"/>
        </w:rPr>
      </w:pPr>
      <w:r w:rsidRPr="00D66198">
        <w:rPr>
          <w:rFonts w:ascii="Garamond" w:hAnsi="Garamond"/>
          <w:sz w:val="24"/>
          <w:szCs w:val="24"/>
          <w:lang w:val="en-US"/>
        </w:rPr>
        <w:t xml:space="preserve">Timmer, P. 2014. </w:t>
      </w:r>
      <w:r w:rsidRPr="00D66198">
        <w:rPr>
          <w:rFonts w:ascii="Garamond" w:hAnsi="Garamond"/>
          <w:i/>
          <w:sz w:val="24"/>
          <w:szCs w:val="24"/>
        </w:rPr>
        <w:t>Food Security and Scarcity: Why ending hunger is so hard.</w:t>
      </w:r>
      <w:r w:rsidRPr="00D66198">
        <w:rPr>
          <w:rFonts w:ascii="Garamond" w:hAnsi="Garamond"/>
          <w:sz w:val="24"/>
          <w:szCs w:val="24"/>
        </w:rPr>
        <w:t xml:space="preserve"> Philadelphia: University of Pennsylvania Press.</w:t>
      </w:r>
    </w:p>
    <w:p w14:paraId="4E42AC8D" w14:textId="77777777" w:rsidR="00483CFF" w:rsidRPr="00D66198" w:rsidRDefault="00483CFF" w:rsidP="00975CC9">
      <w:pPr>
        <w:spacing w:before="120" w:after="120" w:line="360" w:lineRule="auto"/>
        <w:ind w:left="360" w:hanging="360"/>
        <w:rPr>
          <w:rFonts w:ascii="Garamond" w:hAnsi="Garamond"/>
        </w:rPr>
      </w:pPr>
      <w:r w:rsidRPr="00D66198">
        <w:rPr>
          <w:rFonts w:ascii="Garamond" w:hAnsi="Garamond"/>
        </w:rPr>
        <w:t xml:space="preserve">UNICEF. N.d. “UNICEF data: monitoring the situation of children and women: Malawi.” Accessed May 10, 2017. </w:t>
      </w:r>
      <w:hyperlink r:id="rId20" w:history="1">
        <w:r w:rsidRPr="00D66198">
          <w:rPr>
            <w:rStyle w:val="Hyperlink"/>
            <w:rFonts w:ascii="Garamond" w:hAnsi="Garamond"/>
          </w:rPr>
          <w:t>https://data.unicef.org/country/mwi/</w:t>
        </w:r>
      </w:hyperlink>
    </w:p>
    <w:p w14:paraId="6EE27F9A" w14:textId="77777777" w:rsidR="00483CFF" w:rsidRPr="00D66198" w:rsidRDefault="00483CFF" w:rsidP="00975CC9">
      <w:pPr>
        <w:spacing w:before="120" w:after="120" w:line="360" w:lineRule="auto"/>
        <w:ind w:left="360" w:hanging="360"/>
        <w:rPr>
          <w:rFonts w:ascii="Garamond" w:hAnsi="Garamond"/>
        </w:rPr>
      </w:pPr>
      <w:r w:rsidRPr="00D66198">
        <w:rPr>
          <w:rFonts w:ascii="Garamond" w:hAnsi="Garamond"/>
        </w:rPr>
        <w:t xml:space="preserve">UNDP. N.d. “About Malawi.” Accessed May 10, 2017.  </w:t>
      </w:r>
      <w:hyperlink r:id="rId21" w:history="1">
        <w:r w:rsidRPr="00D66198">
          <w:rPr>
            <w:rStyle w:val="Hyperlink"/>
            <w:rFonts w:ascii="Garamond" w:hAnsi="Garamond"/>
          </w:rPr>
          <w:t>http://www.mw.undp.org/content/malawi/en/home/countryinfo.html</w:t>
        </w:r>
      </w:hyperlink>
    </w:p>
    <w:p w14:paraId="024623BF" w14:textId="77777777" w:rsidR="00483CFF" w:rsidRPr="00D66198" w:rsidRDefault="00483CFF" w:rsidP="00975CC9">
      <w:pPr>
        <w:spacing w:before="120" w:after="120" w:line="360" w:lineRule="auto"/>
        <w:ind w:left="360" w:hanging="360"/>
        <w:rPr>
          <w:rFonts w:ascii="Garamond" w:hAnsi="Garamond"/>
        </w:rPr>
      </w:pPr>
      <w:r w:rsidRPr="00D66198">
        <w:rPr>
          <w:rFonts w:ascii="Garamond" w:hAnsi="Garamond"/>
        </w:rPr>
        <w:t xml:space="preserve">UN WFP. N.d. “Where we work: Malawi.” Accessed May 10, 2017.  </w:t>
      </w:r>
      <w:hyperlink r:id="rId22" w:history="1">
        <w:r w:rsidRPr="00D66198">
          <w:rPr>
            <w:rStyle w:val="Hyperlink"/>
            <w:rFonts w:ascii="Garamond" w:hAnsi="Garamond"/>
          </w:rPr>
          <w:t>http://www1.wfp.org/countries/malawi</w:t>
        </w:r>
      </w:hyperlink>
    </w:p>
    <w:p w14:paraId="3E1F0AB4" w14:textId="57D5FFF9" w:rsidR="00483CFF" w:rsidRPr="00D66198" w:rsidRDefault="00483CFF" w:rsidP="00975CC9">
      <w:pPr>
        <w:pStyle w:val="IMMANAmaintext"/>
        <w:spacing w:after="0"/>
        <w:ind w:firstLine="360"/>
        <w:outlineLvl w:val="0"/>
        <w:rPr>
          <w:rFonts w:ascii="Garamond" w:hAnsi="Garamond"/>
          <w:b/>
          <w:sz w:val="24"/>
          <w:szCs w:val="24"/>
        </w:rPr>
      </w:pPr>
      <w:r w:rsidRPr="00D66198">
        <w:rPr>
          <w:rFonts w:ascii="Garamond" w:hAnsi="Garamond"/>
          <w:sz w:val="24"/>
          <w:szCs w:val="24"/>
        </w:rPr>
        <w:t xml:space="preserve">World Bank. N.d. “Poverty and Equity: Malawi.” Accessed May 10, 2017.   </w:t>
      </w:r>
      <w:hyperlink r:id="rId23" w:history="1">
        <w:r w:rsidRPr="00D66198">
          <w:rPr>
            <w:rStyle w:val="Hyperlink"/>
            <w:rFonts w:ascii="Garamond" w:hAnsi="Garamond"/>
            <w:sz w:val="24"/>
            <w:szCs w:val="24"/>
          </w:rPr>
          <w:t>http://povertydata.worldbank.org/poverty/country/MWI</w:t>
        </w:r>
      </w:hyperlink>
    </w:p>
    <w:p w14:paraId="47C9C608" w14:textId="77777777" w:rsidR="00483CFF" w:rsidRPr="00D66198" w:rsidRDefault="00483CFF" w:rsidP="00975CC9">
      <w:pPr>
        <w:pStyle w:val="IMMANAmaintext"/>
        <w:spacing w:after="0"/>
        <w:ind w:firstLine="360"/>
        <w:outlineLvl w:val="0"/>
        <w:rPr>
          <w:rFonts w:ascii="Garamond" w:hAnsi="Garamond"/>
          <w:b/>
          <w:sz w:val="24"/>
          <w:szCs w:val="24"/>
        </w:rPr>
      </w:pPr>
    </w:p>
    <w:p w14:paraId="12503274" w14:textId="77777777" w:rsidR="00483CFF" w:rsidRPr="00D66198" w:rsidRDefault="00483CFF" w:rsidP="00975CC9">
      <w:pPr>
        <w:spacing w:line="360" w:lineRule="auto"/>
        <w:rPr>
          <w:rFonts w:ascii="Garamond" w:eastAsia="Calibri" w:hAnsi="Garamond" w:cs="Times New Roman"/>
          <w:b/>
          <w:lang w:val="en-GB"/>
        </w:rPr>
      </w:pPr>
      <w:r w:rsidRPr="00D66198">
        <w:rPr>
          <w:rFonts w:ascii="Garamond" w:hAnsi="Garamond"/>
          <w:b/>
        </w:rPr>
        <w:br w:type="page"/>
      </w:r>
    </w:p>
    <w:p w14:paraId="014AE07A" w14:textId="22BEF1D5" w:rsidR="00D83F47" w:rsidRPr="00D66198" w:rsidRDefault="006C53A1" w:rsidP="00975CC9">
      <w:pPr>
        <w:pStyle w:val="IMMANAmaintext"/>
        <w:spacing w:after="0"/>
        <w:ind w:firstLine="360"/>
        <w:outlineLvl w:val="0"/>
        <w:rPr>
          <w:rFonts w:ascii="Garamond" w:hAnsi="Garamond"/>
          <w:b/>
          <w:sz w:val="24"/>
          <w:szCs w:val="24"/>
        </w:rPr>
      </w:pPr>
      <w:r w:rsidRPr="00D66198">
        <w:rPr>
          <w:rFonts w:ascii="Garamond" w:hAnsi="Garamond"/>
          <w:b/>
          <w:sz w:val="24"/>
          <w:szCs w:val="24"/>
        </w:rPr>
        <w:lastRenderedPageBreak/>
        <w:t>Figures and Tables</w:t>
      </w:r>
    </w:p>
    <w:p w14:paraId="56CDD931" w14:textId="77777777" w:rsidR="00FC7292" w:rsidRPr="00D66198" w:rsidRDefault="00FC7292" w:rsidP="00975CC9">
      <w:pPr>
        <w:pStyle w:val="IMMANAmaintext"/>
        <w:spacing w:after="0"/>
        <w:ind w:firstLine="360"/>
        <w:rPr>
          <w:rFonts w:ascii="Garamond" w:hAnsi="Garamond"/>
          <w:b/>
          <w:sz w:val="24"/>
          <w:szCs w:val="24"/>
        </w:rPr>
      </w:pPr>
    </w:p>
    <w:p w14:paraId="3B7F7C8A" w14:textId="77777777" w:rsidR="002F2E06" w:rsidRPr="00D66198" w:rsidRDefault="002F2E06" w:rsidP="00975CC9">
      <w:pPr>
        <w:pStyle w:val="IMMANAmaintext"/>
        <w:spacing w:after="0"/>
        <w:ind w:firstLine="360"/>
        <w:rPr>
          <w:rFonts w:ascii="Garamond" w:hAnsi="Garamond"/>
          <w:b/>
          <w:sz w:val="24"/>
          <w:szCs w:val="24"/>
        </w:rPr>
      </w:pPr>
    </w:p>
    <w:p w14:paraId="6968A4F9" w14:textId="14B5F6A1" w:rsidR="002F2E06" w:rsidRPr="00D66198" w:rsidRDefault="002F2E06" w:rsidP="00975CC9">
      <w:pPr>
        <w:widowControl w:val="0"/>
        <w:autoSpaceDE w:val="0"/>
        <w:autoSpaceDN w:val="0"/>
        <w:adjustRightInd w:val="0"/>
        <w:spacing w:line="360" w:lineRule="auto"/>
        <w:rPr>
          <w:rFonts w:ascii="Times" w:hAnsi="Times" w:cs="Times"/>
        </w:rPr>
      </w:pPr>
      <w:r w:rsidRPr="00D66198">
        <w:rPr>
          <w:rFonts w:ascii="Times" w:hAnsi="Times" w:cs="Times"/>
          <w:noProof/>
          <w:lang w:val="en-GB" w:eastAsia="en-GB"/>
        </w:rPr>
        <w:drawing>
          <wp:inline distT="0" distB="0" distL="0" distR="0" wp14:anchorId="588E6294" wp14:editId="24009A23">
            <wp:extent cx="3869321" cy="5933783"/>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3802" cy="5955990"/>
                    </a:xfrm>
                    <a:prstGeom prst="rect">
                      <a:avLst/>
                    </a:prstGeom>
                    <a:noFill/>
                    <a:ln>
                      <a:noFill/>
                    </a:ln>
                  </pic:spPr>
                </pic:pic>
              </a:graphicData>
            </a:graphic>
          </wp:inline>
        </w:drawing>
      </w:r>
      <w:r w:rsidRPr="00D66198">
        <w:rPr>
          <w:rFonts w:ascii="Times" w:hAnsi="Times" w:cs="Times"/>
        </w:rPr>
        <w:t xml:space="preserve"> </w:t>
      </w:r>
    </w:p>
    <w:p w14:paraId="24D98C42" w14:textId="77777777" w:rsidR="002F2E06" w:rsidRPr="00D66198" w:rsidRDefault="002F2E06" w:rsidP="00975CC9">
      <w:pPr>
        <w:pStyle w:val="IMMANAmaintext"/>
        <w:spacing w:after="0"/>
        <w:ind w:firstLine="360"/>
        <w:rPr>
          <w:rFonts w:ascii="Garamond" w:hAnsi="Garamond"/>
          <w:b/>
          <w:sz w:val="24"/>
          <w:szCs w:val="24"/>
        </w:rPr>
      </w:pPr>
    </w:p>
    <w:p w14:paraId="5D5F21F0" w14:textId="66A4BCC2" w:rsidR="002F2E06" w:rsidRPr="00D66198" w:rsidRDefault="002F2E06" w:rsidP="00975CC9">
      <w:pPr>
        <w:pStyle w:val="IMMANAmaintext"/>
        <w:spacing w:after="0"/>
        <w:ind w:firstLine="360"/>
        <w:outlineLvl w:val="0"/>
        <w:rPr>
          <w:rFonts w:ascii="Garamond" w:hAnsi="Garamond"/>
          <w:b/>
          <w:sz w:val="24"/>
          <w:szCs w:val="24"/>
        </w:rPr>
      </w:pPr>
      <w:r w:rsidRPr="00D66198">
        <w:rPr>
          <w:rFonts w:ascii="Garamond" w:hAnsi="Garamond"/>
          <w:b/>
          <w:sz w:val="24"/>
          <w:szCs w:val="24"/>
        </w:rPr>
        <w:t>Figure 1: IPC zones for 2012. Source: FEWS NET</w:t>
      </w:r>
    </w:p>
    <w:p w14:paraId="6F43FCF2" w14:textId="77777777" w:rsidR="002F2E06" w:rsidRPr="00D66198" w:rsidRDefault="002F2E06" w:rsidP="00975CC9">
      <w:pPr>
        <w:pStyle w:val="IMMANAmaintext"/>
        <w:spacing w:after="0"/>
        <w:ind w:firstLine="360"/>
        <w:rPr>
          <w:rFonts w:ascii="Garamond" w:hAnsi="Garamond"/>
          <w:b/>
          <w:sz w:val="24"/>
          <w:szCs w:val="24"/>
        </w:rPr>
      </w:pPr>
    </w:p>
    <w:p w14:paraId="1E4BCF5F" w14:textId="77777777" w:rsidR="002F2E06" w:rsidRPr="00D66198" w:rsidRDefault="002F2E06" w:rsidP="00975CC9">
      <w:pPr>
        <w:pStyle w:val="IMMANAmaintext"/>
        <w:spacing w:after="0"/>
        <w:ind w:firstLine="360"/>
        <w:rPr>
          <w:rFonts w:ascii="Garamond" w:hAnsi="Garamond"/>
          <w:b/>
          <w:sz w:val="24"/>
          <w:szCs w:val="24"/>
        </w:rPr>
      </w:pPr>
    </w:p>
    <w:p w14:paraId="3212213E" w14:textId="3C7D8383" w:rsidR="002F2E06" w:rsidRPr="00D66198" w:rsidRDefault="002F2E06" w:rsidP="00975CC9">
      <w:pPr>
        <w:spacing w:line="360" w:lineRule="auto"/>
        <w:rPr>
          <w:rFonts w:ascii="Garamond" w:eastAsia="Calibri" w:hAnsi="Garamond" w:cs="Times New Roman"/>
          <w:b/>
          <w:lang w:val="en-GB"/>
        </w:rPr>
      </w:pPr>
      <w:r w:rsidRPr="00D66198">
        <w:rPr>
          <w:rFonts w:ascii="Garamond" w:hAnsi="Garamond"/>
          <w:b/>
        </w:rPr>
        <w:br w:type="page"/>
      </w:r>
    </w:p>
    <w:p w14:paraId="362B0744" w14:textId="77777777" w:rsidR="00FC7292" w:rsidRPr="00D66198" w:rsidRDefault="00FC7292" w:rsidP="00975CC9">
      <w:pPr>
        <w:pStyle w:val="IMMANAmaintext"/>
        <w:spacing w:after="0"/>
        <w:ind w:firstLine="360"/>
        <w:rPr>
          <w:rFonts w:ascii="Garamond" w:hAnsi="Garamond"/>
          <w:b/>
          <w:sz w:val="24"/>
          <w:szCs w:val="24"/>
        </w:rPr>
      </w:pPr>
    </w:p>
    <w:p w14:paraId="7C920556" w14:textId="77777777" w:rsidR="00FC7292" w:rsidRPr="00D66198" w:rsidRDefault="00FC7292" w:rsidP="00975CC9">
      <w:pPr>
        <w:pStyle w:val="IMMANAmaintext"/>
        <w:spacing w:after="0"/>
        <w:ind w:firstLine="360"/>
        <w:rPr>
          <w:rFonts w:ascii="Garamond" w:hAnsi="Garamond"/>
          <w:b/>
          <w:sz w:val="24"/>
          <w:szCs w:val="24"/>
        </w:rPr>
      </w:pPr>
    </w:p>
    <w:p w14:paraId="21B6B4CA" w14:textId="70492DCD" w:rsidR="00FC7292" w:rsidRPr="00D66198" w:rsidRDefault="008F3F66" w:rsidP="00975CC9">
      <w:pPr>
        <w:pStyle w:val="IMMANAmaintext"/>
        <w:spacing w:after="0"/>
        <w:ind w:firstLine="360"/>
        <w:rPr>
          <w:rFonts w:ascii="Garamond" w:hAnsi="Garamond"/>
          <w:b/>
          <w:sz w:val="24"/>
          <w:szCs w:val="24"/>
        </w:rPr>
      </w:pPr>
      <w:r w:rsidRPr="00D66198">
        <w:rPr>
          <w:rFonts w:asciiTheme="minorHAnsi" w:eastAsiaTheme="minorHAnsi" w:hAnsiTheme="minorHAnsi" w:cstheme="minorBidi"/>
          <w:noProof/>
          <w:sz w:val="24"/>
          <w:szCs w:val="24"/>
          <w:lang w:eastAsia="en-GB"/>
        </w:rPr>
        <mc:AlternateContent>
          <mc:Choice Requires="wpg">
            <w:drawing>
              <wp:inline distT="0" distB="0" distL="0" distR="0" wp14:anchorId="768930D0" wp14:editId="7850495E">
                <wp:extent cx="6450176" cy="4208111"/>
                <wp:effectExtent l="0" t="0" r="1905" b="8890"/>
                <wp:docPr id="9" name="Group 1"/>
                <wp:cNvGraphicFramePr/>
                <a:graphic xmlns:a="http://schemas.openxmlformats.org/drawingml/2006/main">
                  <a:graphicData uri="http://schemas.microsoft.com/office/word/2010/wordprocessingGroup">
                    <wpg:wgp>
                      <wpg:cNvGrpSpPr/>
                      <wpg:grpSpPr>
                        <a:xfrm>
                          <a:off x="0" y="0"/>
                          <a:ext cx="6450176" cy="4208111"/>
                          <a:chOff x="0" y="0"/>
                          <a:chExt cx="10598728" cy="6858000"/>
                        </a:xfrm>
                      </wpg:grpSpPr>
                      <pic:pic xmlns:pic="http://schemas.openxmlformats.org/drawingml/2006/picture">
                        <pic:nvPicPr>
                          <pic:cNvPr id="10" name="Picture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5299364" y="0"/>
                            <a:ext cx="5299364" cy="6858000"/>
                          </a:xfrm>
                          <a:prstGeom prst="rect">
                            <a:avLst/>
                          </a:prstGeom>
                        </pic:spPr>
                      </pic:pic>
                      <pic:pic xmlns:pic="http://schemas.openxmlformats.org/drawingml/2006/picture">
                        <pic:nvPicPr>
                          <pic:cNvPr id="11" name="Picture 1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9364" cy="6858000"/>
                          </a:xfrm>
                          <a:prstGeom prst="rect">
                            <a:avLst/>
                          </a:prstGeom>
                        </pic:spPr>
                      </pic:pic>
                    </wpg:wgp>
                  </a:graphicData>
                </a:graphic>
              </wp:inline>
            </w:drawing>
          </mc:Choice>
          <mc:Fallback>
            <w:pict>
              <v:group w14:anchorId="0CA74414" id="Group 1" o:spid="_x0000_s1026" style="width:507.9pt;height:331.35pt;mso-position-horizontal-relative:char;mso-position-vertical-relative:line" coordsize="105987,68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8AAEQgD9gM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52993;width:52994;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">
                  <v:imagedata r:id="rId27" o:title=""/>
                  <v:path arrowok="t"/>
                </v:shape>
                <v:shape id="Picture 11" o:spid="_x0000_s1028" type="#_x0000_t75" style="position:absolute;width:5299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">
                  <v:imagedata r:id="rId28" o:title=""/>
                  <v:path arrowok="t"/>
                </v:shape>
                <w10:anchorlock/>
              </v:group>
            </w:pict>
          </mc:Fallback>
        </mc:AlternateContent>
      </w:r>
    </w:p>
    <w:p w14:paraId="114386D0" w14:textId="77777777" w:rsidR="006118BD" w:rsidRPr="00D66198" w:rsidRDefault="006118BD" w:rsidP="00975CC9">
      <w:pPr>
        <w:pStyle w:val="IMMANAmaintext"/>
        <w:spacing w:after="0"/>
        <w:ind w:firstLine="360"/>
        <w:rPr>
          <w:rFonts w:ascii="Garamond" w:hAnsi="Garamond"/>
          <w:b/>
          <w:sz w:val="24"/>
          <w:szCs w:val="24"/>
        </w:rPr>
      </w:pPr>
    </w:p>
    <w:p w14:paraId="79425E94" w14:textId="17C7D74C" w:rsidR="00FC7292" w:rsidRPr="00D66198" w:rsidRDefault="00FC7292" w:rsidP="00975CC9">
      <w:pPr>
        <w:pStyle w:val="IMMANAmaintext"/>
        <w:spacing w:after="0"/>
        <w:ind w:firstLine="360"/>
        <w:outlineLvl w:val="0"/>
        <w:rPr>
          <w:rFonts w:ascii="Garamond" w:hAnsi="Garamond"/>
          <w:b/>
          <w:sz w:val="24"/>
          <w:szCs w:val="24"/>
        </w:rPr>
      </w:pPr>
      <w:r w:rsidRPr="00D66198">
        <w:rPr>
          <w:rFonts w:ascii="Garamond" w:hAnsi="Garamond"/>
          <w:b/>
          <w:sz w:val="24"/>
          <w:szCs w:val="24"/>
        </w:rPr>
        <w:t xml:space="preserve">Figure </w:t>
      </w:r>
      <w:r w:rsidR="002F2E06" w:rsidRPr="00D66198">
        <w:rPr>
          <w:rFonts w:ascii="Garamond" w:hAnsi="Garamond"/>
          <w:b/>
          <w:sz w:val="24"/>
          <w:szCs w:val="24"/>
        </w:rPr>
        <w:t>2</w:t>
      </w:r>
      <w:r w:rsidRPr="00D66198">
        <w:rPr>
          <w:rFonts w:ascii="Garamond" w:hAnsi="Garamond"/>
          <w:b/>
          <w:sz w:val="24"/>
          <w:szCs w:val="24"/>
        </w:rPr>
        <w:t xml:space="preserve">: IPC and rCSI values in </w:t>
      </w:r>
      <w:r w:rsidR="00A57049" w:rsidRPr="00D66198">
        <w:rPr>
          <w:rFonts w:ascii="Garamond" w:hAnsi="Garamond"/>
          <w:b/>
          <w:sz w:val="24"/>
          <w:szCs w:val="24"/>
        </w:rPr>
        <w:t>April</w:t>
      </w:r>
      <w:r w:rsidRPr="00D66198">
        <w:rPr>
          <w:rFonts w:ascii="Garamond" w:hAnsi="Garamond"/>
          <w:b/>
          <w:sz w:val="24"/>
          <w:szCs w:val="24"/>
        </w:rPr>
        <w:t xml:space="preserve"> and July 2010.</w:t>
      </w:r>
    </w:p>
    <w:p w14:paraId="66754550" w14:textId="77777777" w:rsidR="00D83F47" w:rsidRPr="00D66198" w:rsidRDefault="00D83F47" w:rsidP="00975CC9">
      <w:pPr>
        <w:widowControl w:val="0"/>
        <w:autoSpaceDE w:val="0"/>
        <w:autoSpaceDN w:val="0"/>
        <w:adjustRightInd w:val="0"/>
        <w:spacing w:line="360" w:lineRule="auto"/>
        <w:ind w:firstLine="360"/>
        <w:rPr>
          <w:rFonts w:ascii="Calibri" w:eastAsia="Calibri" w:hAnsi="Calibri" w:cs="Times New Roman"/>
        </w:rPr>
      </w:pPr>
    </w:p>
    <w:p w14:paraId="3BF0F444" w14:textId="4F9278FE" w:rsidR="00D83F47" w:rsidRPr="00D66198" w:rsidRDefault="00D83F47" w:rsidP="00975CC9">
      <w:pPr>
        <w:widowControl w:val="0"/>
        <w:autoSpaceDE w:val="0"/>
        <w:autoSpaceDN w:val="0"/>
        <w:adjustRightInd w:val="0"/>
        <w:spacing w:line="360" w:lineRule="auto"/>
        <w:ind w:left="540" w:hanging="450"/>
        <w:rPr>
          <w:rFonts w:ascii="Calibri" w:eastAsia="Calibri" w:hAnsi="Calibri" w:cs="Times New Roman"/>
        </w:rPr>
      </w:pPr>
      <w:r w:rsidRPr="00D66198">
        <w:rPr>
          <w:rFonts w:ascii="Calibri" w:eastAsia="Calibri" w:hAnsi="Calibri" w:cs="Times New Roman"/>
          <w:noProof/>
          <w:lang w:val="en-GB" w:eastAsia="en-GB"/>
        </w:rPr>
        <w:lastRenderedPageBreak/>
        <w:drawing>
          <wp:inline distT="0" distB="0" distL="0" distR="0" wp14:anchorId="5CEB6C34" wp14:editId="4EA2EC91">
            <wp:extent cx="5429250" cy="3586528"/>
            <wp:effectExtent l="25400" t="0" r="6350" b="0"/>
            <wp:docPr id="2" name="Picture 2" descr="Macintosh HD:Users:hopecm:Dropbox:CV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pecm:Dropbox:CV_ma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3586528"/>
                    </a:xfrm>
                    <a:prstGeom prst="rect">
                      <a:avLst/>
                    </a:prstGeom>
                    <a:noFill/>
                    <a:ln>
                      <a:noFill/>
                    </a:ln>
                  </pic:spPr>
                </pic:pic>
              </a:graphicData>
            </a:graphic>
          </wp:inline>
        </w:drawing>
      </w:r>
    </w:p>
    <w:p w14:paraId="25D7A541" w14:textId="266CD5B1" w:rsidR="00D83F47" w:rsidRPr="00D66198" w:rsidRDefault="00D83F47" w:rsidP="00975CC9">
      <w:pPr>
        <w:widowControl w:val="0"/>
        <w:autoSpaceDE w:val="0"/>
        <w:autoSpaceDN w:val="0"/>
        <w:adjustRightInd w:val="0"/>
        <w:spacing w:line="360" w:lineRule="auto"/>
        <w:outlineLvl w:val="0"/>
        <w:rPr>
          <w:rFonts w:ascii="Garamond" w:eastAsia="Calibri" w:hAnsi="Garamond" w:cs="Times New Roman"/>
          <w:b/>
        </w:rPr>
      </w:pPr>
      <w:r w:rsidRPr="00D66198">
        <w:rPr>
          <w:rFonts w:ascii="Garamond" w:eastAsia="Calibri" w:hAnsi="Garamond" w:cs="Times New Roman"/>
          <w:b/>
        </w:rPr>
        <w:t>Figur</w:t>
      </w:r>
      <w:r w:rsidR="002F2E06" w:rsidRPr="00D66198">
        <w:rPr>
          <w:rFonts w:ascii="Garamond" w:eastAsia="Calibri" w:hAnsi="Garamond" w:cs="Times New Roman"/>
          <w:b/>
        </w:rPr>
        <w:t>e 3</w:t>
      </w:r>
      <w:r w:rsidRPr="00D66198">
        <w:rPr>
          <w:rFonts w:ascii="Garamond" w:eastAsia="Calibri" w:hAnsi="Garamond" w:cs="Times New Roman"/>
          <w:b/>
        </w:rPr>
        <w:t>: Coefficient of variation (CV), maize retail price, Malawi, 2001-2005 and 2006-2011</w:t>
      </w:r>
    </w:p>
    <w:p w14:paraId="1E4DA6E3" w14:textId="77777777" w:rsidR="00FD2BC6" w:rsidRPr="00D66198" w:rsidRDefault="00FD2BC6" w:rsidP="00975CC9">
      <w:pPr>
        <w:spacing w:line="360" w:lineRule="auto"/>
        <w:rPr>
          <w:rFonts w:ascii="Garamond" w:hAnsi="Garamond"/>
          <w:b/>
        </w:rPr>
      </w:pPr>
    </w:p>
    <w:p w14:paraId="0BBB5C7C" w14:textId="77777777" w:rsidR="00B26F7E" w:rsidRPr="00D66198" w:rsidRDefault="00B26F7E" w:rsidP="00975CC9">
      <w:pPr>
        <w:pStyle w:val="IMMANAmaintext"/>
        <w:spacing w:after="0"/>
        <w:ind w:firstLine="720"/>
        <w:rPr>
          <w:rFonts w:ascii="Garamond" w:hAnsi="Garamond"/>
          <w:sz w:val="24"/>
          <w:szCs w:val="24"/>
        </w:rPr>
      </w:pPr>
    </w:p>
    <w:p w14:paraId="6A7F0D37" w14:textId="77777777" w:rsidR="00F42725" w:rsidRPr="00D66198" w:rsidRDefault="00F42725" w:rsidP="00975CC9">
      <w:pPr>
        <w:widowControl w:val="0"/>
        <w:autoSpaceDE w:val="0"/>
        <w:autoSpaceDN w:val="0"/>
        <w:adjustRightInd w:val="0"/>
        <w:spacing w:line="360" w:lineRule="auto"/>
        <w:ind w:firstLine="720"/>
        <w:rPr>
          <w:rFonts w:ascii="Garamond" w:eastAsia="Calibri" w:hAnsi="Garamond" w:cs="Times New Roman"/>
          <w:lang w:val="en-GB"/>
        </w:rPr>
      </w:pPr>
    </w:p>
    <w:p w14:paraId="4A3816EE" w14:textId="77777777" w:rsidR="00F42725" w:rsidRPr="00D66198" w:rsidRDefault="00F42725" w:rsidP="00975CC9">
      <w:pPr>
        <w:widowControl w:val="0"/>
        <w:autoSpaceDE w:val="0"/>
        <w:autoSpaceDN w:val="0"/>
        <w:adjustRightInd w:val="0"/>
        <w:spacing w:line="360" w:lineRule="auto"/>
        <w:rPr>
          <w:rFonts w:ascii="Garamond" w:eastAsia="Calibri" w:hAnsi="Garamond" w:cs="Times New Roman"/>
          <w:lang w:val="en-GB"/>
        </w:rPr>
      </w:pPr>
    </w:p>
    <w:p w14:paraId="7C4A9946" w14:textId="77777777" w:rsidR="00103DBE" w:rsidRPr="00D66198" w:rsidRDefault="00103DBE" w:rsidP="00975CC9">
      <w:pPr>
        <w:spacing w:line="360" w:lineRule="auto"/>
        <w:rPr>
          <w:rFonts w:ascii="Garamond" w:hAnsi="Garamond"/>
          <w:b/>
        </w:rPr>
      </w:pPr>
      <w:r w:rsidRPr="00D66198">
        <w:rPr>
          <w:rFonts w:ascii="Garamond" w:hAnsi="Garamond"/>
          <w:b/>
        </w:rPr>
        <w:br w:type="page"/>
      </w:r>
    </w:p>
    <w:p w14:paraId="7B135C87" w14:textId="382A1FBA" w:rsidR="00CC75D2" w:rsidRPr="00D66198" w:rsidRDefault="00CC75D2" w:rsidP="00975CC9">
      <w:pPr>
        <w:spacing w:line="360" w:lineRule="auto"/>
        <w:outlineLvl w:val="0"/>
        <w:rPr>
          <w:rFonts w:ascii="Garamond" w:hAnsi="Garamond"/>
          <w:b/>
        </w:rPr>
      </w:pPr>
      <w:r w:rsidRPr="00D66198">
        <w:rPr>
          <w:rFonts w:ascii="Garamond" w:hAnsi="Garamond"/>
          <w:b/>
        </w:rPr>
        <w:lastRenderedPageBreak/>
        <w:t>Table 1:</w:t>
      </w:r>
      <w:r w:rsidR="00614919" w:rsidRPr="00D66198">
        <w:rPr>
          <w:rFonts w:ascii="Garamond" w:hAnsi="Garamond"/>
          <w:b/>
        </w:rPr>
        <w:t xml:space="preserve"> Mean and standard deviation of price and precipitation data by IPC classification</w:t>
      </w:r>
    </w:p>
    <w:p w14:paraId="3D82C623" w14:textId="09A0F243" w:rsidR="00CC75D2" w:rsidRPr="00D66198" w:rsidRDefault="00CC75D2" w:rsidP="00975CC9">
      <w:pPr>
        <w:spacing w:line="360" w:lineRule="auto"/>
        <w:rPr>
          <w:rFonts w:ascii="Garamond" w:hAnsi="Garamond"/>
          <w:b/>
        </w:rPr>
      </w:pPr>
      <w:r w:rsidRPr="00D66198">
        <w:rPr>
          <w:rFonts w:ascii="Garamond" w:hAnsi="Garamond"/>
          <w:b/>
        </w:rPr>
        <w:t xml:space="preserve"> </w:t>
      </w:r>
    </w:p>
    <w:p w14:paraId="668F21BF" w14:textId="352ED339" w:rsidR="00440A3C" w:rsidRPr="00D66198" w:rsidRDefault="00346354" w:rsidP="00975CC9">
      <w:pPr>
        <w:spacing w:line="360" w:lineRule="auto"/>
        <w:rPr>
          <w:rFonts w:ascii="Garamond" w:hAnsi="Garamond"/>
          <w:b/>
        </w:rPr>
      </w:pPr>
      <w:r w:rsidRPr="00D66198">
        <w:rPr>
          <w:rFonts w:ascii="Garamond" w:hAnsi="Garamond"/>
          <w:b/>
          <w:noProof/>
          <w:lang w:val="en-GB" w:eastAsia="en-GB"/>
        </w:rPr>
        <w:drawing>
          <wp:inline distT="0" distB="0" distL="0" distR="0" wp14:anchorId="606A1057" wp14:editId="78BCE24F">
            <wp:extent cx="5943600" cy="459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F of desc stats.pdf"/>
                    <pic:cNvPicPr/>
                  </pic:nvPicPr>
                  <pic:blipFill>
                    <a:blip r:embed="rId30">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65D940F" w14:textId="77777777" w:rsidR="00440A3C" w:rsidRPr="00D66198" w:rsidRDefault="00440A3C" w:rsidP="00975CC9">
      <w:pPr>
        <w:spacing w:line="360" w:lineRule="auto"/>
        <w:rPr>
          <w:rFonts w:ascii="Garamond" w:hAnsi="Garamond"/>
          <w:b/>
          <w:highlight w:val="yellow"/>
        </w:rPr>
      </w:pPr>
    </w:p>
    <w:p w14:paraId="69049524" w14:textId="77777777" w:rsidR="00BB230D" w:rsidRPr="00D66198" w:rsidRDefault="00BB230D" w:rsidP="00975CC9">
      <w:pPr>
        <w:spacing w:line="360" w:lineRule="auto"/>
        <w:rPr>
          <w:rFonts w:ascii="Garamond" w:hAnsi="Garamond"/>
          <w:b/>
          <w:highlight w:val="yellow"/>
        </w:rPr>
      </w:pPr>
      <w:r w:rsidRPr="00D66198">
        <w:rPr>
          <w:rFonts w:ascii="Garamond" w:hAnsi="Garamond"/>
          <w:b/>
          <w:highlight w:val="yellow"/>
        </w:rPr>
        <w:br w:type="page"/>
      </w:r>
    </w:p>
    <w:p w14:paraId="18DF5813" w14:textId="3966F703" w:rsidR="00614A63" w:rsidRPr="00D66198" w:rsidRDefault="00614A63" w:rsidP="00975CC9">
      <w:pPr>
        <w:spacing w:before="120" w:after="120" w:line="360" w:lineRule="auto"/>
        <w:ind w:left="360" w:hanging="360"/>
        <w:rPr>
          <w:rFonts w:ascii="Garamond" w:hAnsi="Garamond"/>
        </w:rPr>
      </w:pPr>
      <w:r w:rsidRPr="00D66198">
        <w:rPr>
          <w:rFonts w:ascii="Garamond" w:hAnsi="Garamond"/>
        </w:rPr>
        <w:lastRenderedPageBreak/>
        <w:br w:type="page"/>
      </w:r>
      <w:bookmarkStart w:id="0" w:name="_GoBack"/>
      <w:bookmarkEnd w:id="0"/>
    </w:p>
    <w:p w14:paraId="53B1D9D4" w14:textId="076FAA8D" w:rsidR="00614A63" w:rsidRPr="00D66198" w:rsidRDefault="00614A63" w:rsidP="00975CC9">
      <w:pPr>
        <w:spacing w:line="360" w:lineRule="auto"/>
        <w:rPr>
          <w:rFonts w:ascii="Garamond" w:hAnsi="Garamond"/>
        </w:rPr>
      </w:pPr>
      <w:r w:rsidRPr="00D66198">
        <w:rPr>
          <w:rFonts w:ascii="Garamond" w:hAnsi="Garamond"/>
        </w:rPr>
        <w:lastRenderedPageBreak/>
        <w:t>Annex 1: Matching marketsheds to IPC zones</w:t>
      </w:r>
    </w:p>
    <w:p w14:paraId="68FE8636" w14:textId="77777777" w:rsidR="00614A63" w:rsidRPr="00D66198" w:rsidRDefault="00614A63" w:rsidP="00975CC9">
      <w:pPr>
        <w:spacing w:line="360" w:lineRule="auto"/>
        <w:rPr>
          <w:rFonts w:ascii="Garamond" w:hAnsi="Garamond"/>
        </w:rPr>
      </w:pPr>
    </w:p>
    <w:p w14:paraId="3CE85CA0" w14:textId="18E9AC4A" w:rsidR="00AC4C87" w:rsidRPr="00D66198" w:rsidRDefault="00AC4C87" w:rsidP="00975CC9">
      <w:pPr>
        <w:spacing w:line="360" w:lineRule="auto"/>
        <w:textAlignment w:val="baseline"/>
        <w:rPr>
          <w:rFonts w:ascii="Arial" w:hAnsi="Arial" w:cs="Arial"/>
          <w:b/>
          <w:bCs/>
          <w:color w:val="000000"/>
        </w:rPr>
      </w:pPr>
      <w:r w:rsidRPr="00D66198">
        <w:rPr>
          <w:rFonts w:ascii="Times New Roman" w:eastAsia="Times New Roman" w:hAnsi="Times New Roman" w:cs="Times New Roman"/>
        </w:rPr>
        <w:br/>
      </w:r>
      <w:r w:rsidRPr="00D66198">
        <w:rPr>
          <w:rFonts w:ascii="Times New Roman" w:eastAsia="Times New Roman" w:hAnsi="Times New Roman" w:cs="Times New Roman"/>
        </w:rPr>
        <w:br/>
      </w:r>
      <w:r w:rsidRPr="00D66198">
        <w:rPr>
          <w:rFonts w:ascii="Times New Roman" w:eastAsia="Times New Roman" w:hAnsi="Times New Roman" w:cs="Times New Roman"/>
          <w:noProof/>
          <w:lang w:val="en-GB" w:eastAsia="en-GB"/>
        </w:rPr>
        <w:drawing>
          <wp:inline distT="0" distB="0" distL="0" distR="0" wp14:anchorId="259AB706" wp14:editId="7ECEAEBD">
            <wp:extent cx="2438400" cy="4860290"/>
            <wp:effectExtent l="0" t="0" r="0" b="0"/>
            <wp:docPr id="4" name="Picture 4" descr="https://lh5.googleusercontent.com/bEDt9_-ih7bNsdWJ2YQTgkPYz_OZ_lIFIIfXEPr7vv6k-5pyc6d_Dte0-hjo9CqxEW-oY6ARQclEytzZTKtOOXYe1Fe9AgyWm5gpRLrpos39xM31XB0St6VOCZsZVkYDuIZF21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EDt9_-ih7bNsdWJ2YQTgkPYz_OZ_lIFIIfXEPr7vv6k-5pyc6d_Dte0-hjo9CqxEW-oY6ARQclEytzZTKtOOXYe1Fe9AgyWm5gpRLrpos39xM31XB0St6VOCZsZVkYDuIZF21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8400" cy="4860290"/>
                    </a:xfrm>
                    <a:prstGeom prst="rect">
                      <a:avLst/>
                    </a:prstGeom>
                    <a:noFill/>
                    <a:ln>
                      <a:noFill/>
                    </a:ln>
                  </pic:spPr>
                </pic:pic>
              </a:graphicData>
            </a:graphic>
          </wp:inline>
        </w:drawing>
      </w:r>
    </w:p>
    <w:p w14:paraId="39363DA4" w14:textId="7836BA0E" w:rsidR="00EE3042" w:rsidRPr="00D66198" w:rsidRDefault="00EE3042" w:rsidP="00975CC9">
      <w:pPr>
        <w:shd w:val="clear" w:color="auto" w:fill="FFFFFF"/>
        <w:spacing w:line="360" w:lineRule="auto"/>
        <w:textAlignment w:val="baseline"/>
        <w:rPr>
          <w:rFonts w:ascii="Garamond" w:hAnsi="Garamond" w:cs="Arial"/>
          <w:color w:val="000000"/>
        </w:rPr>
      </w:pPr>
      <w:r w:rsidRPr="00D66198">
        <w:rPr>
          <w:rFonts w:ascii="Garamond" w:hAnsi="Garamond" w:cs="Arial"/>
          <w:b/>
          <w:bCs/>
          <w:color w:val="333333"/>
          <w:shd w:val="clear" w:color="auto" w:fill="FFFFFF"/>
        </w:rPr>
        <w:t>Figure A1. Map of IPC zones and districts, with 63 markets</w:t>
      </w:r>
      <w:r w:rsidR="00E46633" w:rsidRPr="00D66198">
        <w:rPr>
          <w:rFonts w:ascii="Garamond" w:hAnsi="Garamond" w:cs="Arial"/>
          <w:b/>
          <w:bCs/>
          <w:color w:val="333333"/>
          <w:shd w:val="clear" w:color="auto" w:fill="FFFFFF"/>
        </w:rPr>
        <w:t>. Some markets are close to one another (e.g.,</w:t>
      </w:r>
      <w:r w:rsidR="00070993" w:rsidRPr="00D66198">
        <w:rPr>
          <w:rFonts w:ascii="Garamond" w:hAnsi="Garamond" w:cs="Arial"/>
          <w:b/>
          <w:bCs/>
          <w:color w:val="333333"/>
          <w:shd w:val="clear" w:color="auto" w:fill="FFFFFF"/>
        </w:rPr>
        <w:t xml:space="preserve"> urban markets</w:t>
      </w:r>
      <w:r w:rsidR="00E46633" w:rsidRPr="00D66198">
        <w:rPr>
          <w:rFonts w:ascii="Garamond" w:hAnsi="Garamond" w:cs="Arial"/>
          <w:b/>
          <w:bCs/>
          <w:color w:val="333333"/>
          <w:shd w:val="clear" w:color="auto" w:fill="FFFFFF"/>
        </w:rPr>
        <w:t xml:space="preserve"> in Blantyre or Lilongwe</w:t>
      </w:r>
      <w:r w:rsidR="00070993" w:rsidRPr="00D66198">
        <w:rPr>
          <w:rFonts w:ascii="Garamond" w:hAnsi="Garamond" w:cs="Arial"/>
          <w:b/>
          <w:bCs/>
          <w:color w:val="333333"/>
          <w:shd w:val="clear" w:color="auto" w:fill="FFFFFF"/>
        </w:rPr>
        <w:t>)</w:t>
      </w:r>
      <w:r w:rsidR="00E46633" w:rsidRPr="00D66198">
        <w:rPr>
          <w:rFonts w:ascii="Garamond" w:hAnsi="Garamond" w:cs="Arial"/>
          <w:b/>
          <w:bCs/>
          <w:color w:val="333333"/>
          <w:shd w:val="clear" w:color="auto" w:fill="FFFFFF"/>
        </w:rPr>
        <w:t xml:space="preserve"> and therefore</w:t>
      </w:r>
      <w:r w:rsidR="00070993" w:rsidRPr="00D66198">
        <w:rPr>
          <w:rFonts w:ascii="Garamond" w:hAnsi="Garamond" w:cs="Arial"/>
          <w:b/>
          <w:bCs/>
          <w:color w:val="333333"/>
          <w:shd w:val="clear" w:color="auto" w:fill="FFFFFF"/>
        </w:rPr>
        <w:t xml:space="preserve"> do not appear as distinct dots</w:t>
      </w:r>
      <w:r w:rsidR="00E46633" w:rsidRPr="00D66198">
        <w:rPr>
          <w:rFonts w:ascii="Garamond" w:hAnsi="Garamond" w:cs="Arial"/>
          <w:b/>
          <w:bCs/>
          <w:color w:val="333333"/>
          <w:shd w:val="clear" w:color="auto" w:fill="FFFFFF"/>
        </w:rPr>
        <w:t>.</w:t>
      </w:r>
    </w:p>
    <w:p w14:paraId="3C8CBD4A" w14:textId="77777777" w:rsidR="00AC4C87" w:rsidRPr="00D66198" w:rsidRDefault="00AC4C87" w:rsidP="00975CC9">
      <w:pPr>
        <w:spacing w:after="240" w:line="360" w:lineRule="auto"/>
        <w:rPr>
          <w:rFonts w:ascii="Times New Roman" w:eastAsia="Times New Roman" w:hAnsi="Times New Roman" w:cs="Times New Roman"/>
        </w:rPr>
      </w:pPr>
      <w:r w:rsidRPr="00D66198">
        <w:rPr>
          <w:rFonts w:ascii="Times New Roman" w:eastAsia="Times New Roman" w:hAnsi="Times New Roman" w:cs="Times New Roman"/>
        </w:rPr>
        <w:br/>
      </w:r>
      <w:r w:rsidRPr="00D66198">
        <w:rPr>
          <w:rFonts w:ascii="Times New Roman" w:eastAsia="Times New Roman" w:hAnsi="Times New Roman" w:cs="Times New Roman"/>
        </w:rPr>
        <w:br/>
      </w:r>
      <w:r w:rsidRPr="00D66198">
        <w:rPr>
          <w:rFonts w:ascii="Times New Roman" w:eastAsia="Times New Roman" w:hAnsi="Times New Roman" w:cs="Times New Roman"/>
        </w:rPr>
        <w:br/>
      </w:r>
      <w:r w:rsidRPr="00D66198">
        <w:rPr>
          <w:rFonts w:ascii="Times New Roman" w:eastAsia="Times New Roman" w:hAnsi="Times New Roman" w:cs="Times New Roman"/>
        </w:rPr>
        <w:br/>
      </w:r>
      <w:r w:rsidRPr="00D66198">
        <w:rPr>
          <w:rFonts w:ascii="Times New Roman" w:eastAsia="Times New Roman" w:hAnsi="Times New Roman" w:cs="Times New Roman"/>
        </w:rPr>
        <w:lastRenderedPageBreak/>
        <w:br/>
      </w:r>
    </w:p>
    <w:p w14:paraId="4C1BE9DB" w14:textId="77777777" w:rsidR="00614A63" w:rsidRPr="00D66198" w:rsidRDefault="00614A63" w:rsidP="00975CC9">
      <w:pPr>
        <w:spacing w:line="360" w:lineRule="auto"/>
        <w:rPr>
          <w:rFonts w:ascii="Garamond" w:hAnsi="Garamond" w:cs="Arial"/>
          <w:b/>
          <w:bCs/>
          <w:color w:val="000000"/>
        </w:rPr>
      </w:pPr>
    </w:p>
    <w:p w14:paraId="0DA1C9C6" w14:textId="77777777" w:rsidR="00AC4C87" w:rsidRPr="00D66198" w:rsidRDefault="00AC4C87" w:rsidP="00975CC9">
      <w:pPr>
        <w:spacing w:line="360" w:lineRule="auto"/>
        <w:rPr>
          <w:rFonts w:ascii="Garamond" w:hAnsi="Garamond" w:cs="Arial"/>
          <w:b/>
          <w:bCs/>
          <w:color w:val="000000"/>
        </w:rPr>
      </w:pPr>
    </w:p>
    <w:p w14:paraId="340A7D9E" w14:textId="6E697F4C" w:rsidR="00614A63" w:rsidRPr="00D66198" w:rsidRDefault="00614A63" w:rsidP="00975CC9">
      <w:pPr>
        <w:spacing w:line="360" w:lineRule="auto"/>
        <w:rPr>
          <w:rFonts w:ascii="Garamond" w:hAnsi="Garamond" w:cs="Times New Roman"/>
        </w:rPr>
      </w:pPr>
    </w:p>
    <w:p w14:paraId="03C0952E" w14:textId="77777777" w:rsidR="00614A63" w:rsidRPr="00D66198" w:rsidRDefault="00614A63" w:rsidP="00975CC9">
      <w:pPr>
        <w:spacing w:line="360" w:lineRule="auto"/>
        <w:rPr>
          <w:rFonts w:ascii="Times New Roman" w:eastAsia="Times New Roman" w:hAnsi="Times New Roman" w:cs="Times New Roman"/>
        </w:rPr>
      </w:pPr>
    </w:p>
    <w:p w14:paraId="0E27BDE9" w14:textId="7EF14A8E" w:rsidR="00614A63" w:rsidRPr="00D66198" w:rsidRDefault="00614A63" w:rsidP="00975CC9">
      <w:pPr>
        <w:spacing w:line="360" w:lineRule="auto"/>
        <w:rPr>
          <w:rFonts w:ascii="Times New Roman" w:hAnsi="Times New Roman" w:cs="Times New Roman"/>
        </w:rPr>
      </w:pPr>
      <w:r w:rsidRPr="00D66198">
        <w:rPr>
          <w:rFonts w:ascii="Arial" w:hAnsi="Arial" w:cs="Arial"/>
          <w:noProof/>
          <w:color w:val="000000"/>
          <w:lang w:val="en-GB" w:eastAsia="en-GB"/>
        </w:rPr>
        <w:drawing>
          <wp:inline distT="0" distB="0" distL="0" distR="0" wp14:anchorId="3039CF97" wp14:editId="36D5E026">
            <wp:extent cx="2759710" cy="3245485"/>
            <wp:effectExtent l="0" t="0" r="8890" b="5715"/>
            <wp:docPr id="3" name="Picture 3" descr="https://lh3.googleusercontent.com/Nk-tFEfAvIEeZ39u61UKwfm9wmzIAHR3H2tGohaRh8lJAqADGedvnOT0urUoEmtxYrJw28ZwjA_GPJtPlPtBLPo3eEjLzCdHdsQc6qXIs4Bs61TsfMYwbftfGlzjIWSURBkKJz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k-tFEfAvIEeZ39u61UKwfm9wmzIAHR3H2tGohaRh8lJAqADGedvnOT0urUoEmtxYrJw28ZwjA_GPJtPlPtBLPo3eEjLzCdHdsQc6qXIs4Bs61TsfMYwbftfGlzjIWSURBkKJzg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9710" cy="3245485"/>
                    </a:xfrm>
                    <a:prstGeom prst="rect">
                      <a:avLst/>
                    </a:prstGeom>
                    <a:noFill/>
                    <a:ln>
                      <a:noFill/>
                    </a:ln>
                  </pic:spPr>
                </pic:pic>
              </a:graphicData>
            </a:graphic>
          </wp:inline>
        </w:drawing>
      </w:r>
      <w:r w:rsidRPr="00D66198">
        <w:rPr>
          <w:rFonts w:ascii="Arial" w:hAnsi="Arial" w:cs="Arial"/>
          <w:noProof/>
          <w:color w:val="000000"/>
          <w:lang w:val="en-GB" w:eastAsia="en-GB"/>
        </w:rPr>
        <w:drawing>
          <wp:inline distT="0" distB="0" distL="0" distR="0" wp14:anchorId="34DD9784" wp14:editId="404AEA47">
            <wp:extent cx="2726690" cy="3204210"/>
            <wp:effectExtent l="0" t="0" r="0" b="0"/>
            <wp:docPr id="1" name="Picture 1" descr="https://lh5.googleusercontent.com/v4JdjAU3F_alOYNheC2kl-yND0WUolcCNVvVFoZrKSvTrq_iv5nSWHj5xR_ZL-BQnYOjqDlUglvJvaxkdminZVokk_GQk62zEtf98_vuusowVyUD9CVTgxY5G5c1X0aPnFt4dx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4JdjAU3F_alOYNheC2kl-yND0WUolcCNVvVFoZrKSvTrq_iv5nSWHj5xR_ZL-BQnYOjqDlUglvJvaxkdminZVokk_GQk62zEtf98_vuusowVyUD9CVTgxY5G5c1X0aPnFt4dx1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6690" cy="3204210"/>
                    </a:xfrm>
                    <a:prstGeom prst="rect">
                      <a:avLst/>
                    </a:prstGeom>
                    <a:noFill/>
                    <a:ln>
                      <a:noFill/>
                    </a:ln>
                  </pic:spPr>
                </pic:pic>
              </a:graphicData>
            </a:graphic>
          </wp:inline>
        </w:drawing>
      </w:r>
    </w:p>
    <w:p w14:paraId="25AD4FF7" w14:textId="0025B01A" w:rsidR="00614A63" w:rsidRPr="00D66198" w:rsidRDefault="00614A63" w:rsidP="00975CC9">
      <w:pPr>
        <w:spacing w:line="360" w:lineRule="auto"/>
        <w:rPr>
          <w:rFonts w:ascii="Garamond" w:hAnsi="Garamond" w:cs="Times New Roman"/>
        </w:rPr>
      </w:pPr>
      <w:r w:rsidRPr="00D66198">
        <w:rPr>
          <w:rFonts w:ascii="Garamond" w:hAnsi="Garamond" w:cs="Arial"/>
          <w:b/>
          <w:bCs/>
          <w:color w:val="000000"/>
        </w:rPr>
        <w:t>Figure A2. Weighting the Thiessen polygons that fall within a livelihood zone by population</w:t>
      </w:r>
      <w:r w:rsidR="00EE3042" w:rsidRPr="00D66198">
        <w:rPr>
          <w:rFonts w:ascii="Garamond" w:hAnsi="Garamond" w:cs="Arial"/>
          <w:b/>
          <w:bCs/>
          <w:color w:val="000000"/>
        </w:rPr>
        <w:t xml:space="preserve"> where the dot within each polygon is the closest market</w:t>
      </w:r>
    </w:p>
    <w:p w14:paraId="40E1730B" w14:textId="77777777" w:rsidR="00EE3042" w:rsidRPr="00D66198" w:rsidRDefault="00EE3042" w:rsidP="00975CC9">
      <w:pPr>
        <w:spacing w:line="360" w:lineRule="auto"/>
        <w:rPr>
          <w:rFonts w:ascii="Garamond" w:hAnsi="Garamond" w:cs="Arial"/>
          <w:color w:val="000000"/>
        </w:rPr>
      </w:pPr>
    </w:p>
    <w:p w14:paraId="04E172AD" w14:textId="77777777" w:rsidR="00614A63" w:rsidRPr="00D66198" w:rsidRDefault="00614A63" w:rsidP="00975CC9">
      <w:pPr>
        <w:spacing w:line="360" w:lineRule="auto"/>
        <w:outlineLvl w:val="0"/>
        <w:rPr>
          <w:rFonts w:ascii="Garamond" w:hAnsi="Garamond" w:cs="Times New Roman"/>
        </w:rPr>
      </w:pPr>
      <w:r w:rsidRPr="00D66198">
        <w:rPr>
          <w:rFonts w:ascii="Garamond" w:hAnsi="Garamond" w:cs="Arial"/>
          <w:color w:val="000000"/>
        </w:rPr>
        <w:t xml:space="preserve">Zone A - population of 10 people </w:t>
      </w:r>
    </w:p>
    <w:p w14:paraId="57F91650" w14:textId="77777777" w:rsidR="00614A63" w:rsidRPr="00D66198" w:rsidRDefault="00614A63" w:rsidP="00975CC9">
      <w:pPr>
        <w:spacing w:line="360" w:lineRule="auto"/>
        <w:rPr>
          <w:rFonts w:ascii="Garamond" w:hAnsi="Garamond" w:cs="Times New Roman"/>
        </w:rPr>
      </w:pPr>
      <w:r w:rsidRPr="00D66198">
        <w:rPr>
          <w:rFonts w:ascii="Garamond" w:hAnsi="Garamond" w:cs="Arial"/>
          <w:color w:val="000000"/>
        </w:rPr>
        <w:t xml:space="preserve">Zone B - population of 5 people </w:t>
      </w:r>
    </w:p>
    <w:p w14:paraId="09D9CF23" w14:textId="77777777" w:rsidR="00614A63" w:rsidRPr="00D66198" w:rsidRDefault="00614A63" w:rsidP="00975CC9">
      <w:pPr>
        <w:spacing w:line="360" w:lineRule="auto"/>
        <w:rPr>
          <w:rFonts w:ascii="Garamond" w:hAnsi="Garamond" w:cs="Times New Roman"/>
        </w:rPr>
      </w:pPr>
      <w:r w:rsidRPr="00D66198">
        <w:rPr>
          <w:rFonts w:ascii="Garamond" w:hAnsi="Garamond" w:cs="Arial"/>
          <w:color w:val="000000"/>
        </w:rPr>
        <w:t>Zone C - population of 15 people</w:t>
      </w:r>
    </w:p>
    <w:p w14:paraId="03EC1D8D" w14:textId="77777777" w:rsidR="00614A63" w:rsidRPr="00D66198" w:rsidRDefault="00614A63" w:rsidP="00975CC9">
      <w:pPr>
        <w:spacing w:line="360" w:lineRule="auto"/>
        <w:rPr>
          <w:rFonts w:ascii="Garamond" w:hAnsi="Garamond" w:cs="Times New Roman"/>
        </w:rPr>
      </w:pPr>
      <w:r w:rsidRPr="00D66198">
        <w:rPr>
          <w:rFonts w:ascii="Garamond" w:hAnsi="Garamond" w:cs="Arial"/>
          <w:color w:val="000000"/>
        </w:rPr>
        <w:t xml:space="preserve">Total population for the livelihood zone = Zone A (10) + Zone B (5) + Zone C (15) = 30 people </w:t>
      </w:r>
    </w:p>
    <w:p w14:paraId="143667AB" w14:textId="228BB5C4" w:rsidR="00614A63" w:rsidRPr="00D66198" w:rsidRDefault="00614A63" w:rsidP="00975CC9">
      <w:pPr>
        <w:spacing w:line="360" w:lineRule="auto"/>
        <w:rPr>
          <w:rFonts w:ascii="Garamond" w:hAnsi="Garamond" w:cs="Times New Roman"/>
        </w:rPr>
      </w:pPr>
      <w:r w:rsidRPr="00D66198">
        <w:rPr>
          <w:rFonts w:ascii="Garamond" w:hAnsi="Garamond" w:cs="Arial"/>
          <w:color w:val="000000"/>
        </w:rPr>
        <w:t>T</w:t>
      </w:r>
      <w:r w:rsidR="00EE3042" w:rsidRPr="00D66198">
        <w:rPr>
          <w:rFonts w:ascii="Garamond" w:hAnsi="Garamond" w:cs="Arial"/>
          <w:color w:val="000000"/>
        </w:rPr>
        <w:t>o compute the weighted price, t</w:t>
      </w:r>
      <w:r w:rsidRPr="00D66198">
        <w:rPr>
          <w:rFonts w:ascii="Garamond" w:hAnsi="Garamond" w:cs="Arial"/>
          <w:color w:val="000000"/>
        </w:rPr>
        <w:t>ake the weighted average for each zone</w:t>
      </w:r>
      <w:r w:rsidR="00EE3042" w:rsidRPr="00D66198">
        <w:rPr>
          <w:rFonts w:ascii="Garamond" w:hAnsi="Garamond" w:cs="Arial"/>
          <w:color w:val="000000"/>
        </w:rPr>
        <w:t>’</w:t>
      </w:r>
      <w:r w:rsidRPr="00D66198">
        <w:rPr>
          <w:rFonts w:ascii="Garamond" w:hAnsi="Garamond" w:cs="Arial"/>
          <w:color w:val="000000"/>
        </w:rPr>
        <w:t>s price data by population</w:t>
      </w:r>
      <w:r w:rsidR="00F6508C" w:rsidRPr="00D66198">
        <w:rPr>
          <w:rFonts w:ascii="Garamond" w:hAnsi="Garamond" w:cs="Arial"/>
          <w:color w:val="000000"/>
        </w:rPr>
        <w:t>. Note that the residents in portion B are most proximate to a market in a different IPC zone.</w:t>
      </w:r>
    </w:p>
    <w:p w14:paraId="0633BC81" w14:textId="77777777" w:rsidR="00614A63" w:rsidRPr="00D66198" w:rsidRDefault="00614A63" w:rsidP="00975CC9">
      <w:pPr>
        <w:spacing w:line="360" w:lineRule="auto"/>
        <w:rPr>
          <w:rFonts w:ascii="Times New Roman" w:eastAsia="Times New Roman" w:hAnsi="Times New Roman" w:cs="Times New Roman"/>
        </w:rPr>
      </w:pPr>
    </w:p>
    <w:p w14:paraId="61EE8A09" w14:textId="77777777" w:rsidR="00614A63" w:rsidRPr="00D66198" w:rsidRDefault="00614A63" w:rsidP="00975CC9">
      <w:pPr>
        <w:spacing w:line="360" w:lineRule="auto"/>
        <w:rPr>
          <w:rFonts w:ascii="Garamond" w:hAnsi="Garamond"/>
        </w:rPr>
      </w:pPr>
    </w:p>
    <w:sectPr w:rsidR="00614A63" w:rsidRPr="00D66198" w:rsidSect="002F3082">
      <w:footerReference w:type="even"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946338" w14:textId="77777777" w:rsidR="00A04145" w:rsidRDefault="00A04145" w:rsidP="00172AB0">
      <w:r>
        <w:separator/>
      </w:r>
    </w:p>
  </w:endnote>
  <w:endnote w:type="continuationSeparator" w:id="0">
    <w:p w14:paraId="234AD843" w14:textId="77777777" w:rsidR="00A04145" w:rsidRDefault="00A04145" w:rsidP="00172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D503D" w14:textId="77777777" w:rsidR="00A04145" w:rsidRDefault="00A04145" w:rsidP="00BF060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38965D" w14:textId="77777777" w:rsidR="00A04145" w:rsidRDefault="00A04145" w:rsidP="00172A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F88EA" w14:textId="6C3E5FD6" w:rsidR="00A04145" w:rsidRPr="001B327B" w:rsidRDefault="00A04145" w:rsidP="00BF060F">
    <w:pPr>
      <w:pStyle w:val="Footer"/>
      <w:framePr w:wrap="none" w:vAnchor="text" w:hAnchor="margin" w:xAlign="right" w:y="1"/>
      <w:rPr>
        <w:rStyle w:val="PageNumber"/>
        <w:rFonts w:ascii="Garamond" w:hAnsi="Garamond"/>
        <w:sz w:val="22"/>
        <w:szCs w:val="22"/>
      </w:rPr>
    </w:pPr>
    <w:r w:rsidRPr="001B327B">
      <w:rPr>
        <w:rStyle w:val="PageNumber"/>
        <w:rFonts w:ascii="Garamond" w:hAnsi="Garamond"/>
        <w:sz w:val="22"/>
        <w:szCs w:val="22"/>
      </w:rPr>
      <w:fldChar w:fldCharType="begin"/>
    </w:r>
    <w:r w:rsidRPr="001B327B">
      <w:rPr>
        <w:rStyle w:val="PageNumber"/>
        <w:rFonts w:ascii="Garamond" w:hAnsi="Garamond"/>
        <w:sz w:val="22"/>
        <w:szCs w:val="22"/>
      </w:rPr>
      <w:instrText xml:space="preserve">PAGE  </w:instrText>
    </w:r>
    <w:r w:rsidRPr="001B327B">
      <w:rPr>
        <w:rStyle w:val="PageNumber"/>
        <w:rFonts w:ascii="Garamond" w:hAnsi="Garamond"/>
        <w:sz w:val="22"/>
        <w:szCs w:val="22"/>
      </w:rPr>
      <w:fldChar w:fldCharType="separate"/>
    </w:r>
    <w:r w:rsidR="005E5F16">
      <w:rPr>
        <w:rStyle w:val="PageNumber"/>
        <w:rFonts w:ascii="Garamond" w:hAnsi="Garamond"/>
        <w:noProof/>
        <w:sz w:val="22"/>
        <w:szCs w:val="22"/>
      </w:rPr>
      <w:t>34</w:t>
    </w:r>
    <w:r w:rsidRPr="001B327B">
      <w:rPr>
        <w:rStyle w:val="PageNumber"/>
        <w:rFonts w:ascii="Garamond" w:hAnsi="Garamond"/>
        <w:sz w:val="22"/>
        <w:szCs w:val="22"/>
      </w:rPr>
      <w:fldChar w:fldCharType="end"/>
    </w:r>
  </w:p>
  <w:p w14:paraId="24047B01" w14:textId="77777777" w:rsidR="00A04145" w:rsidRPr="001B327B" w:rsidRDefault="00A04145" w:rsidP="00172AB0">
    <w:pPr>
      <w:pStyle w:val="Footer"/>
      <w:ind w:right="360"/>
      <w:rPr>
        <w:rFonts w:ascii="Garamond" w:hAnsi="Garamond"/>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46E149" w14:textId="77777777" w:rsidR="00A04145" w:rsidRDefault="00A04145" w:rsidP="00172AB0">
      <w:r>
        <w:separator/>
      </w:r>
    </w:p>
  </w:footnote>
  <w:footnote w:type="continuationSeparator" w:id="0">
    <w:p w14:paraId="45C3CE80" w14:textId="77777777" w:rsidR="00A04145" w:rsidRDefault="00A04145" w:rsidP="00172AB0">
      <w:r>
        <w:continuationSeparator/>
      </w:r>
    </w:p>
  </w:footnote>
  <w:footnote w:id="1">
    <w:p w14:paraId="42BB9A88" w14:textId="77777777" w:rsidR="00A04145" w:rsidRPr="00B93E8D" w:rsidRDefault="00A04145" w:rsidP="00C125E0">
      <w:pPr>
        <w:pStyle w:val="FootnoteText"/>
        <w:rPr>
          <w:rFonts w:ascii="Garamond" w:hAnsi="Garamond"/>
          <w:sz w:val="20"/>
          <w:szCs w:val="20"/>
        </w:rPr>
      </w:pPr>
      <w:r w:rsidRPr="00B93E8D">
        <w:rPr>
          <w:rStyle w:val="FootnoteReference"/>
          <w:rFonts w:ascii="Garamond" w:hAnsi="Garamond"/>
          <w:sz w:val="20"/>
          <w:szCs w:val="20"/>
        </w:rPr>
        <w:footnoteRef/>
      </w:r>
      <w:r w:rsidRPr="00B93E8D">
        <w:rPr>
          <w:rFonts w:ascii="Garamond" w:hAnsi="Garamond"/>
          <w:sz w:val="20"/>
          <w:szCs w:val="20"/>
        </w:rPr>
        <w:t xml:space="preserve"> For more information, see the IPC website: </w:t>
      </w:r>
      <w:hyperlink r:id="rId1" w:history="1">
        <w:r w:rsidRPr="00B93E8D">
          <w:rPr>
            <w:rStyle w:val="Hyperlink"/>
            <w:rFonts w:ascii="Garamond" w:hAnsi="Garamond"/>
            <w:sz w:val="20"/>
            <w:szCs w:val="20"/>
          </w:rPr>
          <w:t>http://www.ipcinfo.org/ipcinfo-about/what-is-the-added-value-of-ipc/en/</w:t>
        </w:r>
      </w:hyperlink>
      <w:r w:rsidRPr="00B93E8D">
        <w:rPr>
          <w:rFonts w:ascii="Garamond" w:hAnsi="Garamond"/>
          <w:sz w:val="20"/>
          <w:szCs w:val="20"/>
        </w:rPr>
        <w:t xml:space="preserve"> </w:t>
      </w:r>
      <w:r>
        <w:rPr>
          <w:rFonts w:ascii="Garamond" w:hAnsi="Garamond"/>
          <w:sz w:val="20"/>
          <w:szCs w:val="20"/>
        </w:rPr>
        <w:t xml:space="preserve">For more information on the Malawi IPC zone designations and Household Economy Approach, see the </w:t>
      </w:r>
      <w:r w:rsidRPr="00A3449E">
        <w:rPr>
          <w:rFonts w:ascii="Garamond" w:hAnsi="Garamond"/>
          <w:sz w:val="20"/>
          <w:szCs w:val="20"/>
        </w:rPr>
        <w:t xml:space="preserve">Malawi National Vulnerability Assessment Committee 2005 </w:t>
      </w:r>
      <w:r>
        <w:rPr>
          <w:rFonts w:ascii="Garamond" w:hAnsi="Garamond"/>
          <w:sz w:val="20"/>
          <w:szCs w:val="20"/>
        </w:rPr>
        <w:t xml:space="preserve">baseline </w:t>
      </w:r>
      <w:r w:rsidRPr="00A3449E">
        <w:rPr>
          <w:rFonts w:ascii="Garamond" w:hAnsi="Garamond"/>
          <w:sz w:val="20"/>
          <w:szCs w:val="20"/>
        </w:rPr>
        <w:t>report</w:t>
      </w:r>
      <w:r>
        <w:rPr>
          <w:rFonts w:ascii="Garamond" w:hAnsi="Garamond"/>
          <w:sz w:val="20"/>
          <w:szCs w:val="20"/>
        </w:rPr>
        <w:t>.</w:t>
      </w:r>
    </w:p>
  </w:footnote>
  <w:footnote w:id="2">
    <w:p w14:paraId="366750F7" w14:textId="4C595311" w:rsidR="00A04145" w:rsidRPr="00124C07" w:rsidRDefault="00A04145" w:rsidP="004F1512">
      <w:pPr>
        <w:pStyle w:val="FootnoteText"/>
        <w:rPr>
          <w:rFonts w:ascii="Garamond" w:hAnsi="Garamond"/>
          <w:sz w:val="20"/>
          <w:szCs w:val="20"/>
        </w:rPr>
      </w:pPr>
      <w:r w:rsidRPr="00124C07">
        <w:rPr>
          <w:rStyle w:val="FootnoteReference"/>
          <w:rFonts w:ascii="Garamond" w:hAnsi="Garamond"/>
          <w:sz w:val="20"/>
          <w:szCs w:val="20"/>
        </w:rPr>
        <w:footnoteRef/>
      </w:r>
      <w:r w:rsidRPr="00124C07">
        <w:rPr>
          <w:rFonts w:ascii="Garamond" w:hAnsi="Garamond"/>
          <w:sz w:val="20"/>
          <w:szCs w:val="20"/>
        </w:rPr>
        <w:t xml:space="preserve"> </w:t>
      </w:r>
      <w:r>
        <w:rPr>
          <w:rFonts w:ascii="Garamond" w:hAnsi="Garamond"/>
          <w:sz w:val="20"/>
          <w:szCs w:val="20"/>
        </w:rPr>
        <w:t>The IPC zones and Household Economy Analyses were updated in 2015, and, from mid-2016 onward, the IPC assessments utilize the 2015 zoning. We use the 2005 IPC zones because they were the base for the IPC assessments prior to mid-2016.</w:t>
      </w:r>
    </w:p>
  </w:footnote>
  <w:footnote w:id="3">
    <w:p w14:paraId="3499EB66" w14:textId="77777777" w:rsidR="00A04145" w:rsidRPr="00C50662" w:rsidRDefault="00A04145" w:rsidP="004F1512">
      <w:pPr>
        <w:pStyle w:val="FootnoteText"/>
        <w:rPr>
          <w:rFonts w:ascii="Garamond" w:hAnsi="Garamond"/>
          <w:sz w:val="20"/>
          <w:szCs w:val="20"/>
        </w:rPr>
      </w:pPr>
      <w:r w:rsidRPr="00C50662">
        <w:rPr>
          <w:rStyle w:val="FootnoteReference"/>
          <w:rFonts w:ascii="Garamond" w:hAnsi="Garamond"/>
          <w:sz w:val="20"/>
          <w:szCs w:val="20"/>
        </w:rPr>
        <w:footnoteRef/>
      </w:r>
      <w:r w:rsidRPr="00C50662">
        <w:rPr>
          <w:rFonts w:ascii="Garamond" w:hAnsi="Garamond"/>
          <w:sz w:val="20"/>
          <w:szCs w:val="20"/>
        </w:rPr>
        <w:t xml:space="preserve"> Other IPC protocols focus on identifying chronic food insecurity and or future projections. See IPC 2012.</w:t>
      </w:r>
      <w:r>
        <w:rPr>
          <w:rFonts w:ascii="Garamond" w:hAnsi="Garamond"/>
          <w:sz w:val="20"/>
          <w:szCs w:val="20"/>
        </w:rPr>
        <w:t xml:space="preserve"> </w:t>
      </w:r>
    </w:p>
  </w:footnote>
  <w:footnote w:id="4">
    <w:p w14:paraId="0FE86F77" w14:textId="77777777" w:rsidR="00A04145" w:rsidRPr="00E472FB" w:rsidRDefault="00A04145" w:rsidP="004F1512">
      <w:pPr>
        <w:pStyle w:val="FootnoteText"/>
        <w:rPr>
          <w:rFonts w:ascii="Garamond" w:hAnsi="Garamond"/>
          <w:sz w:val="20"/>
          <w:szCs w:val="20"/>
        </w:rPr>
      </w:pPr>
      <w:r>
        <w:rPr>
          <w:rStyle w:val="FootnoteReference"/>
        </w:rPr>
        <w:footnoteRef/>
      </w:r>
      <w:r>
        <w:t xml:space="preserve"> </w:t>
      </w:r>
      <w:r>
        <w:rPr>
          <w:rFonts w:ascii="Garamond" w:hAnsi="Garamond"/>
          <w:sz w:val="20"/>
          <w:szCs w:val="20"/>
        </w:rPr>
        <w:t>Of the 63 markets, 8 markets did not have latitudes and longitudes assigned by the Ministry of Agriculture. We found locations for Hewe, Kasiya, Chimbiya, Sharpe Valley, and Embangweni from Geonames, a website that has latitude and longitude coordinates for cities across the globe. Chataloma, Bemebeke Turnoff, and Mayaka were too small to be included in GeoNames. Therefore, we identified latitude and longitude for these markets based on Facebook links with local businesses in each of these markets.</w:t>
      </w:r>
    </w:p>
  </w:footnote>
  <w:footnote w:id="5">
    <w:p w14:paraId="6308DFAD" w14:textId="02BE40CB" w:rsidR="00A04145" w:rsidRPr="00FF7E5A" w:rsidRDefault="00A04145" w:rsidP="004F1512">
      <w:pPr>
        <w:rPr>
          <w:rFonts w:ascii="Garamond" w:hAnsi="Garamond"/>
          <w:b/>
          <w:i/>
          <w:sz w:val="22"/>
          <w:szCs w:val="22"/>
        </w:rPr>
      </w:pPr>
      <w:r w:rsidRPr="00B8722C">
        <w:rPr>
          <w:rStyle w:val="FootnoteReference"/>
          <w:rFonts w:ascii="Garamond" w:hAnsi="Garamond"/>
          <w:sz w:val="22"/>
          <w:szCs w:val="22"/>
        </w:rPr>
        <w:footnoteRef/>
      </w:r>
      <w:r w:rsidRPr="00B8722C">
        <w:rPr>
          <w:rFonts w:ascii="Garamond" w:hAnsi="Garamond"/>
          <w:sz w:val="22"/>
          <w:szCs w:val="22"/>
        </w:rPr>
        <w:t xml:space="preserve"> </w:t>
      </w:r>
      <w:r w:rsidRPr="00654226">
        <w:rPr>
          <w:rFonts w:ascii="Garamond" w:eastAsia="Calibri" w:hAnsi="Garamond" w:cs="Times New Roman"/>
          <w:sz w:val="20"/>
          <w:szCs w:val="20"/>
        </w:rPr>
        <w:t>An alternative approach would be to assign people to markets based on road networks (e.g., it may be faster to go to a market that is 5 km away on a paved road than a market that is 3km away on a dirt path</w:t>
      </w:r>
      <w:r>
        <w:rPr>
          <w:rFonts w:ascii="Garamond" w:eastAsia="Calibri" w:hAnsi="Garamond" w:cs="Times New Roman"/>
          <w:sz w:val="20"/>
          <w:szCs w:val="20"/>
        </w:rPr>
        <w:t>)</w:t>
      </w:r>
      <w:r w:rsidRPr="00654226">
        <w:rPr>
          <w:rFonts w:ascii="Garamond" w:eastAsia="Calibri" w:hAnsi="Garamond" w:cs="Times New Roman"/>
          <w:sz w:val="20"/>
          <w:szCs w:val="20"/>
        </w:rPr>
        <w:t>. This would be a valuable alternative approach, but Malawi’s road network information does not allow us to make this refinement.</w:t>
      </w:r>
    </w:p>
  </w:footnote>
  <w:footnote w:id="6">
    <w:p w14:paraId="0E70AB4E" w14:textId="77777777" w:rsidR="00A04145" w:rsidRPr="00CD1607" w:rsidRDefault="00A04145" w:rsidP="00CD1607">
      <w:pPr>
        <w:pStyle w:val="FootnoteText"/>
        <w:rPr>
          <w:rFonts w:ascii="Garamond" w:hAnsi="Garamond"/>
          <w:sz w:val="20"/>
          <w:szCs w:val="20"/>
        </w:rPr>
      </w:pPr>
      <w:r w:rsidRPr="00CD1607">
        <w:rPr>
          <w:rStyle w:val="FootnoteReference"/>
          <w:rFonts w:ascii="Garamond" w:hAnsi="Garamond"/>
          <w:sz w:val="20"/>
          <w:szCs w:val="20"/>
        </w:rPr>
        <w:footnoteRef/>
      </w:r>
      <w:r w:rsidRPr="00CD1607">
        <w:rPr>
          <w:rFonts w:ascii="Garamond" w:hAnsi="Garamond"/>
          <w:sz w:val="20"/>
          <w:szCs w:val="20"/>
        </w:rPr>
        <w:t xml:space="preserve"> Available upon request.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1150"/>
    <w:multiLevelType w:val="hybridMultilevel"/>
    <w:tmpl w:val="A6B61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446AA"/>
    <w:multiLevelType w:val="hybridMultilevel"/>
    <w:tmpl w:val="4FCEF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B561A"/>
    <w:multiLevelType w:val="hybridMultilevel"/>
    <w:tmpl w:val="E6721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81160"/>
    <w:multiLevelType w:val="hybridMultilevel"/>
    <w:tmpl w:val="824057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3013DA"/>
    <w:multiLevelType w:val="hybridMultilevel"/>
    <w:tmpl w:val="6C6A9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961C4"/>
    <w:multiLevelType w:val="hybridMultilevel"/>
    <w:tmpl w:val="DA28E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B92A70"/>
    <w:multiLevelType w:val="multilevel"/>
    <w:tmpl w:val="A6208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D6E97"/>
    <w:multiLevelType w:val="hybridMultilevel"/>
    <w:tmpl w:val="B2D63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261DB"/>
    <w:multiLevelType w:val="multilevel"/>
    <w:tmpl w:val="D530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20A66"/>
    <w:multiLevelType w:val="multilevel"/>
    <w:tmpl w:val="3478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33A61"/>
    <w:multiLevelType w:val="hybridMultilevel"/>
    <w:tmpl w:val="C328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E2E4B"/>
    <w:multiLevelType w:val="hybridMultilevel"/>
    <w:tmpl w:val="4FB08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E6720F"/>
    <w:multiLevelType w:val="hybridMultilevel"/>
    <w:tmpl w:val="F280D1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A54E23"/>
    <w:multiLevelType w:val="hybridMultilevel"/>
    <w:tmpl w:val="4C4ED73E"/>
    <w:lvl w:ilvl="0" w:tplc="04090001">
      <w:start w:val="1"/>
      <w:numFmt w:val="bullet"/>
      <w:lvlText w:val=""/>
      <w:lvlJc w:val="left"/>
      <w:pPr>
        <w:ind w:left="777" w:hanging="360"/>
      </w:pPr>
      <w:rPr>
        <w:rFonts w:ascii="Symbol" w:hAnsi="Symbol" w:hint="default"/>
      </w:rPr>
    </w:lvl>
    <w:lvl w:ilvl="1" w:tplc="04090003">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4" w15:restartNumberingAfterBreak="0">
    <w:nsid w:val="2F0476B4"/>
    <w:multiLevelType w:val="multilevel"/>
    <w:tmpl w:val="5F603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EC0ACE"/>
    <w:multiLevelType w:val="hybridMultilevel"/>
    <w:tmpl w:val="68004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C451BC"/>
    <w:multiLevelType w:val="hybridMultilevel"/>
    <w:tmpl w:val="BE4C2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446BB9"/>
    <w:multiLevelType w:val="hybridMultilevel"/>
    <w:tmpl w:val="C658A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413FEE"/>
    <w:multiLevelType w:val="hybridMultilevel"/>
    <w:tmpl w:val="81647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AE2599"/>
    <w:multiLevelType w:val="hybridMultilevel"/>
    <w:tmpl w:val="2D8A7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3"/>
  </w:num>
  <w:num w:numId="4">
    <w:abstractNumId w:val="4"/>
  </w:num>
  <w:num w:numId="5">
    <w:abstractNumId w:val="2"/>
  </w:num>
  <w:num w:numId="6">
    <w:abstractNumId w:val="15"/>
  </w:num>
  <w:num w:numId="7">
    <w:abstractNumId w:val="1"/>
  </w:num>
  <w:num w:numId="8">
    <w:abstractNumId w:val="5"/>
  </w:num>
  <w:num w:numId="9">
    <w:abstractNumId w:val="19"/>
  </w:num>
  <w:num w:numId="10">
    <w:abstractNumId w:val="0"/>
  </w:num>
  <w:num w:numId="11">
    <w:abstractNumId w:val="16"/>
  </w:num>
  <w:num w:numId="12">
    <w:abstractNumId w:val="10"/>
  </w:num>
  <w:num w:numId="13">
    <w:abstractNumId w:val="3"/>
  </w:num>
  <w:num w:numId="14">
    <w:abstractNumId w:val="17"/>
  </w:num>
  <w:num w:numId="15">
    <w:abstractNumId w:val="18"/>
  </w:num>
  <w:num w:numId="16">
    <w:abstractNumId w:val="11"/>
  </w:num>
  <w:num w:numId="17">
    <w:abstractNumId w:val="6"/>
  </w:num>
  <w:num w:numId="18">
    <w:abstractNumId w:val="9"/>
  </w:num>
  <w:num w:numId="19">
    <w:abstractNumId w:val="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B67"/>
    <w:rsid w:val="0000004F"/>
    <w:rsid w:val="000014A7"/>
    <w:rsid w:val="00001A27"/>
    <w:rsid w:val="00005F98"/>
    <w:rsid w:val="00006435"/>
    <w:rsid w:val="000102CE"/>
    <w:rsid w:val="00010BE6"/>
    <w:rsid w:val="0001165B"/>
    <w:rsid w:val="000116EA"/>
    <w:rsid w:val="0001190B"/>
    <w:rsid w:val="00012A6F"/>
    <w:rsid w:val="0001311D"/>
    <w:rsid w:val="00014D3E"/>
    <w:rsid w:val="00016EBC"/>
    <w:rsid w:val="0001767D"/>
    <w:rsid w:val="00020BF6"/>
    <w:rsid w:val="00020D98"/>
    <w:rsid w:val="00022F34"/>
    <w:rsid w:val="00024B81"/>
    <w:rsid w:val="00025E98"/>
    <w:rsid w:val="00027020"/>
    <w:rsid w:val="00031548"/>
    <w:rsid w:val="0003194E"/>
    <w:rsid w:val="0003272A"/>
    <w:rsid w:val="000346F4"/>
    <w:rsid w:val="0003749F"/>
    <w:rsid w:val="0004045D"/>
    <w:rsid w:val="00043B00"/>
    <w:rsid w:val="00044A84"/>
    <w:rsid w:val="00044D90"/>
    <w:rsid w:val="00045408"/>
    <w:rsid w:val="000455C8"/>
    <w:rsid w:val="000464A0"/>
    <w:rsid w:val="000467A9"/>
    <w:rsid w:val="00046CDE"/>
    <w:rsid w:val="000472EE"/>
    <w:rsid w:val="0004796B"/>
    <w:rsid w:val="00047C5A"/>
    <w:rsid w:val="000501A2"/>
    <w:rsid w:val="0005146A"/>
    <w:rsid w:val="00054A7F"/>
    <w:rsid w:val="00055B2A"/>
    <w:rsid w:val="00061FC0"/>
    <w:rsid w:val="00065F98"/>
    <w:rsid w:val="00070993"/>
    <w:rsid w:val="00070C31"/>
    <w:rsid w:val="00071868"/>
    <w:rsid w:val="00073018"/>
    <w:rsid w:val="00074000"/>
    <w:rsid w:val="00074860"/>
    <w:rsid w:val="0007506E"/>
    <w:rsid w:val="00080EDF"/>
    <w:rsid w:val="00081F8B"/>
    <w:rsid w:val="00084F3A"/>
    <w:rsid w:val="000851E6"/>
    <w:rsid w:val="0008588E"/>
    <w:rsid w:val="00085E77"/>
    <w:rsid w:val="000866B9"/>
    <w:rsid w:val="00087629"/>
    <w:rsid w:val="00087C0F"/>
    <w:rsid w:val="00087E93"/>
    <w:rsid w:val="00091031"/>
    <w:rsid w:val="0009169F"/>
    <w:rsid w:val="00091AC9"/>
    <w:rsid w:val="000923CD"/>
    <w:rsid w:val="00092821"/>
    <w:rsid w:val="00093307"/>
    <w:rsid w:val="00095213"/>
    <w:rsid w:val="0009593E"/>
    <w:rsid w:val="00096395"/>
    <w:rsid w:val="000964C0"/>
    <w:rsid w:val="00096D15"/>
    <w:rsid w:val="000972EA"/>
    <w:rsid w:val="000A0090"/>
    <w:rsid w:val="000A0F9C"/>
    <w:rsid w:val="000A1401"/>
    <w:rsid w:val="000A1816"/>
    <w:rsid w:val="000A2111"/>
    <w:rsid w:val="000A296E"/>
    <w:rsid w:val="000A3A68"/>
    <w:rsid w:val="000A3C33"/>
    <w:rsid w:val="000A69DC"/>
    <w:rsid w:val="000B315A"/>
    <w:rsid w:val="000B3BBF"/>
    <w:rsid w:val="000B4B1E"/>
    <w:rsid w:val="000B746F"/>
    <w:rsid w:val="000B7BEA"/>
    <w:rsid w:val="000B7DD5"/>
    <w:rsid w:val="000C10FA"/>
    <w:rsid w:val="000C19AC"/>
    <w:rsid w:val="000C26E0"/>
    <w:rsid w:val="000C295D"/>
    <w:rsid w:val="000C2F44"/>
    <w:rsid w:val="000C43F8"/>
    <w:rsid w:val="000C61BE"/>
    <w:rsid w:val="000D32C8"/>
    <w:rsid w:val="000D464B"/>
    <w:rsid w:val="000D488E"/>
    <w:rsid w:val="000D50B0"/>
    <w:rsid w:val="000D5930"/>
    <w:rsid w:val="000D5E50"/>
    <w:rsid w:val="000D614A"/>
    <w:rsid w:val="000D7CF1"/>
    <w:rsid w:val="000E14B1"/>
    <w:rsid w:val="000E2AEA"/>
    <w:rsid w:val="000E2EDF"/>
    <w:rsid w:val="000E4D25"/>
    <w:rsid w:val="000E4F2E"/>
    <w:rsid w:val="000E6DAE"/>
    <w:rsid w:val="000E7B79"/>
    <w:rsid w:val="000F050F"/>
    <w:rsid w:val="000F0996"/>
    <w:rsid w:val="000F103D"/>
    <w:rsid w:val="000F1BA7"/>
    <w:rsid w:val="000F2DAD"/>
    <w:rsid w:val="000F2EC8"/>
    <w:rsid w:val="000F3B83"/>
    <w:rsid w:val="000F5DA3"/>
    <w:rsid w:val="000F7853"/>
    <w:rsid w:val="00100378"/>
    <w:rsid w:val="00101F2C"/>
    <w:rsid w:val="001033C4"/>
    <w:rsid w:val="00103BDE"/>
    <w:rsid w:val="00103DBE"/>
    <w:rsid w:val="00104DA4"/>
    <w:rsid w:val="001051C2"/>
    <w:rsid w:val="00105694"/>
    <w:rsid w:val="001072A4"/>
    <w:rsid w:val="00107865"/>
    <w:rsid w:val="00111BB7"/>
    <w:rsid w:val="00113ED5"/>
    <w:rsid w:val="00114119"/>
    <w:rsid w:val="00115679"/>
    <w:rsid w:val="00117345"/>
    <w:rsid w:val="00120FB8"/>
    <w:rsid w:val="001214A3"/>
    <w:rsid w:val="00122040"/>
    <w:rsid w:val="001224F6"/>
    <w:rsid w:val="00122779"/>
    <w:rsid w:val="00123A8B"/>
    <w:rsid w:val="00124C07"/>
    <w:rsid w:val="00125244"/>
    <w:rsid w:val="001305AD"/>
    <w:rsid w:val="00130E6F"/>
    <w:rsid w:val="001310B5"/>
    <w:rsid w:val="0013139F"/>
    <w:rsid w:val="00141C02"/>
    <w:rsid w:val="0014235B"/>
    <w:rsid w:val="001444A0"/>
    <w:rsid w:val="00145180"/>
    <w:rsid w:val="0014629A"/>
    <w:rsid w:val="00147429"/>
    <w:rsid w:val="0015015B"/>
    <w:rsid w:val="00153527"/>
    <w:rsid w:val="0015389A"/>
    <w:rsid w:val="00153BA6"/>
    <w:rsid w:val="001541FF"/>
    <w:rsid w:val="00155110"/>
    <w:rsid w:val="00155BA5"/>
    <w:rsid w:val="00162AC8"/>
    <w:rsid w:val="00163043"/>
    <w:rsid w:val="00164AC3"/>
    <w:rsid w:val="00164C20"/>
    <w:rsid w:val="001662D0"/>
    <w:rsid w:val="001669AF"/>
    <w:rsid w:val="00166DEB"/>
    <w:rsid w:val="00170CC9"/>
    <w:rsid w:val="001727AF"/>
    <w:rsid w:val="00172AB0"/>
    <w:rsid w:val="001738E7"/>
    <w:rsid w:val="00174531"/>
    <w:rsid w:val="00174E26"/>
    <w:rsid w:val="00174E4E"/>
    <w:rsid w:val="00175509"/>
    <w:rsid w:val="001759A2"/>
    <w:rsid w:val="001767F2"/>
    <w:rsid w:val="00177556"/>
    <w:rsid w:val="00180720"/>
    <w:rsid w:val="001808A5"/>
    <w:rsid w:val="00181EB5"/>
    <w:rsid w:val="00182745"/>
    <w:rsid w:val="00182F2B"/>
    <w:rsid w:val="00185847"/>
    <w:rsid w:val="00186CA0"/>
    <w:rsid w:val="00186EA8"/>
    <w:rsid w:val="001878B4"/>
    <w:rsid w:val="00187EE7"/>
    <w:rsid w:val="001902A9"/>
    <w:rsid w:val="00190E5C"/>
    <w:rsid w:val="001911F2"/>
    <w:rsid w:val="00191EE2"/>
    <w:rsid w:val="001930E4"/>
    <w:rsid w:val="0019667F"/>
    <w:rsid w:val="00196E9D"/>
    <w:rsid w:val="00196F14"/>
    <w:rsid w:val="001A2088"/>
    <w:rsid w:val="001A24E9"/>
    <w:rsid w:val="001A38B2"/>
    <w:rsid w:val="001A3F85"/>
    <w:rsid w:val="001A62B4"/>
    <w:rsid w:val="001A65CD"/>
    <w:rsid w:val="001A71EC"/>
    <w:rsid w:val="001A72F8"/>
    <w:rsid w:val="001B27FC"/>
    <w:rsid w:val="001B327B"/>
    <w:rsid w:val="001B3580"/>
    <w:rsid w:val="001B4308"/>
    <w:rsid w:val="001C0DA3"/>
    <w:rsid w:val="001C1A3F"/>
    <w:rsid w:val="001C2F59"/>
    <w:rsid w:val="001C58B8"/>
    <w:rsid w:val="001C5B2C"/>
    <w:rsid w:val="001C6E3E"/>
    <w:rsid w:val="001D3FD2"/>
    <w:rsid w:val="001D6EF8"/>
    <w:rsid w:val="001D6F08"/>
    <w:rsid w:val="001E07C5"/>
    <w:rsid w:val="001E0CBB"/>
    <w:rsid w:val="001E16A8"/>
    <w:rsid w:val="001E3632"/>
    <w:rsid w:val="001E4749"/>
    <w:rsid w:val="001E4C62"/>
    <w:rsid w:val="001E5264"/>
    <w:rsid w:val="001E5800"/>
    <w:rsid w:val="001F06D5"/>
    <w:rsid w:val="001F3BBB"/>
    <w:rsid w:val="001F465A"/>
    <w:rsid w:val="002012CA"/>
    <w:rsid w:val="00201ADA"/>
    <w:rsid w:val="002039E2"/>
    <w:rsid w:val="00203DD1"/>
    <w:rsid w:val="00204F6B"/>
    <w:rsid w:val="0020515D"/>
    <w:rsid w:val="00206B1C"/>
    <w:rsid w:val="00207280"/>
    <w:rsid w:val="0021525F"/>
    <w:rsid w:val="00215432"/>
    <w:rsid w:val="00215DD0"/>
    <w:rsid w:val="00216608"/>
    <w:rsid w:val="00216632"/>
    <w:rsid w:val="0021757F"/>
    <w:rsid w:val="00221D81"/>
    <w:rsid w:val="00227329"/>
    <w:rsid w:val="00231041"/>
    <w:rsid w:val="00232320"/>
    <w:rsid w:val="00232777"/>
    <w:rsid w:val="00232D27"/>
    <w:rsid w:val="0023650C"/>
    <w:rsid w:val="00241269"/>
    <w:rsid w:val="00241400"/>
    <w:rsid w:val="0024235B"/>
    <w:rsid w:val="002428EF"/>
    <w:rsid w:val="0024597A"/>
    <w:rsid w:val="002466C5"/>
    <w:rsid w:val="0024702D"/>
    <w:rsid w:val="002508CC"/>
    <w:rsid w:val="00250ADE"/>
    <w:rsid w:val="00250CE1"/>
    <w:rsid w:val="002511E8"/>
    <w:rsid w:val="002537A0"/>
    <w:rsid w:val="00253B63"/>
    <w:rsid w:val="00253E71"/>
    <w:rsid w:val="00254A26"/>
    <w:rsid w:val="00254D13"/>
    <w:rsid w:val="0025717D"/>
    <w:rsid w:val="0026046A"/>
    <w:rsid w:val="00260798"/>
    <w:rsid w:val="0026172E"/>
    <w:rsid w:val="00261898"/>
    <w:rsid w:val="00262FC9"/>
    <w:rsid w:val="002645D0"/>
    <w:rsid w:val="00266262"/>
    <w:rsid w:val="00266827"/>
    <w:rsid w:val="00267608"/>
    <w:rsid w:val="00270012"/>
    <w:rsid w:val="00270229"/>
    <w:rsid w:val="00270E48"/>
    <w:rsid w:val="00271447"/>
    <w:rsid w:val="002734F1"/>
    <w:rsid w:val="00274766"/>
    <w:rsid w:val="00276A87"/>
    <w:rsid w:val="00277FB2"/>
    <w:rsid w:val="0028093F"/>
    <w:rsid w:val="00280ADA"/>
    <w:rsid w:val="002818C6"/>
    <w:rsid w:val="00281EDD"/>
    <w:rsid w:val="00282840"/>
    <w:rsid w:val="00282D3E"/>
    <w:rsid w:val="002867C4"/>
    <w:rsid w:val="00290419"/>
    <w:rsid w:val="00290D79"/>
    <w:rsid w:val="00291A3C"/>
    <w:rsid w:val="00291FCA"/>
    <w:rsid w:val="002920B5"/>
    <w:rsid w:val="002A0C8F"/>
    <w:rsid w:val="002A0D4F"/>
    <w:rsid w:val="002A35E3"/>
    <w:rsid w:val="002A3E6D"/>
    <w:rsid w:val="002A513C"/>
    <w:rsid w:val="002A5158"/>
    <w:rsid w:val="002A564A"/>
    <w:rsid w:val="002A6445"/>
    <w:rsid w:val="002A770C"/>
    <w:rsid w:val="002B326C"/>
    <w:rsid w:val="002B4670"/>
    <w:rsid w:val="002B5C20"/>
    <w:rsid w:val="002B78E9"/>
    <w:rsid w:val="002C2760"/>
    <w:rsid w:val="002C37AA"/>
    <w:rsid w:val="002C383E"/>
    <w:rsid w:val="002C5F02"/>
    <w:rsid w:val="002C63D9"/>
    <w:rsid w:val="002D20FF"/>
    <w:rsid w:val="002D26A3"/>
    <w:rsid w:val="002D28A4"/>
    <w:rsid w:val="002D456D"/>
    <w:rsid w:val="002D4F19"/>
    <w:rsid w:val="002D605B"/>
    <w:rsid w:val="002E175B"/>
    <w:rsid w:val="002E5B86"/>
    <w:rsid w:val="002F0160"/>
    <w:rsid w:val="002F1C32"/>
    <w:rsid w:val="002F2E06"/>
    <w:rsid w:val="002F3082"/>
    <w:rsid w:val="002F311A"/>
    <w:rsid w:val="002F3A40"/>
    <w:rsid w:val="002F3F7B"/>
    <w:rsid w:val="002F50F5"/>
    <w:rsid w:val="002F6B2E"/>
    <w:rsid w:val="002F7294"/>
    <w:rsid w:val="00300DE8"/>
    <w:rsid w:val="00301C33"/>
    <w:rsid w:val="003038AA"/>
    <w:rsid w:val="00303BC2"/>
    <w:rsid w:val="00307487"/>
    <w:rsid w:val="00310BDC"/>
    <w:rsid w:val="00310C68"/>
    <w:rsid w:val="00311167"/>
    <w:rsid w:val="003114E3"/>
    <w:rsid w:val="00311913"/>
    <w:rsid w:val="0031543C"/>
    <w:rsid w:val="0031692C"/>
    <w:rsid w:val="00316A1D"/>
    <w:rsid w:val="00316D10"/>
    <w:rsid w:val="003171AA"/>
    <w:rsid w:val="003209DC"/>
    <w:rsid w:val="0032108F"/>
    <w:rsid w:val="00321F3B"/>
    <w:rsid w:val="00322FA8"/>
    <w:rsid w:val="00323FB8"/>
    <w:rsid w:val="00324BA7"/>
    <w:rsid w:val="00324EBC"/>
    <w:rsid w:val="00327A95"/>
    <w:rsid w:val="00330995"/>
    <w:rsid w:val="00331A1C"/>
    <w:rsid w:val="00331CB6"/>
    <w:rsid w:val="00333143"/>
    <w:rsid w:val="0033373D"/>
    <w:rsid w:val="00333B6E"/>
    <w:rsid w:val="003340FE"/>
    <w:rsid w:val="00334269"/>
    <w:rsid w:val="00335807"/>
    <w:rsid w:val="003378C3"/>
    <w:rsid w:val="00340036"/>
    <w:rsid w:val="00343932"/>
    <w:rsid w:val="00345768"/>
    <w:rsid w:val="00346354"/>
    <w:rsid w:val="00346390"/>
    <w:rsid w:val="00346DB9"/>
    <w:rsid w:val="00351B34"/>
    <w:rsid w:val="00352EC0"/>
    <w:rsid w:val="003549AA"/>
    <w:rsid w:val="003556B5"/>
    <w:rsid w:val="003559B5"/>
    <w:rsid w:val="00355EEC"/>
    <w:rsid w:val="003563D3"/>
    <w:rsid w:val="003606E7"/>
    <w:rsid w:val="00361D61"/>
    <w:rsid w:val="00364177"/>
    <w:rsid w:val="00365772"/>
    <w:rsid w:val="00367343"/>
    <w:rsid w:val="00370E4B"/>
    <w:rsid w:val="00370F76"/>
    <w:rsid w:val="0037204F"/>
    <w:rsid w:val="003721A2"/>
    <w:rsid w:val="0037372A"/>
    <w:rsid w:val="0037629F"/>
    <w:rsid w:val="0037637E"/>
    <w:rsid w:val="00377796"/>
    <w:rsid w:val="00381844"/>
    <w:rsid w:val="003826D9"/>
    <w:rsid w:val="00383323"/>
    <w:rsid w:val="003844CF"/>
    <w:rsid w:val="003845EB"/>
    <w:rsid w:val="0038597A"/>
    <w:rsid w:val="00390478"/>
    <w:rsid w:val="00390C2E"/>
    <w:rsid w:val="00390FE4"/>
    <w:rsid w:val="0039464C"/>
    <w:rsid w:val="00394C94"/>
    <w:rsid w:val="00395F88"/>
    <w:rsid w:val="0039783A"/>
    <w:rsid w:val="003A0808"/>
    <w:rsid w:val="003A0BA4"/>
    <w:rsid w:val="003A0BC3"/>
    <w:rsid w:val="003A0F5C"/>
    <w:rsid w:val="003A160A"/>
    <w:rsid w:val="003A1D0D"/>
    <w:rsid w:val="003A2050"/>
    <w:rsid w:val="003A3FC7"/>
    <w:rsid w:val="003A5618"/>
    <w:rsid w:val="003A697D"/>
    <w:rsid w:val="003A6D6D"/>
    <w:rsid w:val="003B096B"/>
    <w:rsid w:val="003B388A"/>
    <w:rsid w:val="003B4111"/>
    <w:rsid w:val="003B446C"/>
    <w:rsid w:val="003B7BBE"/>
    <w:rsid w:val="003C0EE7"/>
    <w:rsid w:val="003C23A4"/>
    <w:rsid w:val="003C2A46"/>
    <w:rsid w:val="003C3FC0"/>
    <w:rsid w:val="003C4983"/>
    <w:rsid w:val="003C6A9E"/>
    <w:rsid w:val="003C6EAE"/>
    <w:rsid w:val="003D30F2"/>
    <w:rsid w:val="003D311F"/>
    <w:rsid w:val="003D3E58"/>
    <w:rsid w:val="003D4D53"/>
    <w:rsid w:val="003D5614"/>
    <w:rsid w:val="003D6C20"/>
    <w:rsid w:val="003D6F1C"/>
    <w:rsid w:val="003D7F2F"/>
    <w:rsid w:val="003E0F9E"/>
    <w:rsid w:val="003E3B67"/>
    <w:rsid w:val="003E4151"/>
    <w:rsid w:val="003E41F9"/>
    <w:rsid w:val="003E4CF8"/>
    <w:rsid w:val="003E5C88"/>
    <w:rsid w:val="003E6FA4"/>
    <w:rsid w:val="003E72F3"/>
    <w:rsid w:val="003F03E5"/>
    <w:rsid w:val="003F12D7"/>
    <w:rsid w:val="003F1358"/>
    <w:rsid w:val="003F1757"/>
    <w:rsid w:val="003F1CF9"/>
    <w:rsid w:val="003F1ED5"/>
    <w:rsid w:val="003F2089"/>
    <w:rsid w:val="003F360C"/>
    <w:rsid w:val="003F41B8"/>
    <w:rsid w:val="003F4477"/>
    <w:rsid w:val="003F6677"/>
    <w:rsid w:val="003F6A7E"/>
    <w:rsid w:val="003F71CC"/>
    <w:rsid w:val="003F7909"/>
    <w:rsid w:val="00401B68"/>
    <w:rsid w:val="00402062"/>
    <w:rsid w:val="00402D58"/>
    <w:rsid w:val="00403D63"/>
    <w:rsid w:val="0040438C"/>
    <w:rsid w:val="004048F7"/>
    <w:rsid w:val="00405763"/>
    <w:rsid w:val="004057BE"/>
    <w:rsid w:val="004105EF"/>
    <w:rsid w:val="00412675"/>
    <w:rsid w:val="00412EC8"/>
    <w:rsid w:val="004156F3"/>
    <w:rsid w:val="00420304"/>
    <w:rsid w:val="00420543"/>
    <w:rsid w:val="0042134C"/>
    <w:rsid w:val="00422044"/>
    <w:rsid w:val="00422105"/>
    <w:rsid w:val="004239A4"/>
    <w:rsid w:val="00424DEC"/>
    <w:rsid w:val="004267CB"/>
    <w:rsid w:val="00427DC4"/>
    <w:rsid w:val="00430951"/>
    <w:rsid w:val="00431238"/>
    <w:rsid w:val="0043154B"/>
    <w:rsid w:val="00431807"/>
    <w:rsid w:val="00431A40"/>
    <w:rsid w:val="00431CA2"/>
    <w:rsid w:val="00435964"/>
    <w:rsid w:val="00435F55"/>
    <w:rsid w:val="00435FDF"/>
    <w:rsid w:val="004369FB"/>
    <w:rsid w:val="00440A3C"/>
    <w:rsid w:val="004415E9"/>
    <w:rsid w:val="0044175A"/>
    <w:rsid w:val="00441E74"/>
    <w:rsid w:val="004421AB"/>
    <w:rsid w:val="00442446"/>
    <w:rsid w:val="004434FA"/>
    <w:rsid w:val="00444131"/>
    <w:rsid w:val="00444752"/>
    <w:rsid w:val="00444BA5"/>
    <w:rsid w:val="00445EFF"/>
    <w:rsid w:val="00446A62"/>
    <w:rsid w:val="00447219"/>
    <w:rsid w:val="00451DBF"/>
    <w:rsid w:val="004524C9"/>
    <w:rsid w:val="00452CF0"/>
    <w:rsid w:val="00454C9E"/>
    <w:rsid w:val="00455EC3"/>
    <w:rsid w:val="00462E1B"/>
    <w:rsid w:val="00463E58"/>
    <w:rsid w:val="00464526"/>
    <w:rsid w:val="004647EC"/>
    <w:rsid w:val="00464873"/>
    <w:rsid w:val="00467BDF"/>
    <w:rsid w:val="00471990"/>
    <w:rsid w:val="004733BF"/>
    <w:rsid w:val="004752A6"/>
    <w:rsid w:val="0048208E"/>
    <w:rsid w:val="00483CFF"/>
    <w:rsid w:val="0048437C"/>
    <w:rsid w:val="0048476E"/>
    <w:rsid w:val="00484A7C"/>
    <w:rsid w:val="00484D3A"/>
    <w:rsid w:val="00490662"/>
    <w:rsid w:val="004935ED"/>
    <w:rsid w:val="004A175F"/>
    <w:rsid w:val="004A3412"/>
    <w:rsid w:val="004A35A2"/>
    <w:rsid w:val="004A5D5D"/>
    <w:rsid w:val="004A6BD6"/>
    <w:rsid w:val="004A7D07"/>
    <w:rsid w:val="004B0C77"/>
    <w:rsid w:val="004B490B"/>
    <w:rsid w:val="004B5299"/>
    <w:rsid w:val="004B7673"/>
    <w:rsid w:val="004B7B09"/>
    <w:rsid w:val="004C0F4F"/>
    <w:rsid w:val="004C39E8"/>
    <w:rsid w:val="004C3C5E"/>
    <w:rsid w:val="004C3EE5"/>
    <w:rsid w:val="004C58B6"/>
    <w:rsid w:val="004C7973"/>
    <w:rsid w:val="004D32B4"/>
    <w:rsid w:val="004D3BE3"/>
    <w:rsid w:val="004D4CFB"/>
    <w:rsid w:val="004D7257"/>
    <w:rsid w:val="004D73B4"/>
    <w:rsid w:val="004E009E"/>
    <w:rsid w:val="004E5D2A"/>
    <w:rsid w:val="004E65DD"/>
    <w:rsid w:val="004E73BA"/>
    <w:rsid w:val="004F0448"/>
    <w:rsid w:val="004F1512"/>
    <w:rsid w:val="004F1705"/>
    <w:rsid w:val="004F45B9"/>
    <w:rsid w:val="004F6E8B"/>
    <w:rsid w:val="0050214E"/>
    <w:rsid w:val="00502B4A"/>
    <w:rsid w:val="00503C0D"/>
    <w:rsid w:val="00504B5A"/>
    <w:rsid w:val="00505BFC"/>
    <w:rsid w:val="00506097"/>
    <w:rsid w:val="00506844"/>
    <w:rsid w:val="00514487"/>
    <w:rsid w:val="00514952"/>
    <w:rsid w:val="00515968"/>
    <w:rsid w:val="0051620D"/>
    <w:rsid w:val="0051637F"/>
    <w:rsid w:val="00521173"/>
    <w:rsid w:val="005239A7"/>
    <w:rsid w:val="0052407B"/>
    <w:rsid w:val="005243CD"/>
    <w:rsid w:val="00526C20"/>
    <w:rsid w:val="005305EA"/>
    <w:rsid w:val="00535623"/>
    <w:rsid w:val="00537253"/>
    <w:rsid w:val="00540454"/>
    <w:rsid w:val="00540670"/>
    <w:rsid w:val="00541D3F"/>
    <w:rsid w:val="00542398"/>
    <w:rsid w:val="005428E6"/>
    <w:rsid w:val="005449D0"/>
    <w:rsid w:val="00544AC0"/>
    <w:rsid w:val="00546832"/>
    <w:rsid w:val="00550A2F"/>
    <w:rsid w:val="005517D0"/>
    <w:rsid w:val="00553E42"/>
    <w:rsid w:val="00555BF4"/>
    <w:rsid w:val="005566AA"/>
    <w:rsid w:val="00560149"/>
    <w:rsid w:val="005601FF"/>
    <w:rsid w:val="00563A7D"/>
    <w:rsid w:val="0056568C"/>
    <w:rsid w:val="00565879"/>
    <w:rsid w:val="00567582"/>
    <w:rsid w:val="00567CCB"/>
    <w:rsid w:val="00567CDA"/>
    <w:rsid w:val="00571CE7"/>
    <w:rsid w:val="005741C7"/>
    <w:rsid w:val="005745BF"/>
    <w:rsid w:val="00574BFC"/>
    <w:rsid w:val="00576DFC"/>
    <w:rsid w:val="00583BB8"/>
    <w:rsid w:val="005853E7"/>
    <w:rsid w:val="00585F87"/>
    <w:rsid w:val="00586212"/>
    <w:rsid w:val="00591D00"/>
    <w:rsid w:val="00594CB5"/>
    <w:rsid w:val="00597519"/>
    <w:rsid w:val="005A0859"/>
    <w:rsid w:val="005A1DBF"/>
    <w:rsid w:val="005A2143"/>
    <w:rsid w:val="005A2267"/>
    <w:rsid w:val="005A2CAC"/>
    <w:rsid w:val="005A3FE0"/>
    <w:rsid w:val="005A46CE"/>
    <w:rsid w:val="005A5DDF"/>
    <w:rsid w:val="005A644B"/>
    <w:rsid w:val="005A656A"/>
    <w:rsid w:val="005B0883"/>
    <w:rsid w:val="005B08AC"/>
    <w:rsid w:val="005B16A2"/>
    <w:rsid w:val="005B2BD4"/>
    <w:rsid w:val="005B54B5"/>
    <w:rsid w:val="005B62DF"/>
    <w:rsid w:val="005B6C75"/>
    <w:rsid w:val="005B6D4E"/>
    <w:rsid w:val="005C37DD"/>
    <w:rsid w:val="005C39AD"/>
    <w:rsid w:val="005C4710"/>
    <w:rsid w:val="005C507F"/>
    <w:rsid w:val="005C5210"/>
    <w:rsid w:val="005C6A3B"/>
    <w:rsid w:val="005C6C93"/>
    <w:rsid w:val="005C766A"/>
    <w:rsid w:val="005C7CDF"/>
    <w:rsid w:val="005D10F6"/>
    <w:rsid w:val="005D259A"/>
    <w:rsid w:val="005D480E"/>
    <w:rsid w:val="005D6013"/>
    <w:rsid w:val="005D6D1B"/>
    <w:rsid w:val="005E04AF"/>
    <w:rsid w:val="005E1A83"/>
    <w:rsid w:val="005E37A5"/>
    <w:rsid w:val="005E4DF5"/>
    <w:rsid w:val="005E50F9"/>
    <w:rsid w:val="005E5F16"/>
    <w:rsid w:val="005E60AD"/>
    <w:rsid w:val="005F0B90"/>
    <w:rsid w:val="005F310D"/>
    <w:rsid w:val="005F35FA"/>
    <w:rsid w:val="005F52ED"/>
    <w:rsid w:val="006006A2"/>
    <w:rsid w:val="006022B5"/>
    <w:rsid w:val="00603D60"/>
    <w:rsid w:val="006045E3"/>
    <w:rsid w:val="00606D1E"/>
    <w:rsid w:val="0060750D"/>
    <w:rsid w:val="00607761"/>
    <w:rsid w:val="00607827"/>
    <w:rsid w:val="006107AB"/>
    <w:rsid w:val="006118BD"/>
    <w:rsid w:val="00611B4B"/>
    <w:rsid w:val="00611B67"/>
    <w:rsid w:val="00614269"/>
    <w:rsid w:val="00614919"/>
    <w:rsid w:val="00614A63"/>
    <w:rsid w:val="00614C89"/>
    <w:rsid w:val="006159E3"/>
    <w:rsid w:val="00616D4C"/>
    <w:rsid w:val="00620034"/>
    <w:rsid w:val="00620790"/>
    <w:rsid w:val="006207CA"/>
    <w:rsid w:val="006215A0"/>
    <w:rsid w:val="00621865"/>
    <w:rsid w:val="006232BA"/>
    <w:rsid w:val="006236D3"/>
    <w:rsid w:val="00626052"/>
    <w:rsid w:val="006262AC"/>
    <w:rsid w:val="006310D0"/>
    <w:rsid w:val="00631AD6"/>
    <w:rsid w:val="00632B0B"/>
    <w:rsid w:val="00633058"/>
    <w:rsid w:val="006350B2"/>
    <w:rsid w:val="006357DA"/>
    <w:rsid w:val="0063589E"/>
    <w:rsid w:val="00636C07"/>
    <w:rsid w:val="006373A3"/>
    <w:rsid w:val="006373F9"/>
    <w:rsid w:val="00637584"/>
    <w:rsid w:val="00637D1F"/>
    <w:rsid w:val="006402DE"/>
    <w:rsid w:val="0064072C"/>
    <w:rsid w:val="0064129D"/>
    <w:rsid w:val="0064309C"/>
    <w:rsid w:val="006452C6"/>
    <w:rsid w:val="00645460"/>
    <w:rsid w:val="00652F61"/>
    <w:rsid w:val="00653515"/>
    <w:rsid w:val="00653A11"/>
    <w:rsid w:val="00654226"/>
    <w:rsid w:val="006563ED"/>
    <w:rsid w:val="00663820"/>
    <w:rsid w:val="006662D9"/>
    <w:rsid w:val="006674AB"/>
    <w:rsid w:val="00667BB8"/>
    <w:rsid w:val="006713E3"/>
    <w:rsid w:val="0067184C"/>
    <w:rsid w:val="006721C2"/>
    <w:rsid w:val="006723AB"/>
    <w:rsid w:val="006723EA"/>
    <w:rsid w:val="00672E0B"/>
    <w:rsid w:val="00673D9C"/>
    <w:rsid w:val="00673FD9"/>
    <w:rsid w:val="0067465D"/>
    <w:rsid w:val="00675A51"/>
    <w:rsid w:val="0067662C"/>
    <w:rsid w:val="00676CE5"/>
    <w:rsid w:val="0068012B"/>
    <w:rsid w:val="006834E9"/>
    <w:rsid w:val="0068403C"/>
    <w:rsid w:val="006846A3"/>
    <w:rsid w:val="00684DDA"/>
    <w:rsid w:val="00691011"/>
    <w:rsid w:val="006913C0"/>
    <w:rsid w:val="00693BD6"/>
    <w:rsid w:val="00693FC6"/>
    <w:rsid w:val="00695D8D"/>
    <w:rsid w:val="006A122F"/>
    <w:rsid w:val="006A4F4C"/>
    <w:rsid w:val="006A63EC"/>
    <w:rsid w:val="006A6B1C"/>
    <w:rsid w:val="006A6B8F"/>
    <w:rsid w:val="006A6E3A"/>
    <w:rsid w:val="006A7C7A"/>
    <w:rsid w:val="006B35A3"/>
    <w:rsid w:val="006B7772"/>
    <w:rsid w:val="006B7AA4"/>
    <w:rsid w:val="006B7D4A"/>
    <w:rsid w:val="006C09D1"/>
    <w:rsid w:val="006C53A1"/>
    <w:rsid w:val="006C63F4"/>
    <w:rsid w:val="006C71D3"/>
    <w:rsid w:val="006D024B"/>
    <w:rsid w:val="006D0B16"/>
    <w:rsid w:val="006D1D2C"/>
    <w:rsid w:val="006D3BF5"/>
    <w:rsid w:val="006D3FF9"/>
    <w:rsid w:val="006D462B"/>
    <w:rsid w:val="006D6805"/>
    <w:rsid w:val="006E0A1D"/>
    <w:rsid w:val="006E28E5"/>
    <w:rsid w:val="006E2B09"/>
    <w:rsid w:val="006E3079"/>
    <w:rsid w:val="006E51B7"/>
    <w:rsid w:val="006E53BF"/>
    <w:rsid w:val="006E60BA"/>
    <w:rsid w:val="006E65FE"/>
    <w:rsid w:val="006E6E03"/>
    <w:rsid w:val="006E73CF"/>
    <w:rsid w:val="006E7500"/>
    <w:rsid w:val="006E788B"/>
    <w:rsid w:val="006F023C"/>
    <w:rsid w:val="006F23A2"/>
    <w:rsid w:val="006F275F"/>
    <w:rsid w:val="006F28F4"/>
    <w:rsid w:val="006F37BB"/>
    <w:rsid w:val="006F519C"/>
    <w:rsid w:val="0070462D"/>
    <w:rsid w:val="00704639"/>
    <w:rsid w:val="00704CAD"/>
    <w:rsid w:val="007077DE"/>
    <w:rsid w:val="00711BAB"/>
    <w:rsid w:val="00712773"/>
    <w:rsid w:val="00714271"/>
    <w:rsid w:val="00715B46"/>
    <w:rsid w:val="00720459"/>
    <w:rsid w:val="00723610"/>
    <w:rsid w:val="00724EFE"/>
    <w:rsid w:val="00725052"/>
    <w:rsid w:val="00725B1E"/>
    <w:rsid w:val="00726924"/>
    <w:rsid w:val="007278CC"/>
    <w:rsid w:val="0073008A"/>
    <w:rsid w:val="00730FF4"/>
    <w:rsid w:val="007321DC"/>
    <w:rsid w:val="0073464B"/>
    <w:rsid w:val="00734EA9"/>
    <w:rsid w:val="007356E5"/>
    <w:rsid w:val="00736632"/>
    <w:rsid w:val="0074096F"/>
    <w:rsid w:val="00742150"/>
    <w:rsid w:val="00742E27"/>
    <w:rsid w:val="007441DC"/>
    <w:rsid w:val="00744B11"/>
    <w:rsid w:val="00745376"/>
    <w:rsid w:val="00746464"/>
    <w:rsid w:val="00747488"/>
    <w:rsid w:val="007508B5"/>
    <w:rsid w:val="00750FB0"/>
    <w:rsid w:val="00751ADE"/>
    <w:rsid w:val="00753682"/>
    <w:rsid w:val="007561D8"/>
    <w:rsid w:val="0075698D"/>
    <w:rsid w:val="0075749F"/>
    <w:rsid w:val="00757ADC"/>
    <w:rsid w:val="00763C52"/>
    <w:rsid w:val="00766924"/>
    <w:rsid w:val="00771CCC"/>
    <w:rsid w:val="00772A5B"/>
    <w:rsid w:val="00773183"/>
    <w:rsid w:val="0077419B"/>
    <w:rsid w:val="00774905"/>
    <w:rsid w:val="007752DA"/>
    <w:rsid w:val="007756F6"/>
    <w:rsid w:val="00776379"/>
    <w:rsid w:val="0077714B"/>
    <w:rsid w:val="00777174"/>
    <w:rsid w:val="00777D04"/>
    <w:rsid w:val="0078000A"/>
    <w:rsid w:val="00781F03"/>
    <w:rsid w:val="00781FFF"/>
    <w:rsid w:val="007834C5"/>
    <w:rsid w:val="00785C57"/>
    <w:rsid w:val="007861F2"/>
    <w:rsid w:val="00790E3A"/>
    <w:rsid w:val="00790EBD"/>
    <w:rsid w:val="00791F5B"/>
    <w:rsid w:val="007923CB"/>
    <w:rsid w:val="00794600"/>
    <w:rsid w:val="00796718"/>
    <w:rsid w:val="007976F4"/>
    <w:rsid w:val="007A0FDD"/>
    <w:rsid w:val="007A1AF0"/>
    <w:rsid w:val="007A3347"/>
    <w:rsid w:val="007A7FA3"/>
    <w:rsid w:val="007B58C3"/>
    <w:rsid w:val="007B6D90"/>
    <w:rsid w:val="007C2B1A"/>
    <w:rsid w:val="007C3832"/>
    <w:rsid w:val="007C43BC"/>
    <w:rsid w:val="007C4A1B"/>
    <w:rsid w:val="007C606B"/>
    <w:rsid w:val="007C6216"/>
    <w:rsid w:val="007D0822"/>
    <w:rsid w:val="007D232E"/>
    <w:rsid w:val="007D625D"/>
    <w:rsid w:val="007E2285"/>
    <w:rsid w:val="007E4FBA"/>
    <w:rsid w:val="007E6993"/>
    <w:rsid w:val="007E723F"/>
    <w:rsid w:val="007F0643"/>
    <w:rsid w:val="007F07DD"/>
    <w:rsid w:val="007F2F1F"/>
    <w:rsid w:val="007F4DA4"/>
    <w:rsid w:val="007F5862"/>
    <w:rsid w:val="00800AF4"/>
    <w:rsid w:val="0080199C"/>
    <w:rsid w:val="00801A3E"/>
    <w:rsid w:val="00805840"/>
    <w:rsid w:val="00805CD7"/>
    <w:rsid w:val="00806C84"/>
    <w:rsid w:val="008103FD"/>
    <w:rsid w:val="00811ACA"/>
    <w:rsid w:val="00812A36"/>
    <w:rsid w:val="0081435E"/>
    <w:rsid w:val="00814788"/>
    <w:rsid w:val="00815C23"/>
    <w:rsid w:val="00822E33"/>
    <w:rsid w:val="008233A1"/>
    <w:rsid w:val="008237DA"/>
    <w:rsid w:val="0082570E"/>
    <w:rsid w:val="00826C17"/>
    <w:rsid w:val="00827041"/>
    <w:rsid w:val="00827276"/>
    <w:rsid w:val="008275C6"/>
    <w:rsid w:val="0083325D"/>
    <w:rsid w:val="00833D9C"/>
    <w:rsid w:val="00834D8B"/>
    <w:rsid w:val="00835086"/>
    <w:rsid w:val="008357A2"/>
    <w:rsid w:val="00842ED3"/>
    <w:rsid w:val="0084371D"/>
    <w:rsid w:val="0084382B"/>
    <w:rsid w:val="008445B2"/>
    <w:rsid w:val="0084486C"/>
    <w:rsid w:val="00844F80"/>
    <w:rsid w:val="00846328"/>
    <w:rsid w:val="008505DB"/>
    <w:rsid w:val="00852069"/>
    <w:rsid w:val="008521F5"/>
    <w:rsid w:val="00852CBD"/>
    <w:rsid w:val="00853636"/>
    <w:rsid w:val="00853932"/>
    <w:rsid w:val="00853DA9"/>
    <w:rsid w:val="008548E7"/>
    <w:rsid w:val="00854928"/>
    <w:rsid w:val="00856112"/>
    <w:rsid w:val="0086090B"/>
    <w:rsid w:val="0086164C"/>
    <w:rsid w:val="00861800"/>
    <w:rsid w:val="00863563"/>
    <w:rsid w:val="00863AF0"/>
    <w:rsid w:val="00865182"/>
    <w:rsid w:val="008655CD"/>
    <w:rsid w:val="008670C8"/>
    <w:rsid w:val="008701E7"/>
    <w:rsid w:val="0087027D"/>
    <w:rsid w:val="00870304"/>
    <w:rsid w:val="0087098D"/>
    <w:rsid w:val="0087310E"/>
    <w:rsid w:val="008734BC"/>
    <w:rsid w:val="00873CBE"/>
    <w:rsid w:val="00874047"/>
    <w:rsid w:val="00875B28"/>
    <w:rsid w:val="00876B39"/>
    <w:rsid w:val="00876E7E"/>
    <w:rsid w:val="00876F75"/>
    <w:rsid w:val="00877FD8"/>
    <w:rsid w:val="0088091D"/>
    <w:rsid w:val="008812A4"/>
    <w:rsid w:val="0088251F"/>
    <w:rsid w:val="00885B7D"/>
    <w:rsid w:val="0088616E"/>
    <w:rsid w:val="00891AC4"/>
    <w:rsid w:val="00891C0E"/>
    <w:rsid w:val="00893A5B"/>
    <w:rsid w:val="008955C8"/>
    <w:rsid w:val="00895ABE"/>
    <w:rsid w:val="008962D9"/>
    <w:rsid w:val="00897EA1"/>
    <w:rsid w:val="008A36C1"/>
    <w:rsid w:val="008A422C"/>
    <w:rsid w:val="008A645E"/>
    <w:rsid w:val="008A6551"/>
    <w:rsid w:val="008B1A91"/>
    <w:rsid w:val="008C16E8"/>
    <w:rsid w:val="008C20F7"/>
    <w:rsid w:val="008C4628"/>
    <w:rsid w:val="008C4F5F"/>
    <w:rsid w:val="008C7981"/>
    <w:rsid w:val="008D0ECF"/>
    <w:rsid w:val="008D59E7"/>
    <w:rsid w:val="008D7150"/>
    <w:rsid w:val="008D73FA"/>
    <w:rsid w:val="008D79B6"/>
    <w:rsid w:val="008E02DE"/>
    <w:rsid w:val="008E1688"/>
    <w:rsid w:val="008E25C6"/>
    <w:rsid w:val="008E289B"/>
    <w:rsid w:val="008E446B"/>
    <w:rsid w:val="008E4660"/>
    <w:rsid w:val="008E4D4D"/>
    <w:rsid w:val="008E538E"/>
    <w:rsid w:val="008E5A6C"/>
    <w:rsid w:val="008E6281"/>
    <w:rsid w:val="008E6929"/>
    <w:rsid w:val="008E6ED0"/>
    <w:rsid w:val="008E7DAE"/>
    <w:rsid w:val="008F161A"/>
    <w:rsid w:val="008F19DC"/>
    <w:rsid w:val="008F3F66"/>
    <w:rsid w:val="008F432B"/>
    <w:rsid w:val="008F51C6"/>
    <w:rsid w:val="00900418"/>
    <w:rsid w:val="00900755"/>
    <w:rsid w:val="009024BB"/>
    <w:rsid w:val="00902932"/>
    <w:rsid w:val="00902D5E"/>
    <w:rsid w:val="009043EA"/>
    <w:rsid w:val="00904A80"/>
    <w:rsid w:val="00905BBE"/>
    <w:rsid w:val="00906537"/>
    <w:rsid w:val="0091160B"/>
    <w:rsid w:val="009125CF"/>
    <w:rsid w:val="00912858"/>
    <w:rsid w:val="00915754"/>
    <w:rsid w:val="00916EBF"/>
    <w:rsid w:val="00920BE4"/>
    <w:rsid w:val="00926B40"/>
    <w:rsid w:val="009270F8"/>
    <w:rsid w:val="00927E60"/>
    <w:rsid w:val="009315D8"/>
    <w:rsid w:val="009333AB"/>
    <w:rsid w:val="009351E7"/>
    <w:rsid w:val="00937793"/>
    <w:rsid w:val="00940652"/>
    <w:rsid w:val="00940853"/>
    <w:rsid w:val="00944114"/>
    <w:rsid w:val="00944CF8"/>
    <w:rsid w:val="00945477"/>
    <w:rsid w:val="00946112"/>
    <w:rsid w:val="0094708A"/>
    <w:rsid w:val="00950556"/>
    <w:rsid w:val="00950C39"/>
    <w:rsid w:val="00950CCC"/>
    <w:rsid w:val="009556D3"/>
    <w:rsid w:val="00957EA2"/>
    <w:rsid w:val="00960DFC"/>
    <w:rsid w:val="00961770"/>
    <w:rsid w:val="00962892"/>
    <w:rsid w:val="00962BF5"/>
    <w:rsid w:val="00965814"/>
    <w:rsid w:val="00965E48"/>
    <w:rsid w:val="00970AED"/>
    <w:rsid w:val="009725C0"/>
    <w:rsid w:val="00975740"/>
    <w:rsid w:val="00975CC9"/>
    <w:rsid w:val="009773CD"/>
    <w:rsid w:val="00977972"/>
    <w:rsid w:val="00980561"/>
    <w:rsid w:val="00980814"/>
    <w:rsid w:val="00982255"/>
    <w:rsid w:val="009829F2"/>
    <w:rsid w:val="00982C15"/>
    <w:rsid w:val="009835E4"/>
    <w:rsid w:val="00983720"/>
    <w:rsid w:val="0098654C"/>
    <w:rsid w:val="00987903"/>
    <w:rsid w:val="00990C29"/>
    <w:rsid w:val="0099140A"/>
    <w:rsid w:val="00991D80"/>
    <w:rsid w:val="0099241E"/>
    <w:rsid w:val="009937D6"/>
    <w:rsid w:val="0099400F"/>
    <w:rsid w:val="00994D5F"/>
    <w:rsid w:val="00995092"/>
    <w:rsid w:val="009960A4"/>
    <w:rsid w:val="009979A9"/>
    <w:rsid w:val="00997EBD"/>
    <w:rsid w:val="009A4DDF"/>
    <w:rsid w:val="009A6621"/>
    <w:rsid w:val="009A6A8C"/>
    <w:rsid w:val="009A6E6D"/>
    <w:rsid w:val="009A7001"/>
    <w:rsid w:val="009A75C5"/>
    <w:rsid w:val="009A763C"/>
    <w:rsid w:val="009B3310"/>
    <w:rsid w:val="009B39FD"/>
    <w:rsid w:val="009B4FE6"/>
    <w:rsid w:val="009B7ED0"/>
    <w:rsid w:val="009C18CB"/>
    <w:rsid w:val="009C2FCD"/>
    <w:rsid w:val="009C330D"/>
    <w:rsid w:val="009C55E6"/>
    <w:rsid w:val="009C6ACF"/>
    <w:rsid w:val="009C7022"/>
    <w:rsid w:val="009D3B06"/>
    <w:rsid w:val="009D5FC6"/>
    <w:rsid w:val="009D6E43"/>
    <w:rsid w:val="009D7AAC"/>
    <w:rsid w:val="009E1146"/>
    <w:rsid w:val="009E2824"/>
    <w:rsid w:val="009E4D06"/>
    <w:rsid w:val="009E4F81"/>
    <w:rsid w:val="009F0153"/>
    <w:rsid w:val="009F01FB"/>
    <w:rsid w:val="009F3A1D"/>
    <w:rsid w:val="009F3C9A"/>
    <w:rsid w:val="009F4DA4"/>
    <w:rsid w:val="009F5E56"/>
    <w:rsid w:val="009F7042"/>
    <w:rsid w:val="009F74E4"/>
    <w:rsid w:val="009F74FA"/>
    <w:rsid w:val="009F7593"/>
    <w:rsid w:val="009F7A51"/>
    <w:rsid w:val="00A0085F"/>
    <w:rsid w:val="00A00B06"/>
    <w:rsid w:val="00A01656"/>
    <w:rsid w:val="00A03EEF"/>
    <w:rsid w:val="00A04145"/>
    <w:rsid w:val="00A04343"/>
    <w:rsid w:val="00A05B31"/>
    <w:rsid w:val="00A06613"/>
    <w:rsid w:val="00A066B1"/>
    <w:rsid w:val="00A111AE"/>
    <w:rsid w:val="00A151C2"/>
    <w:rsid w:val="00A202D8"/>
    <w:rsid w:val="00A21BC9"/>
    <w:rsid w:val="00A229A3"/>
    <w:rsid w:val="00A23756"/>
    <w:rsid w:val="00A240D5"/>
    <w:rsid w:val="00A3318A"/>
    <w:rsid w:val="00A33724"/>
    <w:rsid w:val="00A3449E"/>
    <w:rsid w:val="00A350AE"/>
    <w:rsid w:val="00A357EC"/>
    <w:rsid w:val="00A358A9"/>
    <w:rsid w:val="00A37466"/>
    <w:rsid w:val="00A40469"/>
    <w:rsid w:val="00A426B6"/>
    <w:rsid w:val="00A42ACE"/>
    <w:rsid w:val="00A45339"/>
    <w:rsid w:val="00A45E12"/>
    <w:rsid w:val="00A520B1"/>
    <w:rsid w:val="00A52BD3"/>
    <w:rsid w:val="00A53A7B"/>
    <w:rsid w:val="00A554B2"/>
    <w:rsid w:val="00A56FEE"/>
    <w:rsid w:val="00A57049"/>
    <w:rsid w:val="00A577D4"/>
    <w:rsid w:val="00A57E52"/>
    <w:rsid w:val="00A60D94"/>
    <w:rsid w:val="00A619AE"/>
    <w:rsid w:val="00A61EDE"/>
    <w:rsid w:val="00A623C5"/>
    <w:rsid w:val="00A62F10"/>
    <w:rsid w:val="00A63707"/>
    <w:rsid w:val="00A6493C"/>
    <w:rsid w:val="00A66097"/>
    <w:rsid w:val="00A66AA6"/>
    <w:rsid w:val="00A72826"/>
    <w:rsid w:val="00A74243"/>
    <w:rsid w:val="00A75AF7"/>
    <w:rsid w:val="00A76B15"/>
    <w:rsid w:val="00A777A2"/>
    <w:rsid w:val="00A77A82"/>
    <w:rsid w:val="00A813B0"/>
    <w:rsid w:val="00A819E5"/>
    <w:rsid w:val="00A8291E"/>
    <w:rsid w:val="00A84CEC"/>
    <w:rsid w:val="00A84EB5"/>
    <w:rsid w:val="00A8589B"/>
    <w:rsid w:val="00A867F2"/>
    <w:rsid w:val="00A877C9"/>
    <w:rsid w:val="00A87CE6"/>
    <w:rsid w:val="00A90D39"/>
    <w:rsid w:val="00A9254F"/>
    <w:rsid w:val="00A96C68"/>
    <w:rsid w:val="00AA05E8"/>
    <w:rsid w:val="00AA12B7"/>
    <w:rsid w:val="00AA158F"/>
    <w:rsid w:val="00AA36C5"/>
    <w:rsid w:val="00AA36D5"/>
    <w:rsid w:val="00AA3BDC"/>
    <w:rsid w:val="00AA3C97"/>
    <w:rsid w:val="00AA3EA5"/>
    <w:rsid w:val="00AA5C3D"/>
    <w:rsid w:val="00AA7511"/>
    <w:rsid w:val="00AA777E"/>
    <w:rsid w:val="00AA7C2D"/>
    <w:rsid w:val="00AA7C7F"/>
    <w:rsid w:val="00AB32B3"/>
    <w:rsid w:val="00AB32EE"/>
    <w:rsid w:val="00AB48D4"/>
    <w:rsid w:val="00AB55F7"/>
    <w:rsid w:val="00AB68DF"/>
    <w:rsid w:val="00AB69C9"/>
    <w:rsid w:val="00AB6CC0"/>
    <w:rsid w:val="00AB72F6"/>
    <w:rsid w:val="00AC00D1"/>
    <w:rsid w:val="00AC012B"/>
    <w:rsid w:val="00AC3723"/>
    <w:rsid w:val="00AC3F19"/>
    <w:rsid w:val="00AC46CB"/>
    <w:rsid w:val="00AC4C87"/>
    <w:rsid w:val="00AC6799"/>
    <w:rsid w:val="00AC69C7"/>
    <w:rsid w:val="00AD1594"/>
    <w:rsid w:val="00AD2CB1"/>
    <w:rsid w:val="00AD4C60"/>
    <w:rsid w:val="00AD5543"/>
    <w:rsid w:val="00AD65CB"/>
    <w:rsid w:val="00AD6884"/>
    <w:rsid w:val="00AD6A45"/>
    <w:rsid w:val="00AE1474"/>
    <w:rsid w:val="00AE1F81"/>
    <w:rsid w:val="00AE3D7A"/>
    <w:rsid w:val="00AE4011"/>
    <w:rsid w:val="00AE5501"/>
    <w:rsid w:val="00AE718D"/>
    <w:rsid w:val="00AE747B"/>
    <w:rsid w:val="00AE7D0E"/>
    <w:rsid w:val="00AF3B8D"/>
    <w:rsid w:val="00AF3C40"/>
    <w:rsid w:val="00AF5034"/>
    <w:rsid w:val="00AF535A"/>
    <w:rsid w:val="00AF5BC7"/>
    <w:rsid w:val="00AF721D"/>
    <w:rsid w:val="00B0159C"/>
    <w:rsid w:val="00B02274"/>
    <w:rsid w:val="00B07AF4"/>
    <w:rsid w:val="00B1109A"/>
    <w:rsid w:val="00B1246C"/>
    <w:rsid w:val="00B14ED9"/>
    <w:rsid w:val="00B154B4"/>
    <w:rsid w:val="00B15B76"/>
    <w:rsid w:val="00B16756"/>
    <w:rsid w:val="00B17BB7"/>
    <w:rsid w:val="00B20064"/>
    <w:rsid w:val="00B208C0"/>
    <w:rsid w:val="00B2173B"/>
    <w:rsid w:val="00B22306"/>
    <w:rsid w:val="00B2373C"/>
    <w:rsid w:val="00B26F7E"/>
    <w:rsid w:val="00B32406"/>
    <w:rsid w:val="00B32585"/>
    <w:rsid w:val="00B339F9"/>
    <w:rsid w:val="00B34D99"/>
    <w:rsid w:val="00B363ED"/>
    <w:rsid w:val="00B36757"/>
    <w:rsid w:val="00B368BC"/>
    <w:rsid w:val="00B371FB"/>
    <w:rsid w:val="00B417EA"/>
    <w:rsid w:val="00B442C0"/>
    <w:rsid w:val="00B4468C"/>
    <w:rsid w:val="00B528AA"/>
    <w:rsid w:val="00B52F97"/>
    <w:rsid w:val="00B56C90"/>
    <w:rsid w:val="00B57731"/>
    <w:rsid w:val="00B62D8D"/>
    <w:rsid w:val="00B636A1"/>
    <w:rsid w:val="00B66B01"/>
    <w:rsid w:val="00B706FF"/>
    <w:rsid w:val="00B7094F"/>
    <w:rsid w:val="00B71060"/>
    <w:rsid w:val="00B7220E"/>
    <w:rsid w:val="00B7428B"/>
    <w:rsid w:val="00B76322"/>
    <w:rsid w:val="00B774B3"/>
    <w:rsid w:val="00B77FC8"/>
    <w:rsid w:val="00B80588"/>
    <w:rsid w:val="00B8240F"/>
    <w:rsid w:val="00B832C8"/>
    <w:rsid w:val="00B84C57"/>
    <w:rsid w:val="00B85B53"/>
    <w:rsid w:val="00B8722C"/>
    <w:rsid w:val="00B92CA8"/>
    <w:rsid w:val="00B92E36"/>
    <w:rsid w:val="00B92FC4"/>
    <w:rsid w:val="00B930DE"/>
    <w:rsid w:val="00B93E8D"/>
    <w:rsid w:val="00B94BF2"/>
    <w:rsid w:val="00B951AC"/>
    <w:rsid w:val="00B96E5D"/>
    <w:rsid w:val="00B97C9A"/>
    <w:rsid w:val="00BA0E22"/>
    <w:rsid w:val="00BA1304"/>
    <w:rsid w:val="00BA18B1"/>
    <w:rsid w:val="00BA191F"/>
    <w:rsid w:val="00BA1FB3"/>
    <w:rsid w:val="00BA232C"/>
    <w:rsid w:val="00BA57AE"/>
    <w:rsid w:val="00BA6B65"/>
    <w:rsid w:val="00BB0960"/>
    <w:rsid w:val="00BB230D"/>
    <w:rsid w:val="00BB4ABA"/>
    <w:rsid w:val="00BB76FE"/>
    <w:rsid w:val="00BC023A"/>
    <w:rsid w:val="00BC1655"/>
    <w:rsid w:val="00BC2FCC"/>
    <w:rsid w:val="00BC50A1"/>
    <w:rsid w:val="00BC58CD"/>
    <w:rsid w:val="00BC6ACB"/>
    <w:rsid w:val="00BC6BBC"/>
    <w:rsid w:val="00BC6E2C"/>
    <w:rsid w:val="00BC6F0A"/>
    <w:rsid w:val="00BC73AD"/>
    <w:rsid w:val="00BC796A"/>
    <w:rsid w:val="00BC7D2D"/>
    <w:rsid w:val="00BD07B3"/>
    <w:rsid w:val="00BD3334"/>
    <w:rsid w:val="00BD3A28"/>
    <w:rsid w:val="00BD5377"/>
    <w:rsid w:val="00BD7A41"/>
    <w:rsid w:val="00BD7FB2"/>
    <w:rsid w:val="00BE032B"/>
    <w:rsid w:val="00BE211F"/>
    <w:rsid w:val="00BE269C"/>
    <w:rsid w:val="00BE2736"/>
    <w:rsid w:val="00BE33D5"/>
    <w:rsid w:val="00BE3678"/>
    <w:rsid w:val="00BE3C4A"/>
    <w:rsid w:val="00BE41E6"/>
    <w:rsid w:val="00BE450B"/>
    <w:rsid w:val="00BE5B26"/>
    <w:rsid w:val="00BE7F1A"/>
    <w:rsid w:val="00BF060F"/>
    <w:rsid w:val="00BF123D"/>
    <w:rsid w:val="00BF1670"/>
    <w:rsid w:val="00BF25E7"/>
    <w:rsid w:val="00BF2964"/>
    <w:rsid w:val="00BF3CDB"/>
    <w:rsid w:val="00BF45A4"/>
    <w:rsid w:val="00BF69AA"/>
    <w:rsid w:val="00BF6CCC"/>
    <w:rsid w:val="00BF6F56"/>
    <w:rsid w:val="00BF7230"/>
    <w:rsid w:val="00C008CF"/>
    <w:rsid w:val="00C011FA"/>
    <w:rsid w:val="00C0211C"/>
    <w:rsid w:val="00C02202"/>
    <w:rsid w:val="00C05B14"/>
    <w:rsid w:val="00C05DB5"/>
    <w:rsid w:val="00C07C93"/>
    <w:rsid w:val="00C1057F"/>
    <w:rsid w:val="00C11E35"/>
    <w:rsid w:val="00C125E0"/>
    <w:rsid w:val="00C17429"/>
    <w:rsid w:val="00C17D1E"/>
    <w:rsid w:val="00C205FA"/>
    <w:rsid w:val="00C20D99"/>
    <w:rsid w:val="00C237C4"/>
    <w:rsid w:val="00C240B5"/>
    <w:rsid w:val="00C25066"/>
    <w:rsid w:val="00C27680"/>
    <w:rsid w:val="00C27AE3"/>
    <w:rsid w:val="00C302EB"/>
    <w:rsid w:val="00C339E2"/>
    <w:rsid w:val="00C33F9D"/>
    <w:rsid w:val="00C35143"/>
    <w:rsid w:val="00C42566"/>
    <w:rsid w:val="00C42A9D"/>
    <w:rsid w:val="00C42FE1"/>
    <w:rsid w:val="00C440A2"/>
    <w:rsid w:val="00C44109"/>
    <w:rsid w:val="00C461D4"/>
    <w:rsid w:val="00C46D25"/>
    <w:rsid w:val="00C50662"/>
    <w:rsid w:val="00C52F47"/>
    <w:rsid w:val="00C5612F"/>
    <w:rsid w:val="00C5770B"/>
    <w:rsid w:val="00C57781"/>
    <w:rsid w:val="00C5797F"/>
    <w:rsid w:val="00C62A90"/>
    <w:rsid w:val="00C63164"/>
    <w:rsid w:val="00C636F9"/>
    <w:rsid w:val="00C63AB9"/>
    <w:rsid w:val="00C65CA4"/>
    <w:rsid w:val="00C679E8"/>
    <w:rsid w:val="00C7253D"/>
    <w:rsid w:val="00C7373E"/>
    <w:rsid w:val="00C750A1"/>
    <w:rsid w:val="00C7599C"/>
    <w:rsid w:val="00C75C3F"/>
    <w:rsid w:val="00C75F4B"/>
    <w:rsid w:val="00C7665F"/>
    <w:rsid w:val="00C76EB7"/>
    <w:rsid w:val="00C7782F"/>
    <w:rsid w:val="00C81192"/>
    <w:rsid w:val="00C81AA5"/>
    <w:rsid w:val="00C83861"/>
    <w:rsid w:val="00C86C02"/>
    <w:rsid w:val="00C91EB9"/>
    <w:rsid w:val="00C93BE1"/>
    <w:rsid w:val="00C946D1"/>
    <w:rsid w:val="00C948BE"/>
    <w:rsid w:val="00C95A06"/>
    <w:rsid w:val="00C96A4B"/>
    <w:rsid w:val="00C976F8"/>
    <w:rsid w:val="00CA1640"/>
    <w:rsid w:val="00CA3400"/>
    <w:rsid w:val="00CA3C7A"/>
    <w:rsid w:val="00CA44EF"/>
    <w:rsid w:val="00CB69C4"/>
    <w:rsid w:val="00CB753D"/>
    <w:rsid w:val="00CC07D5"/>
    <w:rsid w:val="00CC1DB0"/>
    <w:rsid w:val="00CC24AF"/>
    <w:rsid w:val="00CC25C4"/>
    <w:rsid w:val="00CC28A9"/>
    <w:rsid w:val="00CC3778"/>
    <w:rsid w:val="00CC427F"/>
    <w:rsid w:val="00CC49D8"/>
    <w:rsid w:val="00CC5F3C"/>
    <w:rsid w:val="00CC75D2"/>
    <w:rsid w:val="00CD13F3"/>
    <w:rsid w:val="00CD1607"/>
    <w:rsid w:val="00CD32B4"/>
    <w:rsid w:val="00CD40FC"/>
    <w:rsid w:val="00CD4D84"/>
    <w:rsid w:val="00CD737A"/>
    <w:rsid w:val="00CE150D"/>
    <w:rsid w:val="00CE1809"/>
    <w:rsid w:val="00CE2A3B"/>
    <w:rsid w:val="00CE4612"/>
    <w:rsid w:val="00CE5172"/>
    <w:rsid w:val="00CE53D0"/>
    <w:rsid w:val="00CE5D5F"/>
    <w:rsid w:val="00CE7AC7"/>
    <w:rsid w:val="00CE7E6F"/>
    <w:rsid w:val="00CF3955"/>
    <w:rsid w:val="00CF5B14"/>
    <w:rsid w:val="00CF64FF"/>
    <w:rsid w:val="00CF6E82"/>
    <w:rsid w:val="00CF6FEE"/>
    <w:rsid w:val="00CF761B"/>
    <w:rsid w:val="00CF7BCA"/>
    <w:rsid w:val="00D00EA6"/>
    <w:rsid w:val="00D013E2"/>
    <w:rsid w:val="00D02209"/>
    <w:rsid w:val="00D02CD0"/>
    <w:rsid w:val="00D0351D"/>
    <w:rsid w:val="00D0372D"/>
    <w:rsid w:val="00D03E21"/>
    <w:rsid w:val="00D053AE"/>
    <w:rsid w:val="00D06533"/>
    <w:rsid w:val="00D075AC"/>
    <w:rsid w:val="00D10420"/>
    <w:rsid w:val="00D10540"/>
    <w:rsid w:val="00D1202D"/>
    <w:rsid w:val="00D12668"/>
    <w:rsid w:val="00D1296E"/>
    <w:rsid w:val="00D12E00"/>
    <w:rsid w:val="00D14D84"/>
    <w:rsid w:val="00D1575E"/>
    <w:rsid w:val="00D161C6"/>
    <w:rsid w:val="00D172B5"/>
    <w:rsid w:val="00D17DE9"/>
    <w:rsid w:val="00D20BF5"/>
    <w:rsid w:val="00D2175B"/>
    <w:rsid w:val="00D21B0E"/>
    <w:rsid w:val="00D21DDC"/>
    <w:rsid w:val="00D22469"/>
    <w:rsid w:val="00D2263F"/>
    <w:rsid w:val="00D22666"/>
    <w:rsid w:val="00D2492A"/>
    <w:rsid w:val="00D255C7"/>
    <w:rsid w:val="00D25F0D"/>
    <w:rsid w:val="00D274E2"/>
    <w:rsid w:val="00D275EC"/>
    <w:rsid w:val="00D32B45"/>
    <w:rsid w:val="00D34B37"/>
    <w:rsid w:val="00D35B10"/>
    <w:rsid w:val="00D37C72"/>
    <w:rsid w:val="00D404D1"/>
    <w:rsid w:val="00D40EC5"/>
    <w:rsid w:val="00D4366A"/>
    <w:rsid w:val="00D455A1"/>
    <w:rsid w:val="00D455BD"/>
    <w:rsid w:val="00D503E9"/>
    <w:rsid w:val="00D52057"/>
    <w:rsid w:val="00D52941"/>
    <w:rsid w:val="00D539B9"/>
    <w:rsid w:val="00D5451A"/>
    <w:rsid w:val="00D54A30"/>
    <w:rsid w:val="00D54E57"/>
    <w:rsid w:val="00D55ED9"/>
    <w:rsid w:val="00D56084"/>
    <w:rsid w:val="00D56405"/>
    <w:rsid w:val="00D56C61"/>
    <w:rsid w:val="00D57371"/>
    <w:rsid w:val="00D578E2"/>
    <w:rsid w:val="00D601A5"/>
    <w:rsid w:val="00D608CF"/>
    <w:rsid w:val="00D61053"/>
    <w:rsid w:val="00D62EED"/>
    <w:rsid w:val="00D65120"/>
    <w:rsid w:val="00D65261"/>
    <w:rsid w:val="00D66198"/>
    <w:rsid w:val="00D6659A"/>
    <w:rsid w:val="00D6668F"/>
    <w:rsid w:val="00D67281"/>
    <w:rsid w:val="00D71127"/>
    <w:rsid w:val="00D75DBD"/>
    <w:rsid w:val="00D76F7E"/>
    <w:rsid w:val="00D7744F"/>
    <w:rsid w:val="00D81072"/>
    <w:rsid w:val="00D8396B"/>
    <w:rsid w:val="00D83F47"/>
    <w:rsid w:val="00D855B6"/>
    <w:rsid w:val="00D85844"/>
    <w:rsid w:val="00D910B8"/>
    <w:rsid w:val="00D9221C"/>
    <w:rsid w:val="00D9333F"/>
    <w:rsid w:val="00D93488"/>
    <w:rsid w:val="00D93F1E"/>
    <w:rsid w:val="00D94674"/>
    <w:rsid w:val="00D95274"/>
    <w:rsid w:val="00D97505"/>
    <w:rsid w:val="00D979A1"/>
    <w:rsid w:val="00DA145C"/>
    <w:rsid w:val="00DA1CDE"/>
    <w:rsid w:val="00DA1D7E"/>
    <w:rsid w:val="00DA20C5"/>
    <w:rsid w:val="00DA4C9E"/>
    <w:rsid w:val="00DA7F07"/>
    <w:rsid w:val="00DB1E0E"/>
    <w:rsid w:val="00DB361F"/>
    <w:rsid w:val="00DB3AE2"/>
    <w:rsid w:val="00DB4F8B"/>
    <w:rsid w:val="00DB7894"/>
    <w:rsid w:val="00DC02C3"/>
    <w:rsid w:val="00DC0F03"/>
    <w:rsid w:val="00DC1902"/>
    <w:rsid w:val="00DC368F"/>
    <w:rsid w:val="00DC3AAE"/>
    <w:rsid w:val="00DC3B8C"/>
    <w:rsid w:val="00DC49CF"/>
    <w:rsid w:val="00DC4A6F"/>
    <w:rsid w:val="00DC5223"/>
    <w:rsid w:val="00DC5885"/>
    <w:rsid w:val="00DC593F"/>
    <w:rsid w:val="00DC6CF8"/>
    <w:rsid w:val="00DD2A4E"/>
    <w:rsid w:val="00DD3239"/>
    <w:rsid w:val="00DD5891"/>
    <w:rsid w:val="00DE043B"/>
    <w:rsid w:val="00DE1FA0"/>
    <w:rsid w:val="00DE5633"/>
    <w:rsid w:val="00DE6A4E"/>
    <w:rsid w:val="00DF0557"/>
    <w:rsid w:val="00DF142E"/>
    <w:rsid w:val="00DF2388"/>
    <w:rsid w:val="00DF3C1B"/>
    <w:rsid w:val="00DF4970"/>
    <w:rsid w:val="00DF498A"/>
    <w:rsid w:val="00DF4AA2"/>
    <w:rsid w:val="00DF4C82"/>
    <w:rsid w:val="00DF74CE"/>
    <w:rsid w:val="00DF7FBC"/>
    <w:rsid w:val="00E0087B"/>
    <w:rsid w:val="00E01D29"/>
    <w:rsid w:val="00E02500"/>
    <w:rsid w:val="00E038DC"/>
    <w:rsid w:val="00E06077"/>
    <w:rsid w:val="00E0721D"/>
    <w:rsid w:val="00E108E7"/>
    <w:rsid w:val="00E11319"/>
    <w:rsid w:val="00E11776"/>
    <w:rsid w:val="00E128F1"/>
    <w:rsid w:val="00E137CC"/>
    <w:rsid w:val="00E14378"/>
    <w:rsid w:val="00E14ABA"/>
    <w:rsid w:val="00E153A5"/>
    <w:rsid w:val="00E20762"/>
    <w:rsid w:val="00E21AE5"/>
    <w:rsid w:val="00E232DA"/>
    <w:rsid w:val="00E24614"/>
    <w:rsid w:val="00E24F56"/>
    <w:rsid w:val="00E253F9"/>
    <w:rsid w:val="00E2606B"/>
    <w:rsid w:val="00E27005"/>
    <w:rsid w:val="00E30F48"/>
    <w:rsid w:val="00E3146D"/>
    <w:rsid w:val="00E32726"/>
    <w:rsid w:val="00E32930"/>
    <w:rsid w:val="00E367A3"/>
    <w:rsid w:val="00E4168A"/>
    <w:rsid w:val="00E41F40"/>
    <w:rsid w:val="00E420B7"/>
    <w:rsid w:val="00E424DB"/>
    <w:rsid w:val="00E433B0"/>
    <w:rsid w:val="00E43CD9"/>
    <w:rsid w:val="00E44AF9"/>
    <w:rsid w:val="00E44C6D"/>
    <w:rsid w:val="00E46633"/>
    <w:rsid w:val="00E53C44"/>
    <w:rsid w:val="00E5794C"/>
    <w:rsid w:val="00E63482"/>
    <w:rsid w:val="00E6389B"/>
    <w:rsid w:val="00E642D8"/>
    <w:rsid w:val="00E644AC"/>
    <w:rsid w:val="00E64570"/>
    <w:rsid w:val="00E646B6"/>
    <w:rsid w:val="00E6651F"/>
    <w:rsid w:val="00E67969"/>
    <w:rsid w:val="00E70C51"/>
    <w:rsid w:val="00E71610"/>
    <w:rsid w:val="00E71A98"/>
    <w:rsid w:val="00E72243"/>
    <w:rsid w:val="00E72FD2"/>
    <w:rsid w:val="00E73E30"/>
    <w:rsid w:val="00E73F62"/>
    <w:rsid w:val="00E777AF"/>
    <w:rsid w:val="00E77D0C"/>
    <w:rsid w:val="00E821F9"/>
    <w:rsid w:val="00E82835"/>
    <w:rsid w:val="00E85EEF"/>
    <w:rsid w:val="00E8621C"/>
    <w:rsid w:val="00E876B0"/>
    <w:rsid w:val="00E87FCB"/>
    <w:rsid w:val="00E91702"/>
    <w:rsid w:val="00E9493C"/>
    <w:rsid w:val="00E95442"/>
    <w:rsid w:val="00E95581"/>
    <w:rsid w:val="00E97496"/>
    <w:rsid w:val="00EA20AF"/>
    <w:rsid w:val="00EA243D"/>
    <w:rsid w:val="00EA2DF5"/>
    <w:rsid w:val="00EA376B"/>
    <w:rsid w:val="00EA41D8"/>
    <w:rsid w:val="00EA7D4D"/>
    <w:rsid w:val="00EB19F1"/>
    <w:rsid w:val="00EB1A89"/>
    <w:rsid w:val="00EB3989"/>
    <w:rsid w:val="00EB4DA0"/>
    <w:rsid w:val="00EB539A"/>
    <w:rsid w:val="00EB5C6C"/>
    <w:rsid w:val="00EB6BBC"/>
    <w:rsid w:val="00EC1C07"/>
    <w:rsid w:val="00EC350B"/>
    <w:rsid w:val="00EC3981"/>
    <w:rsid w:val="00EC7219"/>
    <w:rsid w:val="00EC7796"/>
    <w:rsid w:val="00ED0C0F"/>
    <w:rsid w:val="00ED1C59"/>
    <w:rsid w:val="00ED4BB8"/>
    <w:rsid w:val="00ED5685"/>
    <w:rsid w:val="00ED5D20"/>
    <w:rsid w:val="00ED60E1"/>
    <w:rsid w:val="00ED742A"/>
    <w:rsid w:val="00EE1168"/>
    <w:rsid w:val="00EE147C"/>
    <w:rsid w:val="00EE1AB4"/>
    <w:rsid w:val="00EE2E61"/>
    <w:rsid w:val="00EE3042"/>
    <w:rsid w:val="00EE30C2"/>
    <w:rsid w:val="00EE5322"/>
    <w:rsid w:val="00EE723F"/>
    <w:rsid w:val="00EF44E0"/>
    <w:rsid w:val="00EF46CE"/>
    <w:rsid w:val="00EF6027"/>
    <w:rsid w:val="00EF6E1C"/>
    <w:rsid w:val="00F0088E"/>
    <w:rsid w:val="00F01162"/>
    <w:rsid w:val="00F023B3"/>
    <w:rsid w:val="00F028DB"/>
    <w:rsid w:val="00F03051"/>
    <w:rsid w:val="00F05452"/>
    <w:rsid w:val="00F0575F"/>
    <w:rsid w:val="00F05783"/>
    <w:rsid w:val="00F11653"/>
    <w:rsid w:val="00F11C45"/>
    <w:rsid w:val="00F12359"/>
    <w:rsid w:val="00F12CF3"/>
    <w:rsid w:val="00F13900"/>
    <w:rsid w:val="00F13AF2"/>
    <w:rsid w:val="00F14608"/>
    <w:rsid w:val="00F14986"/>
    <w:rsid w:val="00F156FF"/>
    <w:rsid w:val="00F20145"/>
    <w:rsid w:val="00F20EBE"/>
    <w:rsid w:val="00F20EF2"/>
    <w:rsid w:val="00F22364"/>
    <w:rsid w:val="00F22C0E"/>
    <w:rsid w:val="00F22D4E"/>
    <w:rsid w:val="00F23785"/>
    <w:rsid w:val="00F23C61"/>
    <w:rsid w:val="00F246BE"/>
    <w:rsid w:val="00F25893"/>
    <w:rsid w:val="00F25E44"/>
    <w:rsid w:val="00F26951"/>
    <w:rsid w:val="00F26AEA"/>
    <w:rsid w:val="00F30405"/>
    <w:rsid w:val="00F31933"/>
    <w:rsid w:val="00F31B88"/>
    <w:rsid w:val="00F31F2A"/>
    <w:rsid w:val="00F32098"/>
    <w:rsid w:val="00F329E0"/>
    <w:rsid w:val="00F33755"/>
    <w:rsid w:val="00F33E2E"/>
    <w:rsid w:val="00F34A54"/>
    <w:rsid w:val="00F37974"/>
    <w:rsid w:val="00F379ED"/>
    <w:rsid w:val="00F400A0"/>
    <w:rsid w:val="00F40BCA"/>
    <w:rsid w:val="00F422A0"/>
    <w:rsid w:val="00F42725"/>
    <w:rsid w:val="00F4286A"/>
    <w:rsid w:val="00F43555"/>
    <w:rsid w:val="00F44887"/>
    <w:rsid w:val="00F455A2"/>
    <w:rsid w:val="00F45675"/>
    <w:rsid w:val="00F46FCF"/>
    <w:rsid w:val="00F61670"/>
    <w:rsid w:val="00F621C9"/>
    <w:rsid w:val="00F634B3"/>
    <w:rsid w:val="00F63832"/>
    <w:rsid w:val="00F63F13"/>
    <w:rsid w:val="00F6491E"/>
    <w:rsid w:val="00F6508C"/>
    <w:rsid w:val="00F65146"/>
    <w:rsid w:val="00F65E4A"/>
    <w:rsid w:val="00F66CE2"/>
    <w:rsid w:val="00F67358"/>
    <w:rsid w:val="00F70E70"/>
    <w:rsid w:val="00F74CBB"/>
    <w:rsid w:val="00F80349"/>
    <w:rsid w:val="00F80D68"/>
    <w:rsid w:val="00F81497"/>
    <w:rsid w:val="00F862EC"/>
    <w:rsid w:val="00F864AF"/>
    <w:rsid w:val="00F8665D"/>
    <w:rsid w:val="00F8729D"/>
    <w:rsid w:val="00F872F5"/>
    <w:rsid w:val="00F87C5C"/>
    <w:rsid w:val="00F91320"/>
    <w:rsid w:val="00F91F45"/>
    <w:rsid w:val="00F9321C"/>
    <w:rsid w:val="00F93324"/>
    <w:rsid w:val="00F93C8D"/>
    <w:rsid w:val="00F96455"/>
    <w:rsid w:val="00F965FC"/>
    <w:rsid w:val="00F97341"/>
    <w:rsid w:val="00FA2002"/>
    <w:rsid w:val="00FA200A"/>
    <w:rsid w:val="00FA2293"/>
    <w:rsid w:val="00FA7446"/>
    <w:rsid w:val="00FB12F0"/>
    <w:rsid w:val="00FB2898"/>
    <w:rsid w:val="00FB2C3A"/>
    <w:rsid w:val="00FB2DA2"/>
    <w:rsid w:val="00FB38A7"/>
    <w:rsid w:val="00FB4A08"/>
    <w:rsid w:val="00FB4F00"/>
    <w:rsid w:val="00FB58B7"/>
    <w:rsid w:val="00FB59E1"/>
    <w:rsid w:val="00FB7E11"/>
    <w:rsid w:val="00FC076D"/>
    <w:rsid w:val="00FC20E2"/>
    <w:rsid w:val="00FC2F3A"/>
    <w:rsid w:val="00FC3C8F"/>
    <w:rsid w:val="00FC4A8F"/>
    <w:rsid w:val="00FC7292"/>
    <w:rsid w:val="00FD0842"/>
    <w:rsid w:val="00FD2BC6"/>
    <w:rsid w:val="00FD3AFE"/>
    <w:rsid w:val="00FD5A9D"/>
    <w:rsid w:val="00FD5B92"/>
    <w:rsid w:val="00FD75EF"/>
    <w:rsid w:val="00FD778D"/>
    <w:rsid w:val="00FD77C7"/>
    <w:rsid w:val="00FD7D7D"/>
    <w:rsid w:val="00FE0634"/>
    <w:rsid w:val="00FE4EA3"/>
    <w:rsid w:val="00FE5C16"/>
    <w:rsid w:val="00FF13FA"/>
    <w:rsid w:val="00FF143D"/>
    <w:rsid w:val="00FF1CAE"/>
    <w:rsid w:val="00FF36A3"/>
    <w:rsid w:val="00FF7141"/>
    <w:rsid w:val="00FF780A"/>
    <w:rsid w:val="00FF7E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A3D519"/>
  <w15:docId w15:val="{50C6A13D-E0E4-4A6B-AF0B-EB7EFB067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E06"/>
  </w:style>
  <w:style w:type="paragraph" w:styleId="Heading1">
    <w:name w:val="heading 1"/>
    <w:basedOn w:val="Normal"/>
    <w:next w:val="Normal"/>
    <w:link w:val="Heading1Char"/>
    <w:uiPriority w:val="9"/>
    <w:qFormat/>
    <w:rsid w:val="00AE55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11B67"/>
    <w:pPr>
      <w:keepNext/>
      <w:keepLines/>
      <w:spacing w:before="200" w:line="276" w:lineRule="auto"/>
      <w:outlineLvl w:val="2"/>
    </w:pPr>
    <w:rPr>
      <w:rFonts w:asciiTheme="majorHAnsi" w:eastAsiaTheme="majorEastAsia" w:hAnsiTheme="majorHAnsi" w:cstheme="majorBidi"/>
      <w:b/>
      <w:bCs/>
      <w:color w:val="5B9BD5"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MANAmaintext">
    <w:name w:val="IMMANA main text"/>
    <w:basedOn w:val="Normal"/>
    <w:link w:val="IMMANAmaintextChar"/>
    <w:qFormat/>
    <w:rsid w:val="00611B67"/>
    <w:pPr>
      <w:spacing w:after="200" w:line="360" w:lineRule="auto"/>
      <w:contextualSpacing/>
    </w:pPr>
    <w:rPr>
      <w:rFonts w:ascii="Calibri" w:eastAsia="Calibri" w:hAnsi="Calibri" w:cs="Times New Roman"/>
      <w:sz w:val="22"/>
      <w:szCs w:val="22"/>
      <w:lang w:val="en-GB"/>
    </w:rPr>
  </w:style>
  <w:style w:type="character" w:customStyle="1" w:styleId="IMMANAmaintextChar">
    <w:name w:val="IMMANA main text Char"/>
    <w:basedOn w:val="DefaultParagraphFont"/>
    <w:link w:val="IMMANAmaintext"/>
    <w:rsid w:val="00611B67"/>
    <w:rPr>
      <w:rFonts w:ascii="Calibri" w:eastAsia="Calibri" w:hAnsi="Calibri" w:cs="Times New Roman"/>
      <w:sz w:val="22"/>
      <w:szCs w:val="22"/>
      <w:lang w:val="en-GB"/>
    </w:rPr>
  </w:style>
  <w:style w:type="character" w:customStyle="1" w:styleId="Heading3Char">
    <w:name w:val="Heading 3 Char"/>
    <w:basedOn w:val="DefaultParagraphFont"/>
    <w:link w:val="Heading3"/>
    <w:uiPriority w:val="9"/>
    <w:rsid w:val="00611B67"/>
    <w:rPr>
      <w:rFonts w:asciiTheme="majorHAnsi" w:eastAsiaTheme="majorEastAsia" w:hAnsiTheme="majorHAnsi" w:cstheme="majorBidi"/>
      <w:b/>
      <w:bCs/>
      <w:color w:val="5B9BD5" w:themeColor="accent1"/>
      <w:sz w:val="22"/>
      <w:szCs w:val="22"/>
    </w:rPr>
  </w:style>
  <w:style w:type="paragraph" w:styleId="BalloonText">
    <w:name w:val="Balloon Text"/>
    <w:basedOn w:val="Normal"/>
    <w:link w:val="BalloonTextChar"/>
    <w:uiPriority w:val="99"/>
    <w:semiHidden/>
    <w:unhideWhenUsed/>
    <w:rsid w:val="00632B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32B0B"/>
    <w:rPr>
      <w:rFonts w:ascii="Times New Roman" w:hAnsi="Times New Roman" w:cs="Times New Roman"/>
      <w:sz w:val="18"/>
      <w:szCs w:val="18"/>
    </w:rPr>
  </w:style>
  <w:style w:type="paragraph" w:styleId="Footer">
    <w:name w:val="footer"/>
    <w:basedOn w:val="Normal"/>
    <w:link w:val="FooterChar"/>
    <w:uiPriority w:val="99"/>
    <w:unhideWhenUsed/>
    <w:rsid w:val="00172AB0"/>
    <w:pPr>
      <w:tabs>
        <w:tab w:val="center" w:pos="4680"/>
        <w:tab w:val="right" w:pos="9360"/>
      </w:tabs>
    </w:pPr>
  </w:style>
  <w:style w:type="character" w:customStyle="1" w:styleId="FooterChar">
    <w:name w:val="Footer Char"/>
    <w:basedOn w:val="DefaultParagraphFont"/>
    <w:link w:val="Footer"/>
    <w:uiPriority w:val="99"/>
    <w:rsid w:val="00172AB0"/>
  </w:style>
  <w:style w:type="character" w:styleId="PageNumber">
    <w:name w:val="page number"/>
    <w:basedOn w:val="DefaultParagraphFont"/>
    <w:uiPriority w:val="99"/>
    <w:semiHidden/>
    <w:unhideWhenUsed/>
    <w:rsid w:val="00172AB0"/>
  </w:style>
  <w:style w:type="paragraph" w:styleId="ListParagraph">
    <w:name w:val="List Paragraph"/>
    <w:basedOn w:val="Normal"/>
    <w:uiPriority w:val="34"/>
    <w:qFormat/>
    <w:rsid w:val="006207CA"/>
    <w:pPr>
      <w:ind w:left="720"/>
      <w:contextualSpacing/>
    </w:pPr>
    <w:rPr>
      <w:rFonts w:eastAsiaTheme="minorEastAsia"/>
    </w:rPr>
  </w:style>
  <w:style w:type="character" w:styleId="CommentReference">
    <w:name w:val="annotation reference"/>
    <w:basedOn w:val="DefaultParagraphFont"/>
    <w:uiPriority w:val="99"/>
    <w:semiHidden/>
    <w:unhideWhenUsed/>
    <w:rsid w:val="00E44AF9"/>
    <w:rPr>
      <w:sz w:val="18"/>
      <w:szCs w:val="18"/>
    </w:rPr>
  </w:style>
  <w:style w:type="paragraph" w:styleId="CommentText">
    <w:name w:val="annotation text"/>
    <w:basedOn w:val="Normal"/>
    <w:link w:val="CommentTextChar"/>
    <w:uiPriority w:val="99"/>
    <w:unhideWhenUsed/>
    <w:rsid w:val="00E44AF9"/>
    <w:rPr>
      <w:rFonts w:eastAsiaTheme="minorEastAsia"/>
    </w:rPr>
  </w:style>
  <w:style w:type="character" w:customStyle="1" w:styleId="CommentTextChar">
    <w:name w:val="Comment Text Char"/>
    <w:basedOn w:val="DefaultParagraphFont"/>
    <w:link w:val="CommentText"/>
    <w:uiPriority w:val="99"/>
    <w:rsid w:val="00E44AF9"/>
    <w:rPr>
      <w:rFonts w:eastAsiaTheme="minorEastAsia"/>
    </w:rPr>
  </w:style>
  <w:style w:type="paragraph" w:styleId="FootnoteText">
    <w:name w:val="footnote text"/>
    <w:basedOn w:val="Normal"/>
    <w:link w:val="FootnoteTextChar"/>
    <w:uiPriority w:val="99"/>
    <w:unhideWhenUsed/>
    <w:rsid w:val="00E44AF9"/>
    <w:rPr>
      <w:rFonts w:eastAsiaTheme="minorEastAsia"/>
    </w:rPr>
  </w:style>
  <w:style w:type="character" w:customStyle="1" w:styleId="FootnoteTextChar">
    <w:name w:val="Footnote Text Char"/>
    <w:basedOn w:val="DefaultParagraphFont"/>
    <w:link w:val="FootnoteText"/>
    <w:uiPriority w:val="99"/>
    <w:rsid w:val="00E44AF9"/>
    <w:rPr>
      <w:rFonts w:eastAsiaTheme="minorEastAsia"/>
    </w:rPr>
  </w:style>
  <w:style w:type="character" w:styleId="FootnoteReference">
    <w:name w:val="footnote reference"/>
    <w:basedOn w:val="DefaultParagraphFont"/>
    <w:uiPriority w:val="99"/>
    <w:unhideWhenUsed/>
    <w:rsid w:val="00E44AF9"/>
    <w:rPr>
      <w:vertAlign w:val="superscript"/>
    </w:rPr>
  </w:style>
  <w:style w:type="character" w:styleId="Hyperlink">
    <w:name w:val="Hyperlink"/>
    <w:basedOn w:val="DefaultParagraphFont"/>
    <w:uiPriority w:val="99"/>
    <w:unhideWhenUsed/>
    <w:rsid w:val="00D1296E"/>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87098D"/>
    <w:rPr>
      <w:rFonts w:eastAsiaTheme="minorHAnsi"/>
      <w:b/>
      <w:bCs/>
      <w:sz w:val="20"/>
      <w:szCs w:val="20"/>
    </w:rPr>
  </w:style>
  <w:style w:type="character" w:customStyle="1" w:styleId="CommentSubjectChar">
    <w:name w:val="Comment Subject Char"/>
    <w:basedOn w:val="CommentTextChar"/>
    <w:link w:val="CommentSubject"/>
    <w:uiPriority w:val="99"/>
    <w:semiHidden/>
    <w:rsid w:val="0087098D"/>
    <w:rPr>
      <w:rFonts w:eastAsiaTheme="minorEastAsia"/>
      <w:b/>
      <w:bCs/>
      <w:sz w:val="20"/>
      <w:szCs w:val="20"/>
    </w:rPr>
  </w:style>
  <w:style w:type="character" w:customStyle="1" w:styleId="apple-converted-space">
    <w:name w:val="apple-converted-space"/>
    <w:basedOn w:val="DefaultParagraphFont"/>
    <w:rsid w:val="006C71D3"/>
  </w:style>
  <w:style w:type="character" w:styleId="Emphasis">
    <w:name w:val="Emphasis"/>
    <w:basedOn w:val="DefaultParagraphFont"/>
    <w:uiPriority w:val="20"/>
    <w:qFormat/>
    <w:rsid w:val="006C71D3"/>
    <w:rPr>
      <w:i/>
      <w:iCs/>
    </w:rPr>
  </w:style>
  <w:style w:type="character" w:styleId="FollowedHyperlink">
    <w:name w:val="FollowedHyperlink"/>
    <w:basedOn w:val="DefaultParagraphFont"/>
    <w:uiPriority w:val="99"/>
    <w:semiHidden/>
    <w:unhideWhenUsed/>
    <w:rsid w:val="00207280"/>
    <w:rPr>
      <w:color w:val="954F72" w:themeColor="followedHyperlink"/>
      <w:u w:val="single"/>
    </w:rPr>
  </w:style>
  <w:style w:type="character" w:customStyle="1" w:styleId="Heading1Char">
    <w:name w:val="Heading 1 Char"/>
    <w:basedOn w:val="DefaultParagraphFont"/>
    <w:link w:val="Heading1"/>
    <w:uiPriority w:val="9"/>
    <w:rsid w:val="00AE5501"/>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C02202"/>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614A63"/>
  </w:style>
  <w:style w:type="paragraph" w:styleId="Revision">
    <w:name w:val="Revision"/>
    <w:hidden/>
    <w:uiPriority w:val="99"/>
    <w:semiHidden/>
    <w:rsid w:val="00585F87"/>
  </w:style>
  <w:style w:type="paragraph" w:styleId="Header">
    <w:name w:val="header"/>
    <w:basedOn w:val="Normal"/>
    <w:link w:val="HeaderChar"/>
    <w:uiPriority w:val="99"/>
    <w:unhideWhenUsed/>
    <w:rsid w:val="001B327B"/>
    <w:pPr>
      <w:tabs>
        <w:tab w:val="center" w:pos="4680"/>
        <w:tab w:val="right" w:pos="9360"/>
      </w:tabs>
    </w:pPr>
  </w:style>
  <w:style w:type="character" w:customStyle="1" w:styleId="HeaderChar">
    <w:name w:val="Header Char"/>
    <w:basedOn w:val="DefaultParagraphFont"/>
    <w:link w:val="Header"/>
    <w:uiPriority w:val="99"/>
    <w:rsid w:val="001B32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6450">
      <w:bodyDiv w:val="1"/>
      <w:marLeft w:val="0"/>
      <w:marRight w:val="0"/>
      <w:marTop w:val="0"/>
      <w:marBottom w:val="0"/>
      <w:divBdr>
        <w:top w:val="none" w:sz="0" w:space="0" w:color="auto"/>
        <w:left w:val="none" w:sz="0" w:space="0" w:color="auto"/>
        <w:bottom w:val="none" w:sz="0" w:space="0" w:color="auto"/>
        <w:right w:val="none" w:sz="0" w:space="0" w:color="auto"/>
      </w:divBdr>
    </w:div>
    <w:div w:id="15743044">
      <w:bodyDiv w:val="1"/>
      <w:marLeft w:val="0"/>
      <w:marRight w:val="0"/>
      <w:marTop w:val="0"/>
      <w:marBottom w:val="0"/>
      <w:divBdr>
        <w:top w:val="none" w:sz="0" w:space="0" w:color="auto"/>
        <w:left w:val="none" w:sz="0" w:space="0" w:color="auto"/>
        <w:bottom w:val="none" w:sz="0" w:space="0" w:color="auto"/>
        <w:right w:val="none" w:sz="0" w:space="0" w:color="auto"/>
      </w:divBdr>
      <w:divsChild>
        <w:div w:id="1530219111">
          <w:marLeft w:val="0"/>
          <w:marRight w:val="0"/>
          <w:marTop w:val="0"/>
          <w:marBottom w:val="0"/>
          <w:divBdr>
            <w:top w:val="none" w:sz="0" w:space="0" w:color="auto"/>
            <w:left w:val="none" w:sz="0" w:space="0" w:color="auto"/>
            <w:bottom w:val="none" w:sz="0" w:space="0" w:color="auto"/>
            <w:right w:val="none" w:sz="0" w:space="0" w:color="auto"/>
          </w:divBdr>
          <w:divsChild>
            <w:div w:id="2085831875">
              <w:marLeft w:val="0"/>
              <w:marRight w:val="0"/>
              <w:marTop w:val="0"/>
              <w:marBottom w:val="0"/>
              <w:divBdr>
                <w:top w:val="none" w:sz="0" w:space="0" w:color="auto"/>
                <w:left w:val="none" w:sz="0" w:space="0" w:color="auto"/>
                <w:bottom w:val="none" w:sz="0" w:space="0" w:color="auto"/>
                <w:right w:val="none" w:sz="0" w:space="0" w:color="auto"/>
              </w:divBdr>
            </w:div>
            <w:div w:id="147403260">
              <w:marLeft w:val="0"/>
              <w:marRight w:val="0"/>
              <w:marTop w:val="0"/>
              <w:marBottom w:val="0"/>
              <w:divBdr>
                <w:top w:val="none" w:sz="0" w:space="0" w:color="auto"/>
                <w:left w:val="none" w:sz="0" w:space="0" w:color="auto"/>
                <w:bottom w:val="none" w:sz="0" w:space="0" w:color="auto"/>
                <w:right w:val="none" w:sz="0" w:space="0" w:color="auto"/>
              </w:divBdr>
            </w:div>
            <w:div w:id="502286145">
              <w:marLeft w:val="0"/>
              <w:marRight w:val="0"/>
              <w:marTop w:val="0"/>
              <w:marBottom w:val="0"/>
              <w:divBdr>
                <w:top w:val="none" w:sz="0" w:space="0" w:color="auto"/>
                <w:left w:val="none" w:sz="0" w:space="0" w:color="auto"/>
                <w:bottom w:val="none" w:sz="0" w:space="0" w:color="auto"/>
                <w:right w:val="none" w:sz="0" w:space="0" w:color="auto"/>
              </w:divBdr>
            </w:div>
            <w:div w:id="719405267">
              <w:marLeft w:val="0"/>
              <w:marRight w:val="0"/>
              <w:marTop w:val="0"/>
              <w:marBottom w:val="0"/>
              <w:divBdr>
                <w:top w:val="none" w:sz="0" w:space="0" w:color="auto"/>
                <w:left w:val="none" w:sz="0" w:space="0" w:color="auto"/>
                <w:bottom w:val="none" w:sz="0" w:space="0" w:color="auto"/>
                <w:right w:val="none" w:sz="0" w:space="0" w:color="auto"/>
              </w:divBdr>
            </w:div>
            <w:div w:id="34888857">
              <w:marLeft w:val="0"/>
              <w:marRight w:val="0"/>
              <w:marTop w:val="0"/>
              <w:marBottom w:val="0"/>
              <w:divBdr>
                <w:top w:val="none" w:sz="0" w:space="0" w:color="auto"/>
                <w:left w:val="none" w:sz="0" w:space="0" w:color="auto"/>
                <w:bottom w:val="none" w:sz="0" w:space="0" w:color="auto"/>
                <w:right w:val="none" w:sz="0" w:space="0" w:color="auto"/>
              </w:divBdr>
            </w:div>
            <w:div w:id="1928613232">
              <w:marLeft w:val="0"/>
              <w:marRight w:val="0"/>
              <w:marTop w:val="0"/>
              <w:marBottom w:val="0"/>
              <w:divBdr>
                <w:top w:val="none" w:sz="0" w:space="0" w:color="auto"/>
                <w:left w:val="none" w:sz="0" w:space="0" w:color="auto"/>
                <w:bottom w:val="none" w:sz="0" w:space="0" w:color="auto"/>
                <w:right w:val="none" w:sz="0" w:space="0" w:color="auto"/>
              </w:divBdr>
            </w:div>
            <w:div w:id="1795637685">
              <w:marLeft w:val="0"/>
              <w:marRight w:val="0"/>
              <w:marTop w:val="0"/>
              <w:marBottom w:val="0"/>
              <w:divBdr>
                <w:top w:val="none" w:sz="0" w:space="0" w:color="auto"/>
                <w:left w:val="none" w:sz="0" w:space="0" w:color="auto"/>
                <w:bottom w:val="none" w:sz="0" w:space="0" w:color="auto"/>
                <w:right w:val="none" w:sz="0" w:space="0" w:color="auto"/>
              </w:divBdr>
            </w:div>
            <w:div w:id="1481076631">
              <w:marLeft w:val="0"/>
              <w:marRight w:val="0"/>
              <w:marTop w:val="0"/>
              <w:marBottom w:val="0"/>
              <w:divBdr>
                <w:top w:val="none" w:sz="0" w:space="0" w:color="auto"/>
                <w:left w:val="none" w:sz="0" w:space="0" w:color="auto"/>
                <w:bottom w:val="none" w:sz="0" w:space="0" w:color="auto"/>
                <w:right w:val="none" w:sz="0" w:space="0" w:color="auto"/>
              </w:divBdr>
            </w:div>
            <w:div w:id="709767844">
              <w:marLeft w:val="0"/>
              <w:marRight w:val="0"/>
              <w:marTop w:val="0"/>
              <w:marBottom w:val="0"/>
              <w:divBdr>
                <w:top w:val="none" w:sz="0" w:space="0" w:color="auto"/>
                <w:left w:val="none" w:sz="0" w:space="0" w:color="auto"/>
                <w:bottom w:val="none" w:sz="0" w:space="0" w:color="auto"/>
                <w:right w:val="none" w:sz="0" w:space="0" w:color="auto"/>
              </w:divBdr>
            </w:div>
            <w:div w:id="1522862645">
              <w:marLeft w:val="0"/>
              <w:marRight w:val="0"/>
              <w:marTop w:val="0"/>
              <w:marBottom w:val="0"/>
              <w:divBdr>
                <w:top w:val="none" w:sz="0" w:space="0" w:color="auto"/>
                <w:left w:val="none" w:sz="0" w:space="0" w:color="auto"/>
                <w:bottom w:val="none" w:sz="0" w:space="0" w:color="auto"/>
                <w:right w:val="none" w:sz="0" w:space="0" w:color="auto"/>
              </w:divBdr>
            </w:div>
            <w:div w:id="546070481">
              <w:marLeft w:val="0"/>
              <w:marRight w:val="0"/>
              <w:marTop w:val="0"/>
              <w:marBottom w:val="0"/>
              <w:divBdr>
                <w:top w:val="none" w:sz="0" w:space="0" w:color="auto"/>
                <w:left w:val="none" w:sz="0" w:space="0" w:color="auto"/>
                <w:bottom w:val="none" w:sz="0" w:space="0" w:color="auto"/>
                <w:right w:val="none" w:sz="0" w:space="0" w:color="auto"/>
              </w:divBdr>
            </w:div>
            <w:div w:id="1755012917">
              <w:marLeft w:val="0"/>
              <w:marRight w:val="0"/>
              <w:marTop w:val="0"/>
              <w:marBottom w:val="0"/>
              <w:divBdr>
                <w:top w:val="none" w:sz="0" w:space="0" w:color="auto"/>
                <w:left w:val="none" w:sz="0" w:space="0" w:color="auto"/>
                <w:bottom w:val="none" w:sz="0" w:space="0" w:color="auto"/>
                <w:right w:val="none" w:sz="0" w:space="0" w:color="auto"/>
              </w:divBdr>
            </w:div>
            <w:div w:id="564682579">
              <w:marLeft w:val="0"/>
              <w:marRight w:val="0"/>
              <w:marTop w:val="0"/>
              <w:marBottom w:val="0"/>
              <w:divBdr>
                <w:top w:val="none" w:sz="0" w:space="0" w:color="auto"/>
                <w:left w:val="none" w:sz="0" w:space="0" w:color="auto"/>
                <w:bottom w:val="none" w:sz="0" w:space="0" w:color="auto"/>
                <w:right w:val="none" w:sz="0" w:space="0" w:color="auto"/>
              </w:divBdr>
            </w:div>
            <w:div w:id="451438237">
              <w:marLeft w:val="0"/>
              <w:marRight w:val="0"/>
              <w:marTop w:val="0"/>
              <w:marBottom w:val="0"/>
              <w:divBdr>
                <w:top w:val="none" w:sz="0" w:space="0" w:color="auto"/>
                <w:left w:val="none" w:sz="0" w:space="0" w:color="auto"/>
                <w:bottom w:val="none" w:sz="0" w:space="0" w:color="auto"/>
                <w:right w:val="none" w:sz="0" w:space="0" w:color="auto"/>
              </w:divBdr>
            </w:div>
            <w:div w:id="866986715">
              <w:marLeft w:val="0"/>
              <w:marRight w:val="0"/>
              <w:marTop w:val="0"/>
              <w:marBottom w:val="0"/>
              <w:divBdr>
                <w:top w:val="none" w:sz="0" w:space="0" w:color="auto"/>
                <w:left w:val="none" w:sz="0" w:space="0" w:color="auto"/>
                <w:bottom w:val="none" w:sz="0" w:space="0" w:color="auto"/>
                <w:right w:val="none" w:sz="0" w:space="0" w:color="auto"/>
              </w:divBdr>
            </w:div>
            <w:div w:id="968785738">
              <w:marLeft w:val="0"/>
              <w:marRight w:val="0"/>
              <w:marTop w:val="0"/>
              <w:marBottom w:val="0"/>
              <w:divBdr>
                <w:top w:val="none" w:sz="0" w:space="0" w:color="auto"/>
                <w:left w:val="none" w:sz="0" w:space="0" w:color="auto"/>
                <w:bottom w:val="none" w:sz="0" w:space="0" w:color="auto"/>
                <w:right w:val="none" w:sz="0" w:space="0" w:color="auto"/>
              </w:divBdr>
            </w:div>
            <w:div w:id="20439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7820">
      <w:bodyDiv w:val="1"/>
      <w:marLeft w:val="0"/>
      <w:marRight w:val="0"/>
      <w:marTop w:val="0"/>
      <w:marBottom w:val="0"/>
      <w:divBdr>
        <w:top w:val="none" w:sz="0" w:space="0" w:color="auto"/>
        <w:left w:val="none" w:sz="0" w:space="0" w:color="auto"/>
        <w:bottom w:val="none" w:sz="0" w:space="0" w:color="auto"/>
        <w:right w:val="none" w:sz="0" w:space="0" w:color="auto"/>
      </w:divBdr>
    </w:div>
    <w:div w:id="266698239">
      <w:bodyDiv w:val="1"/>
      <w:marLeft w:val="0"/>
      <w:marRight w:val="0"/>
      <w:marTop w:val="0"/>
      <w:marBottom w:val="0"/>
      <w:divBdr>
        <w:top w:val="none" w:sz="0" w:space="0" w:color="auto"/>
        <w:left w:val="none" w:sz="0" w:space="0" w:color="auto"/>
        <w:bottom w:val="none" w:sz="0" w:space="0" w:color="auto"/>
        <w:right w:val="none" w:sz="0" w:space="0" w:color="auto"/>
      </w:divBdr>
    </w:div>
    <w:div w:id="563757764">
      <w:bodyDiv w:val="1"/>
      <w:marLeft w:val="0"/>
      <w:marRight w:val="0"/>
      <w:marTop w:val="0"/>
      <w:marBottom w:val="0"/>
      <w:divBdr>
        <w:top w:val="none" w:sz="0" w:space="0" w:color="auto"/>
        <w:left w:val="none" w:sz="0" w:space="0" w:color="auto"/>
        <w:bottom w:val="none" w:sz="0" w:space="0" w:color="auto"/>
        <w:right w:val="none" w:sz="0" w:space="0" w:color="auto"/>
      </w:divBdr>
    </w:div>
    <w:div w:id="644088135">
      <w:bodyDiv w:val="1"/>
      <w:marLeft w:val="0"/>
      <w:marRight w:val="0"/>
      <w:marTop w:val="0"/>
      <w:marBottom w:val="0"/>
      <w:divBdr>
        <w:top w:val="none" w:sz="0" w:space="0" w:color="auto"/>
        <w:left w:val="none" w:sz="0" w:space="0" w:color="auto"/>
        <w:bottom w:val="none" w:sz="0" w:space="0" w:color="auto"/>
        <w:right w:val="none" w:sz="0" w:space="0" w:color="auto"/>
      </w:divBdr>
    </w:div>
    <w:div w:id="659384572">
      <w:bodyDiv w:val="1"/>
      <w:marLeft w:val="0"/>
      <w:marRight w:val="0"/>
      <w:marTop w:val="0"/>
      <w:marBottom w:val="0"/>
      <w:divBdr>
        <w:top w:val="none" w:sz="0" w:space="0" w:color="auto"/>
        <w:left w:val="none" w:sz="0" w:space="0" w:color="auto"/>
        <w:bottom w:val="none" w:sz="0" w:space="0" w:color="auto"/>
        <w:right w:val="none" w:sz="0" w:space="0" w:color="auto"/>
      </w:divBdr>
    </w:div>
    <w:div w:id="693961413">
      <w:bodyDiv w:val="1"/>
      <w:marLeft w:val="0"/>
      <w:marRight w:val="0"/>
      <w:marTop w:val="0"/>
      <w:marBottom w:val="0"/>
      <w:divBdr>
        <w:top w:val="none" w:sz="0" w:space="0" w:color="auto"/>
        <w:left w:val="none" w:sz="0" w:space="0" w:color="auto"/>
        <w:bottom w:val="none" w:sz="0" w:space="0" w:color="auto"/>
        <w:right w:val="none" w:sz="0" w:space="0" w:color="auto"/>
      </w:divBdr>
      <w:divsChild>
        <w:div w:id="881595359">
          <w:marLeft w:val="0"/>
          <w:marRight w:val="0"/>
          <w:marTop w:val="0"/>
          <w:marBottom w:val="0"/>
          <w:divBdr>
            <w:top w:val="none" w:sz="0" w:space="0" w:color="auto"/>
            <w:left w:val="none" w:sz="0" w:space="0" w:color="auto"/>
            <w:bottom w:val="none" w:sz="0" w:space="0" w:color="auto"/>
            <w:right w:val="none" w:sz="0" w:space="0" w:color="auto"/>
          </w:divBdr>
        </w:div>
        <w:div w:id="1836416993">
          <w:marLeft w:val="0"/>
          <w:marRight w:val="0"/>
          <w:marTop w:val="0"/>
          <w:marBottom w:val="0"/>
          <w:divBdr>
            <w:top w:val="none" w:sz="0" w:space="0" w:color="auto"/>
            <w:left w:val="none" w:sz="0" w:space="0" w:color="auto"/>
            <w:bottom w:val="none" w:sz="0" w:space="0" w:color="auto"/>
            <w:right w:val="none" w:sz="0" w:space="0" w:color="auto"/>
          </w:divBdr>
        </w:div>
        <w:div w:id="155875853">
          <w:marLeft w:val="0"/>
          <w:marRight w:val="0"/>
          <w:marTop w:val="0"/>
          <w:marBottom w:val="0"/>
          <w:divBdr>
            <w:top w:val="none" w:sz="0" w:space="0" w:color="auto"/>
            <w:left w:val="none" w:sz="0" w:space="0" w:color="auto"/>
            <w:bottom w:val="none" w:sz="0" w:space="0" w:color="auto"/>
            <w:right w:val="none" w:sz="0" w:space="0" w:color="auto"/>
          </w:divBdr>
        </w:div>
        <w:div w:id="1802574030">
          <w:marLeft w:val="0"/>
          <w:marRight w:val="0"/>
          <w:marTop w:val="0"/>
          <w:marBottom w:val="0"/>
          <w:divBdr>
            <w:top w:val="none" w:sz="0" w:space="0" w:color="auto"/>
            <w:left w:val="none" w:sz="0" w:space="0" w:color="auto"/>
            <w:bottom w:val="none" w:sz="0" w:space="0" w:color="auto"/>
            <w:right w:val="none" w:sz="0" w:space="0" w:color="auto"/>
          </w:divBdr>
        </w:div>
        <w:div w:id="865407064">
          <w:marLeft w:val="0"/>
          <w:marRight w:val="0"/>
          <w:marTop w:val="0"/>
          <w:marBottom w:val="0"/>
          <w:divBdr>
            <w:top w:val="none" w:sz="0" w:space="0" w:color="auto"/>
            <w:left w:val="none" w:sz="0" w:space="0" w:color="auto"/>
            <w:bottom w:val="none" w:sz="0" w:space="0" w:color="auto"/>
            <w:right w:val="none" w:sz="0" w:space="0" w:color="auto"/>
          </w:divBdr>
        </w:div>
        <w:div w:id="359203505">
          <w:marLeft w:val="0"/>
          <w:marRight w:val="0"/>
          <w:marTop w:val="0"/>
          <w:marBottom w:val="0"/>
          <w:divBdr>
            <w:top w:val="none" w:sz="0" w:space="0" w:color="auto"/>
            <w:left w:val="none" w:sz="0" w:space="0" w:color="auto"/>
            <w:bottom w:val="none" w:sz="0" w:space="0" w:color="auto"/>
            <w:right w:val="none" w:sz="0" w:space="0" w:color="auto"/>
          </w:divBdr>
        </w:div>
        <w:div w:id="1481070713">
          <w:marLeft w:val="0"/>
          <w:marRight w:val="0"/>
          <w:marTop w:val="0"/>
          <w:marBottom w:val="0"/>
          <w:divBdr>
            <w:top w:val="none" w:sz="0" w:space="0" w:color="auto"/>
            <w:left w:val="none" w:sz="0" w:space="0" w:color="auto"/>
            <w:bottom w:val="none" w:sz="0" w:space="0" w:color="auto"/>
            <w:right w:val="none" w:sz="0" w:space="0" w:color="auto"/>
          </w:divBdr>
        </w:div>
        <w:div w:id="1184132656">
          <w:marLeft w:val="0"/>
          <w:marRight w:val="0"/>
          <w:marTop w:val="0"/>
          <w:marBottom w:val="0"/>
          <w:divBdr>
            <w:top w:val="none" w:sz="0" w:space="0" w:color="auto"/>
            <w:left w:val="none" w:sz="0" w:space="0" w:color="auto"/>
            <w:bottom w:val="none" w:sz="0" w:space="0" w:color="auto"/>
            <w:right w:val="none" w:sz="0" w:space="0" w:color="auto"/>
          </w:divBdr>
        </w:div>
        <w:div w:id="1095980423">
          <w:marLeft w:val="0"/>
          <w:marRight w:val="0"/>
          <w:marTop w:val="0"/>
          <w:marBottom w:val="0"/>
          <w:divBdr>
            <w:top w:val="none" w:sz="0" w:space="0" w:color="auto"/>
            <w:left w:val="none" w:sz="0" w:space="0" w:color="auto"/>
            <w:bottom w:val="none" w:sz="0" w:space="0" w:color="auto"/>
            <w:right w:val="none" w:sz="0" w:space="0" w:color="auto"/>
          </w:divBdr>
        </w:div>
        <w:div w:id="953826642">
          <w:marLeft w:val="0"/>
          <w:marRight w:val="0"/>
          <w:marTop w:val="0"/>
          <w:marBottom w:val="0"/>
          <w:divBdr>
            <w:top w:val="none" w:sz="0" w:space="0" w:color="auto"/>
            <w:left w:val="none" w:sz="0" w:space="0" w:color="auto"/>
            <w:bottom w:val="none" w:sz="0" w:space="0" w:color="auto"/>
            <w:right w:val="none" w:sz="0" w:space="0" w:color="auto"/>
          </w:divBdr>
        </w:div>
        <w:div w:id="323513309">
          <w:marLeft w:val="0"/>
          <w:marRight w:val="0"/>
          <w:marTop w:val="0"/>
          <w:marBottom w:val="0"/>
          <w:divBdr>
            <w:top w:val="none" w:sz="0" w:space="0" w:color="auto"/>
            <w:left w:val="none" w:sz="0" w:space="0" w:color="auto"/>
            <w:bottom w:val="none" w:sz="0" w:space="0" w:color="auto"/>
            <w:right w:val="none" w:sz="0" w:space="0" w:color="auto"/>
          </w:divBdr>
        </w:div>
        <w:div w:id="570509798">
          <w:marLeft w:val="0"/>
          <w:marRight w:val="0"/>
          <w:marTop w:val="0"/>
          <w:marBottom w:val="0"/>
          <w:divBdr>
            <w:top w:val="none" w:sz="0" w:space="0" w:color="auto"/>
            <w:left w:val="none" w:sz="0" w:space="0" w:color="auto"/>
            <w:bottom w:val="none" w:sz="0" w:space="0" w:color="auto"/>
            <w:right w:val="none" w:sz="0" w:space="0" w:color="auto"/>
          </w:divBdr>
        </w:div>
        <w:div w:id="272904889">
          <w:marLeft w:val="0"/>
          <w:marRight w:val="0"/>
          <w:marTop w:val="0"/>
          <w:marBottom w:val="0"/>
          <w:divBdr>
            <w:top w:val="none" w:sz="0" w:space="0" w:color="auto"/>
            <w:left w:val="none" w:sz="0" w:space="0" w:color="auto"/>
            <w:bottom w:val="none" w:sz="0" w:space="0" w:color="auto"/>
            <w:right w:val="none" w:sz="0" w:space="0" w:color="auto"/>
          </w:divBdr>
        </w:div>
        <w:div w:id="195779831">
          <w:marLeft w:val="0"/>
          <w:marRight w:val="0"/>
          <w:marTop w:val="0"/>
          <w:marBottom w:val="0"/>
          <w:divBdr>
            <w:top w:val="none" w:sz="0" w:space="0" w:color="auto"/>
            <w:left w:val="none" w:sz="0" w:space="0" w:color="auto"/>
            <w:bottom w:val="none" w:sz="0" w:space="0" w:color="auto"/>
            <w:right w:val="none" w:sz="0" w:space="0" w:color="auto"/>
          </w:divBdr>
        </w:div>
        <w:div w:id="232739719">
          <w:marLeft w:val="0"/>
          <w:marRight w:val="0"/>
          <w:marTop w:val="0"/>
          <w:marBottom w:val="0"/>
          <w:divBdr>
            <w:top w:val="none" w:sz="0" w:space="0" w:color="auto"/>
            <w:left w:val="none" w:sz="0" w:space="0" w:color="auto"/>
            <w:bottom w:val="none" w:sz="0" w:space="0" w:color="auto"/>
            <w:right w:val="none" w:sz="0" w:space="0" w:color="auto"/>
          </w:divBdr>
        </w:div>
        <w:div w:id="308287458">
          <w:marLeft w:val="0"/>
          <w:marRight w:val="0"/>
          <w:marTop w:val="0"/>
          <w:marBottom w:val="0"/>
          <w:divBdr>
            <w:top w:val="none" w:sz="0" w:space="0" w:color="auto"/>
            <w:left w:val="none" w:sz="0" w:space="0" w:color="auto"/>
            <w:bottom w:val="none" w:sz="0" w:space="0" w:color="auto"/>
            <w:right w:val="none" w:sz="0" w:space="0" w:color="auto"/>
          </w:divBdr>
        </w:div>
        <w:div w:id="1120607172">
          <w:marLeft w:val="0"/>
          <w:marRight w:val="0"/>
          <w:marTop w:val="0"/>
          <w:marBottom w:val="0"/>
          <w:divBdr>
            <w:top w:val="none" w:sz="0" w:space="0" w:color="auto"/>
            <w:left w:val="none" w:sz="0" w:space="0" w:color="auto"/>
            <w:bottom w:val="none" w:sz="0" w:space="0" w:color="auto"/>
            <w:right w:val="none" w:sz="0" w:space="0" w:color="auto"/>
          </w:divBdr>
        </w:div>
        <w:div w:id="809177387">
          <w:marLeft w:val="0"/>
          <w:marRight w:val="0"/>
          <w:marTop w:val="0"/>
          <w:marBottom w:val="0"/>
          <w:divBdr>
            <w:top w:val="none" w:sz="0" w:space="0" w:color="auto"/>
            <w:left w:val="none" w:sz="0" w:space="0" w:color="auto"/>
            <w:bottom w:val="none" w:sz="0" w:space="0" w:color="auto"/>
            <w:right w:val="none" w:sz="0" w:space="0" w:color="auto"/>
          </w:divBdr>
        </w:div>
        <w:div w:id="718893466">
          <w:marLeft w:val="0"/>
          <w:marRight w:val="0"/>
          <w:marTop w:val="0"/>
          <w:marBottom w:val="0"/>
          <w:divBdr>
            <w:top w:val="none" w:sz="0" w:space="0" w:color="auto"/>
            <w:left w:val="none" w:sz="0" w:space="0" w:color="auto"/>
            <w:bottom w:val="none" w:sz="0" w:space="0" w:color="auto"/>
            <w:right w:val="none" w:sz="0" w:space="0" w:color="auto"/>
          </w:divBdr>
        </w:div>
        <w:div w:id="1124231831">
          <w:marLeft w:val="0"/>
          <w:marRight w:val="0"/>
          <w:marTop w:val="0"/>
          <w:marBottom w:val="0"/>
          <w:divBdr>
            <w:top w:val="none" w:sz="0" w:space="0" w:color="auto"/>
            <w:left w:val="none" w:sz="0" w:space="0" w:color="auto"/>
            <w:bottom w:val="none" w:sz="0" w:space="0" w:color="auto"/>
            <w:right w:val="none" w:sz="0" w:space="0" w:color="auto"/>
          </w:divBdr>
        </w:div>
        <w:div w:id="1267080748">
          <w:marLeft w:val="0"/>
          <w:marRight w:val="0"/>
          <w:marTop w:val="0"/>
          <w:marBottom w:val="0"/>
          <w:divBdr>
            <w:top w:val="none" w:sz="0" w:space="0" w:color="auto"/>
            <w:left w:val="none" w:sz="0" w:space="0" w:color="auto"/>
            <w:bottom w:val="none" w:sz="0" w:space="0" w:color="auto"/>
            <w:right w:val="none" w:sz="0" w:space="0" w:color="auto"/>
          </w:divBdr>
        </w:div>
        <w:div w:id="2106533673">
          <w:marLeft w:val="0"/>
          <w:marRight w:val="0"/>
          <w:marTop w:val="0"/>
          <w:marBottom w:val="0"/>
          <w:divBdr>
            <w:top w:val="none" w:sz="0" w:space="0" w:color="auto"/>
            <w:left w:val="none" w:sz="0" w:space="0" w:color="auto"/>
            <w:bottom w:val="none" w:sz="0" w:space="0" w:color="auto"/>
            <w:right w:val="none" w:sz="0" w:space="0" w:color="auto"/>
          </w:divBdr>
        </w:div>
        <w:div w:id="1953246283">
          <w:marLeft w:val="0"/>
          <w:marRight w:val="0"/>
          <w:marTop w:val="0"/>
          <w:marBottom w:val="0"/>
          <w:divBdr>
            <w:top w:val="none" w:sz="0" w:space="0" w:color="auto"/>
            <w:left w:val="none" w:sz="0" w:space="0" w:color="auto"/>
            <w:bottom w:val="none" w:sz="0" w:space="0" w:color="auto"/>
            <w:right w:val="none" w:sz="0" w:space="0" w:color="auto"/>
          </w:divBdr>
        </w:div>
        <w:div w:id="1130123418">
          <w:marLeft w:val="0"/>
          <w:marRight w:val="0"/>
          <w:marTop w:val="0"/>
          <w:marBottom w:val="0"/>
          <w:divBdr>
            <w:top w:val="none" w:sz="0" w:space="0" w:color="auto"/>
            <w:left w:val="none" w:sz="0" w:space="0" w:color="auto"/>
            <w:bottom w:val="none" w:sz="0" w:space="0" w:color="auto"/>
            <w:right w:val="none" w:sz="0" w:space="0" w:color="auto"/>
          </w:divBdr>
        </w:div>
        <w:div w:id="1107039808">
          <w:marLeft w:val="0"/>
          <w:marRight w:val="0"/>
          <w:marTop w:val="0"/>
          <w:marBottom w:val="0"/>
          <w:divBdr>
            <w:top w:val="none" w:sz="0" w:space="0" w:color="auto"/>
            <w:left w:val="none" w:sz="0" w:space="0" w:color="auto"/>
            <w:bottom w:val="none" w:sz="0" w:space="0" w:color="auto"/>
            <w:right w:val="none" w:sz="0" w:space="0" w:color="auto"/>
          </w:divBdr>
        </w:div>
        <w:div w:id="345324927">
          <w:marLeft w:val="0"/>
          <w:marRight w:val="0"/>
          <w:marTop w:val="0"/>
          <w:marBottom w:val="0"/>
          <w:divBdr>
            <w:top w:val="none" w:sz="0" w:space="0" w:color="auto"/>
            <w:left w:val="none" w:sz="0" w:space="0" w:color="auto"/>
            <w:bottom w:val="none" w:sz="0" w:space="0" w:color="auto"/>
            <w:right w:val="none" w:sz="0" w:space="0" w:color="auto"/>
          </w:divBdr>
        </w:div>
        <w:div w:id="1156845080">
          <w:marLeft w:val="0"/>
          <w:marRight w:val="0"/>
          <w:marTop w:val="0"/>
          <w:marBottom w:val="0"/>
          <w:divBdr>
            <w:top w:val="none" w:sz="0" w:space="0" w:color="auto"/>
            <w:left w:val="none" w:sz="0" w:space="0" w:color="auto"/>
            <w:bottom w:val="none" w:sz="0" w:space="0" w:color="auto"/>
            <w:right w:val="none" w:sz="0" w:space="0" w:color="auto"/>
          </w:divBdr>
        </w:div>
        <w:div w:id="1120805383">
          <w:marLeft w:val="0"/>
          <w:marRight w:val="0"/>
          <w:marTop w:val="0"/>
          <w:marBottom w:val="0"/>
          <w:divBdr>
            <w:top w:val="none" w:sz="0" w:space="0" w:color="auto"/>
            <w:left w:val="none" w:sz="0" w:space="0" w:color="auto"/>
            <w:bottom w:val="none" w:sz="0" w:space="0" w:color="auto"/>
            <w:right w:val="none" w:sz="0" w:space="0" w:color="auto"/>
          </w:divBdr>
        </w:div>
        <w:div w:id="1843812449">
          <w:marLeft w:val="0"/>
          <w:marRight w:val="0"/>
          <w:marTop w:val="0"/>
          <w:marBottom w:val="0"/>
          <w:divBdr>
            <w:top w:val="none" w:sz="0" w:space="0" w:color="auto"/>
            <w:left w:val="none" w:sz="0" w:space="0" w:color="auto"/>
            <w:bottom w:val="none" w:sz="0" w:space="0" w:color="auto"/>
            <w:right w:val="none" w:sz="0" w:space="0" w:color="auto"/>
          </w:divBdr>
        </w:div>
        <w:div w:id="678504565">
          <w:marLeft w:val="0"/>
          <w:marRight w:val="0"/>
          <w:marTop w:val="0"/>
          <w:marBottom w:val="0"/>
          <w:divBdr>
            <w:top w:val="none" w:sz="0" w:space="0" w:color="auto"/>
            <w:left w:val="none" w:sz="0" w:space="0" w:color="auto"/>
            <w:bottom w:val="none" w:sz="0" w:space="0" w:color="auto"/>
            <w:right w:val="none" w:sz="0" w:space="0" w:color="auto"/>
          </w:divBdr>
        </w:div>
        <w:div w:id="753598590">
          <w:marLeft w:val="0"/>
          <w:marRight w:val="0"/>
          <w:marTop w:val="0"/>
          <w:marBottom w:val="0"/>
          <w:divBdr>
            <w:top w:val="none" w:sz="0" w:space="0" w:color="auto"/>
            <w:left w:val="none" w:sz="0" w:space="0" w:color="auto"/>
            <w:bottom w:val="none" w:sz="0" w:space="0" w:color="auto"/>
            <w:right w:val="none" w:sz="0" w:space="0" w:color="auto"/>
          </w:divBdr>
        </w:div>
        <w:div w:id="1925414019">
          <w:marLeft w:val="0"/>
          <w:marRight w:val="0"/>
          <w:marTop w:val="0"/>
          <w:marBottom w:val="0"/>
          <w:divBdr>
            <w:top w:val="none" w:sz="0" w:space="0" w:color="auto"/>
            <w:left w:val="none" w:sz="0" w:space="0" w:color="auto"/>
            <w:bottom w:val="none" w:sz="0" w:space="0" w:color="auto"/>
            <w:right w:val="none" w:sz="0" w:space="0" w:color="auto"/>
          </w:divBdr>
        </w:div>
        <w:div w:id="1514302679">
          <w:marLeft w:val="0"/>
          <w:marRight w:val="0"/>
          <w:marTop w:val="0"/>
          <w:marBottom w:val="0"/>
          <w:divBdr>
            <w:top w:val="none" w:sz="0" w:space="0" w:color="auto"/>
            <w:left w:val="none" w:sz="0" w:space="0" w:color="auto"/>
            <w:bottom w:val="none" w:sz="0" w:space="0" w:color="auto"/>
            <w:right w:val="none" w:sz="0" w:space="0" w:color="auto"/>
          </w:divBdr>
        </w:div>
      </w:divsChild>
    </w:div>
    <w:div w:id="748624978">
      <w:bodyDiv w:val="1"/>
      <w:marLeft w:val="0"/>
      <w:marRight w:val="0"/>
      <w:marTop w:val="0"/>
      <w:marBottom w:val="0"/>
      <w:divBdr>
        <w:top w:val="none" w:sz="0" w:space="0" w:color="auto"/>
        <w:left w:val="none" w:sz="0" w:space="0" w:color="auto"/>
        <w:bottom w:val="none" w:sz="0" w:space="0" w:color="auto"/>
        <w:right w:val="none" w:sz="0" w:space="0" w:color="auto"/>
      </w:divBdr>
    </w:div>
    <w:div w:id="779685177">
      <w:bodyDiv w:val="1"/>
      <w:marLeft w:val="0"/>
      <w:marRight w:val="0"/>
      <w:marTop w:val="0"/>
      <w:marBottom w:val="0"/>
      <w:divBdr>
        <w:top w:val="none" w:sz="0" w:space="0" w:color="auto"/>
        <w:left w:val="none" w:sz="0" w:space="0" w:color="auto"/>
        <w:bottom w:val="none" w:sz="0" w:space="0" w:color="auto"/>
        <w:right w:val="none" w:sz="0" w:space="0" w:color="auto"/>
      </w:divBdr>
    </w:div>
    <w:div w:id="1022971471">
      <w:bodyDiv w:val="1"/>
      <w:marLeft w:val="0"/>
      <w:marRight w:val="0"/>
      <w:marTop w:val="0"/>
      <w:marBottom w:val="0"/>
      <w:divBdr>
        <w:top w:val="none" w:sz="0" w:space="0" w:color="auto"/>
        <w:left w:val="none" w:sz="0" w:space="0" w:color="auto"/>
        <w:bottom w:val="none" w:sz="0" w:space="0" w:color="auto"/>
        <w:right w:val="none" w:sz="0" w:space="0" w:color="auto"/>
      </w:divBdr>
    </w:div>
    <w:div w:id="1405495984">
      <w:bodyDiv w:val="1"/>
      <w:marLeft w:val="0"/>
      <w:marRight w:val="0"/>
      <w:marTop w:val="0"/>
      <w:marBottom w:val="0"/>
      <w:divBdr>
        <w:top w:val="none" w:sz="0" w:space="0" w:color="auto"/>
        <w:left w:val="none" w:sz="0" w:space="0" w:color="auto"/>
        <w:bottom w:val="none" w:sz="0" w:space="0" w:color="auto"/>
        <w:right w:val="none" w:sz="0" w:space="0" w:color="auto"/>
      </w:divBdr>
    </w:div>
    <w:div w:id="1490515855">
      <w:bodyDiv w:val="1"/>
      <w:marLeft w:val="0"/>
      <w:marRight w:val="0"/>
      <w:marTop w:val="0"/>
      <w:marBottom w:val="0"/>
      <w:divBdr>
        <w:top w:val="none" w:sz="0" w:space="0" w:color="auto"/>
        <w:left w:val="none" w:sz="0" w:space="0" w:color="auto"/>
        <w:bottom w:val="none" w:sz="0" w:space="0" w:color="auto"/>
        <w:right w:val="none" w:sz="0" w:space="0" w:color="auto"/>
      </w:divBdr>
    </w:div>
    <w:div w:id="1541627944">
      <w:bodyDiv w:val="1"/>
      <w:marLeft w:val="0"/>
      <w:marRight w:val="0"/>
      <w:marTop w:val="0"/>
      <w:marBottom w:val="0"/>
      <w:divBdr>
        <w:top w:val="none" w:sz="0" w:space="0" w:color="auto"/>
        <w:left w:val="none" w:sz="0" w:space="0" w:color="auto"/>
        <w:bottom w:val="none" w:sz="0" w:space="0" w:color="auto"/>
        <w:right w:val="none" w:sz="0" w:space="0" w:color="auto"/>
      </w:divBdr>
    </w:div>
    <w:div w:id="1569614640">
      <w:bodyDiv w:val="1"/>
      <w:marLeft w:val="0"/>
      <w:marRight w:val="0"/>
      <w:marTop w:val="0"/>
      <w:marBottom w:val="0"/>
      <w:divBdr>
        <w:top w:val="none" w:sz="0" w:space="0" w:color="auto"/>
        <w:left w:val="none" w:sz="0" w:space="0" w:color="auto"/>
        <w:bottom w:val="none" w:sz="0" w:space="0" w:color="auto"/>
        <w:right w:val="none" w:sz="0" w:space="0" w:color="auto"/>
      </w:divBdr>
    </w:div>
    <w:div w:id="1735348752">
      <w:bodyDiv w:val="1"/>
      <w:marLeft w:val="0"/>
      <w:marRight w:val="0"/>
      <w:marTop w:val="0"/>
      <w:marBottom w:val="0"/>
      <w:divBdr>
        <w:top w:val="none" w:sz="0" w:space="0" w:color="auto"/>
        <w:left w:val="none" w:sz="0" w:space="0" w:color="auto"/>
        <w:bottom w:val="none" w:sz="0" w:space="0" w:color="auto"/>
        <w:right w:val="none" w:sz="0" w:space="0" w:color="auto"/>
      </w:divBdr>
      <w:divsChild>
        <w:div w:id="1568103750">
          <w:marLeft w:val="0"/>
          <w:marRight w:val="0"/>
          <w:marTop w:val="0"/>
          <w:marBottom w:val="0"/>
          <w:divBdr>
            <w:top w:val="none" w:sz="0" w:space="0" w:color="auto"/>
            <w:left w:val="none" w:sz="0" w:space="0" w:color="auto"/>
            <w:bottom w:val="none" w:sz="0" w:space="0" w:color="auto"/>
            <w:right w:val="none" w:sz="0" w:space="0" w:color="auto"/>
          </w:divBdr>
          <w:divsChild>
            <w:div w:id="523907758">
              <w:marLeft w:val="0"/>
              <w:marRight w:val="0"/>
              <w:marTop w:val="0"/>
              <w:marBottom w:val="0"/>
              <w:divBdr>
                <w:top w:val="none" w:sz="0" w:space="0" w:color="auto"/>
                <w:left w:val="none" w:sz="0" w:space="0" w:color="auto"/>
                <w:bottom w:val="none" w:sz="0" w:space="0" w:color="auto"/>
                <w:right w:val="none" w:sz="0" w:space="0" w:color="auto"/>
              </w:divBdr>
              <w:divsChild>
                <w:div w:id="149638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53781">
      <w:bodyDiv w:val="1"/>
      <w:marLeft w:val="0"/>
      <w:marRight w:val="0"/>
      <w:marTop w:val="0"/>
      <w:marBottom w:val="0"/>
      <w:divBdr>
        <w:top w:val="none" w:sz="0" w:space="0" w:color="auto"/>
        <w:left w:val="none" w:sz="0" w:space="0" w:color="auto"/>
        <w:bottom w:val="none" w:sz="0" w:space="0" w:color="auto"/>
        <w:right w:val="none" w:sz="0" w:space="0" w:color="auto"/>
      </w:divBdr>
    </w:div>
    <w:div w:id="1950159458">
      <w:bodyDiv w:val="1"/>
      <w:marLeft w:val="0"/>
      <w:marRight w:val="0"/>
      <w:marTop w:val="0"/>
      <w:marBottom w:val="0"/>
      <w:divBdr>
        <w:top w:val="none" w:sz="0" w:space="0" w:color="auto"/>
        <w:left w:val="none" w:sz="0" w:space="0" w:color="auto"/>
        <w:bottom w:val="none" w:sz="0" w:space="0" w:color="auto"/>
        <w:right w:val="none" w:sz="0" w:space="0" w:color="auto"/>
      </w:divBdr>
    </w:div>
    <w:div w:id="21244173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3900690/" TargetMode="External"/><Relationship Id="rId13" Type="http://schemas.openxmlformats.org/officeDocument/2006/relationships/hyperlink" Target="http://www.fao.org/3/a4ef2d16-70a7-460a-a9ac-2a65a533269a/i4646e.pdf" TargetMode="External"/><Relationship Id="rId18" Type="http://schemas.openxmlformats.org/officeDocument/2006/relationships/hyperlink" Target="http://www.fews.net/sites/default/files/documents/reports/Malawi-livelihood-baseline-profiles.pdf" TargetMode="External"/><Relationship Id="rId26"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hyperlink" Target="http://www.mw.undp.org/content/malawi/en/home/countryinfo.htm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fews.net/east-africa/south-sudan/food-security-outlook-update/august-2014" TargetMode="External"/><Relationship Id="rId17" Type="http://schemas.openxmlformats.org/officeDocument/2006/relationships/hyperlink" Target="http://pdf.usaid.gov/pdf_docs/Pnadg538.pdf" TargetMode="External"/><Relationship Id="rId25" Type="http://schemas.openxmlformats.org/officeDocument/2006/relationships/image" Target="media/image2.jpeg"/><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ipcinfo.org/fileadmin/templates/ipcinfo/Docs/GSP_Borchure_2015.pdf" TargetMode="External"/><Relationship Id="rId20" Type="http://schemas.openxmlformats.org/officeDocument/2006/relationships/hyperlink" Target="https://data.unicef.org/country/mwi/"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ews.net/sites/default/files/documents/reports/Malawi_FSOU_2010%20_05_final.pdf"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ytimes.com/2017/03/27/world/africa/famine-somalia-nigeria-south-sudan-yemen-water.html?_r=0" TargetMode="External"/><Relationship Id="rId23" Type="http://schemas.openxmlformats.org/officeDocument/2006/relationships/hyperlink" Target="http://povertydata.worldbank.org/poverty/country/MWI" TargetMode="External"/><Relationship Id="rId28" Type="http://schemas.openxmlformats.org/officeDocument/2006/relationships/image" Target="media/image5.jpeg"/><Relationship Id="rId36" Type="http://schemas.openxmlformats.org/officeDocument/2006/relationships/fontTable" Target="fontTable.xml"/><Relationship Id="rId10" Type="http://schemas.openxmlformats.org/officeDocument/2006/relationships/hyperlink" Target="http://www.fews.net/file/87824" TargetMode="External"/><Relationship Id="rId19" Type="http://schemas.openxmlformats.org/officeDocument/2006/relationships/hyperlink" Target="http://www.sciencedirect.com/science/article/pii/S0306919213000468"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openknowledge.worldbank.org/handle/10986/26342" TargetMode="External"/><Relationship Id="rId14" Type="http://schemas.openxmlformats.org/officeDocument/2006/relationships/hyperlink" Target="http://www.fao.org/docrep/013/al936e/al936e00.pdf" TargetMode="External"/><Relationship Id="rId22" Type="http://schemas.openxmlformats.org/officeDocument/2006/relationships/hyperlink" Target="http://www1.wfp.org/countries/malawi" TargetMode="External"/><Relationship Id="rId27" Type="http://schemas.openxmlformats.org/officeDocument/2006/relationships/image" Target="media/image4.jpeg"/><Relationship Id="rId30" Type="http://schemas.openxmlformats.org/officeDocument/2006/relationships/image" Target="media/image7.emf"/><Relationship Id="rId35"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ww.ipcinfo.org/ipcinfo-about/what-is-the-added-value-of-ipc/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495A4EC-2DB5-4FCA-BCE4-FE3909D4D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A0F6581F</Template>
  <TotalTime>97</TotalTime>
  <Pages>36</Pages>
  <Words>11125</Words>
  <Characters>63414</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74391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Monika Novackova</cp:lastModifiedBy>
  <cp:revision>4</cp:revision>
  <cp:lastPrinted>2018-01-31T21:12:00Z</cp:lastPrinted>
  <dcterms:created xsi:type="dcterms:W3CDTF">2017-06-29T16:59:00Z</dcterms:created>
  <dcterms:modified xsi:type="dcterms:W3CDTF">2018-01-31T23:35:00Z</dcterms:modified>
</cp:coreProperties>
</file>